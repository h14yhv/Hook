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FA7" w:rsidRPr="00AC7E16" w:rsidRDefault="00D40FA7" w:rsidP="002568CB">
      <w:r w:rsidRPr="00AC7E16">
        <w:rPr>
          <w:noProof/>
        </w:rPr>
        <mc:AlternateContent>
          <mc:Choice Requires="wpg">
            <w:drawing>
              <wp:anchor distT="0" distB="0" distL="114300" distR="114300" simplePos="0" relativeHeight="251661312" behindDoc="0" locked="0" layoutInCell="0" allowOverlap="1" wp14:anchorId="5D9F550B" wp14:editId="448E79F0">
                <wp:simplePos x="0" y="0"/>
                <wp:positionH relativeFrom="margin">
                  <wp:align>center</wp:align>
                </wp:positionH>
                <wp:positionV relativeFrom="paragraph">
                  <wp:posOffset>-631190</wp:posOffset>
                </wp:positionV>
                <wp:extent cx="6272508" cy="9324975"/>
                <wp:effectExtent l="0" t="0" r="14605" b="28575"/>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2508" cy="9324975"/>
                          <a:chOff x="0" y="0"/>
                          <a:chExt cx="1490" cy="2446"/>
                        </a:xfrm>
                      </wpg:grpSpPr>
                      <wps:wsp>
                        <wps:cNvPr id="118" name="Freeform 5"/>
                        <wps:cNvSpPr>
                          <a:spLocks/>
                        </wps:cNvSpPr>
                        <wps:spPr bwMode="auto">
                          <a:xfrm flipH="1">
                            <a:off x="62" y="36"/>
                            <a:ext cx="89" cy="198"/>
                          </a:xfrm>
                          <a:custGeom>
                            <a:avLst/>
                            <a:gdLst>
                              <a:gd name="T0" fmla="*/ 132 w 535"/>
                              <a:gd name="T1" fmla="*/ 311 h 1187"/>
                              <a:gd name="T2" fmla="*/ 148 w 535"/>
                              <a:gd name="T3" fmla="*/ 330 h 1187"/>
                              <a:gd name="T4" fmla="*/ 140 w 535"/>
                              <a:gd name="T5" fmla="*/ 389 h 1187"/>
                              <a:gd name="T6" fmla="*/ 124 w 535"/>
                              <a:gd name="T7" fmla="*/ 447 h 1187"/>
                              <a:gd name="T8" fmla="*/ 124 w 535"/>
                              <a:gd name="T9" fmla="*/ 544 h 1187"/>
                              <a:gd name="T10" fmla="*/ 132 w 535"/>
                              <a:gd name="T11" fmla="*/ 661 h 1187"/>
                              <a:gd name="T12" fmla="*/ 173 w 535"/>
                              <a:gd name="T13" fmla="*/ 797 h 1187"/>
                              <a:gd name="T14" fmla="*/ 223 w 535"/>
                              <a:gd name="T15" fmla="*/ 875 h 1187"/>
                              <a:gd name="T16" fmla="*/ 280 w 535"/>
                              <a:gd name="T17" fmla="*/ 895 h 1187"/>
                              <a:gd name="T18" fmla="*/ 330 w 535"/>
                              <a:gd name="T19" fmla="*/ 875 h 1187"/>
                              <a:gd name="T20" fmla="*/ 371 w 535"/>
                              <a:gd name="T21" fmla="*/ 797 h 1187"/>
                              <a:gd name="T22" fmla="*/ 445 w 535"/>
                              <a:gd name="T23" fmla="*/ 583 h 1187"/>
                              <a:gd name="T24" fmla="*/ 461 w 535"/>
                              <a:gd name="T25" fmla="*/ 467 h 1187"/>
                              <a:gd name="T26" fmla="*/ 453 w 535"/>
                              <a:gd name="T27" fmla="*/ 408 h 1187"/>
                              <a:gd name="T28" fmla="*/ 445 w 535"/>
                              <a:gd name="T29" fmla="*/ 350 h 1187"/>
                              <a:gd name="T30" fmla="*/ 436 w 535"/>
                              <a:gd name="T31" fmla="*/ 291 h 1187"/>
                              <a:gd name="T32" fmla="*/ 445 w 535"/>
                              <a:gd name="T33" fmla="*/ 252 h 1187"/>
                              <a:gd name="T34" fmla="*/ 461 w 535"/>
                              <a:gd name="T35" fmla="*/ 155 h 1187"/>
                              <a:gd name="T36" fmla="*/ 478 w 535"/>
                              <a:gd name="T37" fmla="*/ 77 h 1187"/>
                              <a:gd name="T38" fmla="*/ 486 w 535"/>
                              <a:gd name="T39" fmla="*/ 38 h 1187"/>
                              <a:gd name="T40" fmla="*/ 494 w 535"/>
                              <a:gd name="T41" fmla="*/ 0 h 1187"/>
                              <a:gd name="T42" fmla="*/ 502 w 535"/>
                              <a:gd name="T43" fmla="*/ 19 h 1187"/>
                              <a:gd name="T44" fmla="*/ 527 w 535"/>
                              <a:gd name="T45" fmla="*/ 116 h 1187"/>
                              <a:gd name="T46" fmla="*/ 535 w 535"/>
                              <a:gd name="T47" fmla="*/ 233 h 1187"/>
                              <a:gd name="T48" fmla="*/ 535 w 535"/>
                              <a:gd name="T49" fmla="*/ 350 h 1187"/>
                              <a:gd name="T50" fmla="*/ 519 w 535"/>
                              <a:gd name="T51" fmla="*/ 467 h 1187"/>
                              <a:gd name="T52" fmla="*/ 469 w 535"/>
                              <a:gd name="T53" fmla="*/ 681 h 1187"/>
                              <a:gd name="T54" fmla="*/ 404 w 535"/>
                              <a:gd name="T55" fmla="*/ 875 h 1187"/>
                              <a:gd name="T56" fmla="*/ 346 w 535"/>
                              <a:gd name="T57" fmla="*/ 1011 h 1187"/>
                              <a:gd name="T58" fmla="*/ 288 w 535"/>
                              <a:gd name="T59" fmla="*/ 1089 h 1187"/>
                              <a:gd name="T60" fmla="*/ 239 w 535"/>
                              <a:gd name="T61" fmla="*/ 1148 h 1187"/>
                              <a:gd name="T62" fmla="*/ 190 w 535"/>
                              <a:gd name="T63" fmla="*/ 1187 h 1187"/>
                              <a:gd name="T64" fmla="*/ 148 w 535"/>
                              <a:gd name="T65" fmla="*/ 1187 h 1187"/>
                              <a:gd name="T66" fmla="*/ 107 w 535"/>
                              <a:gd name="T67" fmla="*/ 1148 h 1187"/>
                              <a:gd name="T68" fmla="*/ 42 w 535"/>
                              <a:gd name="T69" fmla="*/ 1050 h 1187"/>
                              <a:gd name="T70" fmla="*/ 9 w 535"/>
                              <a:gd name="T71" fmla="*/ 953 h 1187"/>
                              <a:gd name="T72" fmla="*/ 0 w 535"/>
                              <a:gd name="T73" fmla="*/ 836 h 1187"/>
                              <a:gd name="T74" fmla="*/ 0 w 535"/>
                              <a:gd name="T75" fmla="*/ 719 h 1187"/>
                              <a:gd name="T76" fmla="*/ 9 w 535"/>
                              <a:gd name="T77" fmla="*/ 603 h 1187"/>
                              <a:gd name="T78" fmla="*/ 33 w 535"/>
                              <a:gd name="T79" fmla="*/ 486 h 1187"/>
                              <a:gd name="T80" fmla="*/ 58 w 535"/>
                              <a:gd name="T81" fmla="*/ 408 h 1187"/>
                              <a:gd name="T82" fmla="*/ 91 w 535"/>
                              <a:gd name="T83" fmla="*/ 350 h 1187"/>
                              <a:gd name="T84" fmla="*/ 132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132" y="311"/>
                                </a:moveTo>
                                <a:lnTo>
                                  <a:pt x="148" y="330"/>
                                </a:lnTo>
                                <a:lnTo>
                                  <a:pt x="140" y="389"/>
                                </a:lnTo>
                                <a:lnTo>
                                  <a:pt x="124" y="447"/>
                                </a:lnTo>
                                <a:lnTo>
                                  <a:pt x="124" y="544"/>
                                </a:lnTo>
                                <a:lnTo>
                                  <a:pt x="132" y="661"/>
                                </a:lnTo>
                                <a:lnTo>
                                  <a:pt x="173" y="797"/>
                                </a:lnTo>
                                <a:lnTo>
                                  <a:pt x="223" y="875"/>
                                </a:lnTo>
                                <a:lnTo>
                                  <a:pt x="280" y="895"/>
                                </a:lnTo>
                                <a:lnTo>
                                  <a:pt x="330" y="875"/>
                                </a:lnTo>
                                <a:lnTo>
                                  <a:pt x="371" y="797"/>
                                </a:lnTo>
                                <a:lnTo>
                                  <a:pt x="445" y="583"/>
                                </a:lnTo>
                                <a:lnTo>
                                  <a:pt x="461" y="467"/>
                                </a:lnTo>
                                <a:lnTo>
                                  <a:pt x="453" y="408"/>
                                </a:lnTo>
                                <a:lnTo>
                                  <a:pt x="445" y="350"/>
                                </a:lnTo>
                                <a:lnTo>
                                  <a:pt x="436" y="291"/>
                                </a:lnTo>
                                <a:lnTo>
                                  <a:pt x="445" y="252"/>
                                </a:lnTo>
                                <a:lnTo>
                                  <a:pt x="461" y="155"/>
                                </a:lnTo>
                                <a:lnTo>
                                  <a:pt x="478" y="77"/>
                                </a:lnTo>
                                <a:lnTo>
                                  <a:pt x="486" y="38"/>
                                </a:lnTo>
                                <a:lnTo>
                                  <a:pt x="494" y="0"/>
                                </a:lnTo>
                                <a:lnTo>
                                  <a:pt x="502" y="19"/>
                                </a:lnTo>
                                <a:lnTo>
                                  <a:pt x="527" y="116"/>
                                </a:lnTo>
                                <a:lnTo>
                                  <a:pt x="535" y="233"/>
                                </a:lnTo>
                                <a:lnTo>
                                  <a:pt x="535" y="350"/>
                                </a:lnTo>
                                <a:lnTo>
                                  <a:pt x="519" y="467"/>
                                </a:lnTo>
                                <a:lnTo>
                                  <a:pt x="469" y="681"/>
                                </a:lnTo>
                                <a:lnTo>
                                  <a:pt x="404" y="875"/>
                                </a:lnTo>
                                <a:lnTo>
                                  <a:pt x="346" y="1011"/>
                                </a:lnTo>
                                <a:lnTo>
                                  <a:pt x="288" y="1089"/>
                                </a:lnTo>
                                <a:lnTo>
                                  <a:pt x="239" y="1148"/>
                                </a:lnTo>
                                <a:lnTo>
                                  <a:pt x="190" y="1187"/>
                                </a:lnTo>
                                <a:lnTo>
                                  <a:pt x="148" y="1187"/>
                                </a:lnTo>
                                <a:lnTo>
                                  <a:pt x="107" y="1148"/>
                                </a:lnTo>
                                <a:lnTo>
                                  <a:pt x="42" y="1050"/>
                                </a:lnTo>
                                <a:lnTo>
                                  <a:pt x="9" y="953"/>
                                </a:lnTo>
                                <a:lnTo>
                                  <a:pt x="0" y="836"/>
                                </a:lnTo>
                                <a:lnTo>
                                  <a:pt x="0" y="719"/>
                                </a:lnTo>
                                <a:lnTo>
                                  <a:pt x="9" y="603"/>
                                </a:lnTo>
                                <a:lnTo>
                                  <a:pt x="33" y="486"/>
                                </a:lnTo>
                                <a:lnTo>
                                  <a:pt x="58" y="408"/>
                                </a:lnTo>
                                <a:lnTo>
                                  <a:pt x="91" y="350"/>
                                </a:lnTo>
                                <a:lnTo>
                                  <a:pt x="13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19" name="Freeform 6"/>
                        <wps:cNvSpPr>
                          <a:spLocks/>
                        </wps:cNvSpPr>
                        <wps:spPr bwMode="auto">
                          <a:xfrm flipH="1">
                            <a:off x="14" y="153"/>
                            <a:ext cx="82" cy="211"/>
                          </a:xfrm>
                          <a:custGeom>
                            <a:avLst/>
                            <a:gdLst>
                              <a:gd name="T0" fmla="*/ 362 w 493"/>
                              <a:gd name="T1" fmla="*/ 934 h 1265"/>
                              <a:gd name="T2" fmla="*/ 353 w 493"/>
                              <a:gd name="T3" fmla="*/ 895 h 1265"/>
                              <a:gd name="T4" fmla="*/ 337 w 493"/>
                              <a:gd name="T5" fmla="*/ 934 h 1265"/>
                              <a:gd name="T6" fmla="*/ 312 w 493"/>
                              <a:gd name="T7" fmla="*/ 954 h 1265"/>
                              <a:gd name="T8" fmla="*/ 271 w 493"/>
                              <a:gd name="T9" fmla="*/ 973 h 1265"/>
                              <a:gd name="T10" fmla="*/ 213 w 493"/>
                              <a:gd name="T11" fmla="*/ 954 h 1265"/>
                              <a:gd name="T12" fmla="*/ 164 w 493"/>
                              <a:gd name="T13" fmla="*/ 856 h 1265"/>
                              <a:gd name="T14" fmla="*/ 123 w 493"/>
                              <a:gd name="T15" fmla="*/ 720 h 1265"/>
                              <a:gd name="T16" fmla="*/ 115 w 493"/>
                              <a:gd name="T17" fmla="*/ 603 h 1265"/>
                              <a:gd name="T18" fmla="*/ 131 w 493"/>
                              <a:gd name="T19" fmla="*/ 467 h 1265"/>
                              <a:gd name="T20" fmla="*/ 156 w 493"/>
                              <a:gd name="T21" fmla="*/ 370 h 1265"/>
                              <a:gd name="T22" fmla="*/ 246 w 493"/>
                              <a:gd name="T23" fmla="*/ 195 h 1265"/>
                              <a:gd name="T24" fmla="*/ 304 w 493"/>
                              <a:gd name="T25" fmla="*/ 156 h 1265"/>
                              <a:gd name="T26" fmla="*/ 329 w 493"/>
                              <a:gd name="T27" fmla="*/ 175 h 1265"/>
                              <a:gd name="T28" fmla="*/ 345 w 493"/>
                              <a:gd name="T29" fmla="*/ 214 h 1265"/>
                              <a:gd name="T30" fmla="*/ 370 w 493"/>
                              <a:gd name="T31" fmla="*/ 234 h 1265"/>
                              <a:gd name="T32" fmla="*/ 395 w 493"/>
                              <a:gd name="T33" fmla="*/ 195 h 1265"/>
                              <a:gd name="T34" fmla="*/ 427 w 493"/>
                              <a:gd name="T35" fmla="*/ 156 h 1265"/>
                              <a:gd name="T36" fmla="*/ 460 w 493"/>
                              <a:gd name="T37" fmla="*/ 117 h 1265"/>
                              <a:gd name="T38" fmla="*/ 477 w 493"/>
                              <a:gd name="T39" fmla="*/ 97 h 1265"/>
                              <a:gd name="T40" fmla="*/ 493 w 493"/>
                              <a:gd name="T41" fmla="*/ 97 h 1265"/>
                              <a:gd name="T42" fmla="*/ 485 w 493"/>
                              <a:gd name="T43" fmla="*/ 78 h 1265"/>
                              <a:gd name="T44" fmla="*/ 444 w 493"/>
                              <a:gd name="T45" fmla="*/ 19 h 1265"/>
                              <a:gd name="T46" fmla="*/ 403 w 493"/>
                              <a:gd name="T47" fmla="*/ 0 h 1265"/>
                              <a:gd name="T48" fmla="*/ 353 w 493"/>
                              <a:gd name="T49" fmla="*/ 0 h 1265"/>
                              <a:gd name="T50" fmla="*/ 304 w 493"/>
                              <a:gd name="T51" fmla="*/ 19 h 1265"/>
                              <a:gd name="T52" fmla="*/ 205 w 493"/>
                              <a:gd name="T53" fmla="*/ 136 h 1265"/>
                              <a:gd name="T54" fmla="*/ 123 w 493"/>
                              <a:gd name="T55" fmla="*/ 292 h 1265"/>
                              <a:gd name="T56" fmla="*/ 74 w 493"/>
                              <a:gd name="T57" fmla="*/ 448 h 1265"/>
                              <a:gd name="T58" fmla="*/ 32 w 493"/>
                              <a:gd name="T59" fmla="*/ 564 h 1265"/>
                              <a:gd name="T60" fmla="*/ 8 w 493"/>
                              <a:gd name="T61" fmla="*/ 701 h 1265"/>
                              <a:gd name="T62" fmla="*/ 0 w 493"/>
                              <a:gd name="T63" fmla="*/ 798 h 1265"/>
                              <a:gd name="T64" fmla="*/ 0 w 493"/>
                              <a:gd name="T65" fmla="*/ 915 h 1265"/>
                              <a:gd name="T66" fmla="*/ 8 w 493"/>
                              <a:gd name="T67" fmla="*/ 1012 h 1265"/>
                              <a:gd name="T68" fmla="*/ 57 w 493"/>
                              <a:gd name="T69" fmla="*/ 1168 h 1265"/>
                              <a:gd name="T70" fmla="*/ 90 w 493"/>
                              <a:gd name="T71" fmla="*/ 1226 h 1265"/>
                              <a:gd name="T72" fmla="*/ 139 w 493"/>
                              <a:gd name="T73" fmla="*/ 1265 h 1265"/>
                              <a:gd name="T74" fmla="*/ 189 w 493"/>
                              <a:gd name="T75" fmla="*/ 1265 h 1265"/>
                              <a:gd name="T76" fmla="*/ 246 w 493"/>
                              <a:gd name="T77" fmla="*/ 1226 h 1265"/>
                              <a:gd name="T78" fmla="*/ 288 w 493"/>
                              <a:gd name="T79" fmla="*/ 1187 h 1265"/>
                              <a:gd name="T80" fmla="*/ 329 w 493"/>
                              <a:gd name="T81" fmla="*/ 1129 h 1265"/>
                              <a:gd name="T82" fmla="*/ 353 w 493"/>
                              <a:gd name="T83" fmla="*/ 1031 h 1265"/>
                              <a:gd name="T84" fmla="*/ 362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934"/>
                                </a:moveTo>
                                <a:lnTo>
                                  <a:pt x="353" y="895"/>
                                </a:lnTo>
                                <a:lnTo>
                                  <a:pt x="337" y="934"/>
                                </a:lnTo>
                                <a:lnTo>
                                  <a:pt x="312" y="954"/>
                                </a:lnTo>
                                <a:lnTo>
                                  <a:pt x="271" y="973"/>
                                </a:lnTo>
                                <a:lnTo>
                                  <a:pt x="213" y="954"/>
                                </a:lnTo>
                                <a:lnTo>
                                  <a:pt x="164" y="856"/>
                                </a:lnTo>
                                <a:lnTo>
                                  <a:pt x="123" y="720"/>
                                </a:lnTo>
                                <a:lnTo>
                                  <a:pt x="115" y="603"/>
                                </a:lnTo>
                                <a:lnTo>
                                  <a:pt x="131" y="467"/>
                                </a:lnTo>
                                <a:lnTo>
                                  <a:pt x="156" y="370"/>
                                </a:lnTo>
                                <a:lnTo>
                                  <a:pt x="246" y="195"/>
                                </a:lnTo>
                                <a:lnTo>
                                  <a:pt x="304" y="156"/>
                                </a:lnTo>
                                <a:lnTo>
                                  <a:pt x="329" y="175"/>
                                </a:lnTo>
                                <a:lnTo>
                                  <a:pt x="345" y="214"/>
                                </a:lnTo>
                                <a:lnTo>
                                  <a:pt x="370" y="234"/>
                                </a:lnTo>
                                <a:lnTo>
                                  <a:pt x="395" y="195"/>
                                </a:lnTo>
                                <a:lnTo>
                                  <a:pt x="427" y="156"/>
                                </a:lnTo>
                                <a:lnTo>
                                  <a:pt x="460" y="117"/>
                                </a:lnTo>
                                <a:lnTo>
                                  <a:pt x="477" y="97"/>
                                </a:lnTo>
                                <a:lnTo>
                                  <a:pt x="493" y="97"/>
                                </a:lnTo>
                                <a:lnTo>
                                  <a:pt x="485" y="78"/>
                                </a:lnTo>
                                <a:lnTo>
                                  <a:pt x="444" y="19"/>
                                </a:lnTo>
                                <a:lnTo>
                                  <a:pt x="403" y="0"/>
                                </a:lnTo>
                                <a:lnTo>
                                  <a:pt x="353" y="0"/>
                                </a:lnTo>
                                <a:lnTo>
                                  <a:pt x="304" y="19"/>
                                </a:lnTo>
                                <a:lnTo>
                                  <a:pt x="205" y="136"/>
                                </a:lnTo>
                                <a:lnTo>
                                  <a:pt x="123" y="292"/>
                                </a:lnTo>
                                <a:lnTo>
                                  <a:pt x="74" y="448"/>
                                </a:lnTo>
                                <a:lnTo>
                                  <a:pt x="32" y="564"/>
                                </a:lnTo>
                                <a:lnTo>
                                  <a:pt x="8" y="701"/>
                                </a:lnTo>
                                <a:lnTo>
                                  <a:pt x="0" y="798"/>
                                </a:lnTo>
                                <a:lnTo>
                                  <a:pt x="0" y="915"/>
                                </a:lnTo>
                                <a:lnTo>
                                  <a:pt x="8" y="1012"/>
                                </a:lnTo>
                                <a:lnTo>
                                  <a:pt x="57" y="1168"/>
                                </a:lnTo>
                                <a:lnTo>
                                  <a:pt x="90" y="1226"/>
                                </a:lnTo>
                                <a:lnTo>
                                  <a:pt x="139" y="1265"/>
                                </a:lnTo>
                                <a:lnTo>
                                  <a:pt x="189" y="1265"/>
                                </a:lnTo>
                                <a:lnTo>
                                  <a:pt x="246" y="1226"/>
                                </a:lnTo>
                                <a:lnTo>
                                  <a:pt x="288" y="1187"/>
                                </a:lnTo>
                                <a:lnTo>
                                  <a:pt x="329" y="1129"/>
                                </a:lnTo>
                                <a:lnTo>
                                  <a:pt x="353" y="1031"/>
                                </a:lnTo>
                                <a:lnTo>
                                  <a:pt x="362"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0" name="Freeform 7"/>
                        <wps:cNvSpPr>
                          <a:spLocks/>
                        </wps:cNvSpPr>
                        <wps:spPr bwMode="auto">
                          <a:xfrm flipH="1">
                            <a:off x="21" y="52"/>
                            <a:ext cx="127" cy="302"/>
                          </a:xfrm>
                          <a:custGeom>
                            <a:avLst/>
                            <a:gdLst>
                              <a:gd name="T0" fmla="*/ 757 w 765"/>
                              <a:gd name="T1" fmla="*/ 0 h 1809"/>
                              <a:gd name="T2" fmla="*/ 765 w 765"/>
                              <a:gd name="T3" fmla="*/ 97 h 1809"/>
                              <a:gd name="T4" fmla="*/ 749 w 765"/>
                              <a:gd name="T5" fmla="*/ 253 h 1809"/>
                              <a:gd name="T6" fmla="*/ 740 w 765"/>
                              <a:gd name="T7" fmla="*/ 370 h 1809"/>
                              <a:gd name="T8" fmla="*/ 757 w 765"/>
                              <a:gd name="T9" fmla="*/ 467 h 1809"/>
                              <a:gd name="T10" fmla="*/ 749 w 765"/>
                              <a:gd name="T11" fmla="*/ 486 h 1809"/>
                              <a:gd name="T12" fmla="*/ 740 w 765"/>
                              <a:gd name="T13" fmla="*/ 506 h 1809"/>
                              <a:gd name="T14" fmla="*/ 724 w 765"/>
                              <a:gd name="T15" fmla="*/ 486 h 1809"/>
                              <a:gd name="T16" fmla="*/ 691 w 765"/>
                              <a:gd name="T17" fmla="*/ 506 h 1809"/>
                              <a:gd name="T18" fmla="*/ 609 w 765"/>
                              <a:gd name="T19" fmla="*/ 584 h 1809"/>
                              <a:gd name="T20" fmla="*/ 510 w 765"/>
                              <a:gd name="T21" fmla="*/ 700 h 1809"/>
                              <a:gd name="T22" fmla="*/ 411 w 765"/>
                              <a:gd name="T23" fmla="*/ 875 h 1809"/>
                              <a:gd name="T24" fmla="*/ 362 w 765"/>
                              <a:gd name="T25" fmla="*/ 1031 h 1809"/>
                              <a:gd name="T26" fmla="*/ 304 w 765"/>
                              <a:gd name="T27" fmla="*/ 1206 h 1809"/>
                              <a:gd name="T28" fmla="*/ 280 w 765"/>
                              <a:gd name="T29" fmla="*/ 1420 h 1809"/>
                              <a:gd name="T30" fmla="*/ 271 w 765"/>
                              <a:gd name="T31" fmla="*/ 1537 h 1809"/>
                              <a:gd name="T32" fmla="*/ 288 w 765"/>
                              <a:gd name="T33" fmla="*/ 1634 h 1809"/>
                              <a:gd name="T34" fmla="*/ 288 w 765"/>
                              <a:gd name="T35" fmla="*/ 1693 h 1809"/>
                              <a:gd name="T36" fmla="*/ 288 w 765"/>
                              <a:gd name="T37" fmla="*/ 1712 h 1809"/>
                              <a:gd name="T38" fmla="*/ 255 w 765"/>
                              <a:gd name="T39" fmla="*/ 1732 h 1809"/>
                              <a:gd name="T40" fmla="*/ 197 w 765"/>
                              <a:gd name="T41" fmla="*/ 1712 h 1809"/>
                              <a:gd name="T42" fmla="*/ 173 w 765"/>
                              <a:gd name="T43" fmla="*/ 1712 h 1809"/>
                              <a:gd name="T44" fmla="*/ 107 w 765"/>
                              <a:gd name="T45" fmla="*/ 1751 h 1809"/>
                              <a:gd name="T46" fmla="*/ 25 w 765"/>
                              <a:gd name="T47" fmla="*/ 1790 h 1809"/>
                              <a:gd name="T48" fmla="*/ 8 w 765"/>
                              <a:gd name="T49" fmla="*/ 1809 h 1809"/>
                              <a:gd name="T50" fmla="*/ 0 w 765"/>
                              <a:gd name="T51" fmla="*/ 1809 h 1809"/>
                              <a:gd name="T52" fmla="*/ 0 w 765"/>
                              <a:gd name="T53" fmla="*/ 1790 h 1809"/>
                              <a:gd name="T54" fmla="*/ 0 w 765"/>
                              <a:gd name="T55" fmla="*/ 1732 h 1809"/>
                              <a:gd name="T56" fmla="*/ 25 w 765"/>
                              <a:gd name="T57" fmla="*/ 1537 h 1809"/>
                              <a:gd name="T58" fmla="*/ 41 w 765"/>
                              <a:gd name="T59" fmla="*/ 1401 h 1809"/>
                              <a:gd name="T60" fmla="*/ 41 w 765"/>
                              <a:gd name="T61" fmla="*/ 1342 h 1809"/>
                              <a:gd name="T62" fmla="*/ 25 w 765"/>
                              <a:gd name="T63" fmla="*/ 1206 h 1809"/>
                              <a:gd name="T64" fmla="*/ 33 w 765"/>
                              <a:gd name="T65" fmla="*/ 1109 h 1809"/>
                              <a:gd name="T66" fmla="*/ 49 w 765"/>
                              <a:gd name="T67" fmla="*/ 1109 h 1809"/>
                              <a:gd name="T68" fmla="*/ 66 w 765"/>
                              <a:gd name="T69" fmla="*/ 1128 h 1809"/>
                              <a:gd name="T70" fmla="*/ 115 w 765"/>
                              <a:gd name="T71" fmla="*/ 1148 h 1809"/>
                              <a:gd name="T72" fmla="*/ 164 w 765"/>
                              <a:gd name="T73" fmla="*/ 1148 h 1809"/>
                              <a:gd name="T74" fmla="*/ 247 w 765"/>
                              <a:gd name="T75" fmla="*/ 1070 h 1809"/>
                              <a:gd name="T76" fmla="*/ 329 w 765"/>
                              <a:gd name="T77" fmla="*/ 953 h 1809"/>
                              <a:gd name="T78" fmla="*/ 395 w 765"/>
                              <a:gd name="T79" fmla="*/ 817 h 1809"/>
                              <a:gd name="T80" fmla="*/ 461 w 765"/>
                              <a:gd name="T81" fmla="*/ 603 h 1809"/>
                              <a:gd name="T82" fmla="*/ 518 w 765"/>
                              <a:gd name="T83" fmla="*/ 370 h 1809"/>
                              <a:gd name="T84" fmla="*/ 551 w 765"/>
                              <a:gd name="T85" fmla="*/ 155 h 1809"/>
                              <a:gd name="T86" fmla="*/ 551 w 765"/>
                              <a:gd name="T87" fmla="*/ 97 h 1809"/>
                              <a:gd name="T88" fmla="*/ 551 w 765"/>
                              <a:gd name="T89" fmla="*/ 58 h 1809"/>
                              <a:gd name="T90" fmla="*/ 551 w 765"/>
                              <a:gd name="T91" fmla="*/ 19 h 1809"/>
                              <a:gd name="T92" fmla="*/ 568 w 765"/>
                              <a:gd name="T93" fmla="*/ 19 h 1809"/>
                              <a:gd name="T94" fmla="*/ 609 w 765"/>
                              <a:gd name="T95" fmla="*/ 58 h 1809"/>
                              <a:gd name="T96" fmla="*/ 658 w 765"/>
                              <a:gd name="T97" fmla="*/ 39 h 1809"/>
                              <a:gd name="T98" fmla="*/ 716 w 765"/>
                              <a:gd name="T99" fmla="*/ 0 h 1809"/>
                              <a:gd name="T100" fmla="*/ 757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757" y="0"/>
                                </a:moveTo>
                                <a:lnTo>
                                  <a:pt x="765" y="97"/>
                                </a:lnTo>
                                <a:lnTo>
                                  <a:pt x="749" y="253"/>
                                </a:lnTo>
                                <a:lnTo>
                                  <a:pt x="740" y="370"/>
                                </a:lnTo>
                                <a:lnTo>
                                  <a:pt x="757" y="467"/>
                                </a:lnTo>
                                <a:lnTo>
                                  <a:pt x="749" y="486"/>
                                </a:lnTo>
                                <a:lnTo>
                                  <a:pt x="740" y="506"/>
                                </a:lnTo>
                                <a:lnTo>
                                  <a:pt x="724" y="486"/>
                                </a:lnTo>
                                <a:lnTo>
                                  <a:pt x="691" y="506"/>
                                </a:lnTo>
                                <a:lnTo>
                                  <a:pt x="609" y="584"/>
                                </a:lnTo>
                                <a:lnTo>
                                  <a:pt x="510" y="700"/>
                                </a:lnTo>
                                <a:lnTo>
                                  <a:pt x="411" y="875"/>
                                </a:lnTo>
                                <a:lnTo>
                                  <a:pt x="362" y="1031"/>
                                </a:lnTo>
                                <a:lnTo>
                                  <a:pt x="304" y="1206"/>
                                </a:lnTo>
                                <a:lnTo>
                                  <a:pt x="280" y="1420"/>
                                </a:lnTo>
                                <a:lnTo>
                                  <a:pt x="271" y="1537"/>
                                </a:lnTo>
                                <a:lnTo>
                                  <a:pt x="288" y="1634"/>
                                </a:lnTo>
                                <a:lnTo>
                                  <a:pt x="288" y="1693"/>
                                </a:lnTo>
                                <a:lnTo>
                                  <a:pt x="288" y="1712"/>
                                </a:lnTo>
                                <a:lnTo>
                                  <a:pt x="255" y="1732"/>
                                </a:lnTo>
                                <a:lnTo>
                                  <a:pt x="197" y="1712"/>
                                </a:lnTo>
                                <a:lnTo>
                                  <a:pt x="173" y="1712"/>
                                </a:lnTo>
                                <a:lnTo>
                                  <a:pt x="107" y="1751"/>
                                </a:lnTo>
                                <a:lnTo>
                                  <a:pt x="25" y="1790"/>
                                </a:lnTo>
                                <a:lnTo>
                                  <a:pt x="8" y="1809"/>
                                </a:lnTo>
                                <a:lnTo>
                                  <a:pt x="0" y="1809"/>
                                </a:lnTo>
                                <a:lnTo>
                                  <a:pt x="0" y="1790"/>
                                </a:lnTo>
                                <a:lnTo>
                                  <a:pt x="0" y="1732"/>
                                </a:lnTo>
                                <a:lnTo>
                                  <a:pt x="25" y="1537"/>
                                </a:lnTo>
                                <a:lnTo>
                                  <a:pt x="41" y="1401"/>
                                </a:lnTo>
                                <a:lnTo>
                                  <a:pt x="41" y="1342"/>
                                </a:lnTo>
                                <a:lnTo>
                                  <a:pt x="25" y="1206"/>
                                </a:lnTo>
                                <a:lnTo>
                                  <a:pt x="33" y="1109"/>
                                </a:lnTo>
                                <a:lnTo>
                                  <a:pt x="49" y="1109"/>
                                </a:lnTo>
                                <a:lnTo>
                                  <a:pt x="66" y="1128"/>
                                </a:lnTo>
                                <a:lnTo>
                                  <a:pt x="115" y="1148"/>
                                </a:lnTo>
                                <a:lnTo>
                                  <a:pt x="164" y="1148"/>
                                </a:lnTo>
                                <a:lnTo>
                                  <a:pt x="247" y="1070"/>
                                </a:lnTo>
                                <a:lnTo>
                                  <a:pt x="329" y="953"/>
                                </a:lnTo>
                                <a:lnTo>
                                  <a:pt x="395" y="817"/>
                                </a:lnTo>
                                <a:lnTo>
                                  <a:pt x="461" y="603"/>
                                </a:lnTo>
                                <a:lnTo>
                                  <a:pt x="518" y="370"/>
                                </a:lnTo>
                                <a:lnTo>
                                  <a:pt x="551" y="155"/>
                                </a:lnTo>
                                <a:lnTo>
                                  <a:pt x="551" y="97"/>
                                </a:lnTo>
                                <a:lnTo>
                                  <a:pt x="551" y="58"/>
                                </a:lnTo>
                                <a:lnTo>
                                  <a:pt x="551" y="19"/>
                                </a:lnTo>
                                <a:lnTo>
                                  <a:pt x="568" y="19"/>
                                </a:lnTo>
                                <a:lnTo>
                                  <a:pt x="609" y="58"/>
                                </a:lnTo>
                                <a:lnTo>
                                  <a:pt x="658" y="39"/>
                                </a:lnTo>
                                <a:lnTo>
                                  <a:pt x="716" y="0"/>
                                </a:lnTo>
                                <a:lnTo>
                                  <a:pt x="757"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1" name="Freeform 8"/>
                        <wps:cNvSpPr>
                          <a:spLocks/>
                        </wps:cNvSpPr>
                        <wps:spPr bwMode="auto">
                          <a:xfrm flipH="1">
                            <a:off x="1337" y="36"/>
                            <a:ext cx="90" cy="198"/>
                          </a:xfrm>
                          <a:custGeom>
                            <a:avLst/>
                            <a:gdLst>
                              <a:gd name="T0" fmla="*/ 395 w 535"/>
                              <a:gd name="T1" fmla="*/ 311 h 1187"/>
                              <a:gd name="T2" fmla="*/ 378 w 535"/>
                              <a:gd name="T3" fmla="*/ 330 h 1187"/>
                              <a:gd name="T4" fmla="*/ 395 w 535"/>
                              <a:gd name="T5" fmla="*/ 389 h 1187"/>
                              <a:gd name="T6" fmla="*/ 403 w 535"/>
                              <a:gd name="T7" fmla="*/ 447 h 1187"/>
                              <a:gd name="T8" fmla="*/ 411 w 535"/>
                              <a:gd name="T9" fmla="*/ 544 h 1187"/>
                              <a:gd name="T10" fmla="*/ 403 w 535"/>
                              <a:gd name="T11" fmla="*/ 661 h 1187"/>
                              <a:gd name="T12" fmla="*/ 362 w 535"/>
                              <a:gd name="T13" fmla="*/ 797 h 1187"/>
                              <a:gd name="T14" fmla="*/ 304 w 535"/>
                              <a:gd name="T15" fmla="*/ 875 h 1187"/>
                              <a:gd name="T16" fmla="*/ 247 w 535"/>
                              <a:gd name="T17" fmla="*/ 895 h 1187"/>
                              <a:gd name="T18" fmla="*/ 197 w 535"/>
                              <a:gd name="T19" fmla="*/ 875 h 1187"/>
                              <a:gd name="T20" fmla="*/ 156 w 535"/>
                              <a:gd name="T21" fmla="*/ 797 h 1187"/>
                              <a:gd name="T22" fmla="*/ 82 w 535"/>
                              <a:gd name="T23" fmla="*/ 583 h 1187"/>
                              <a:gd name="T24" fmla="*/ 66 w 535"/>
                              <a:gd name="T25" fmla="*/ 467 h 1187"/>
                              <a:gd name="T26" fmla="*/ 74 w 535"/>
                              <a:gd name="T27" fmla="*/ 408 h 1187"/>
                              <a:gd name="T28" fmla="*/ 90 w 535"/>
                              <a:gd name="T29" fmla="*/ 350 h 1187"/>
                              <a:gd name="T30" fmla="*/ 99 w 535"/>
                              <a:gd name="T31" fmla="*/ 291 h 1187"/>
                              <a:gd name="T32" fmla="*/ 82 w 535"/>
                              <a:gd name="T33" fmla="*/ 252 h 1187"/>
                              <a:gd name="T34" fmla="*/ 66 w 535"/>
                              <a:gd name="T35" fmla="*/ 155 h 1187"/>
                              <a:gd name="T36" fmla="*/ 49 w 535"/>
                              <a:gd name="T37" fmla="*/ 77 h 1187"/>
                              <a:gd name="T38" fmla="*/ 41 w 535"/>
                              <a:gd name="T39" fmla="*/ 38 h 1187"/>
                              <a:gd name="T40" fmla="*/ 41 w 535"/>
                              <a:gd name="T41" fmla="*/ 0 h 1187"/>
                              <a:gd name="T42" fmla="*/ 33 w 535"/>
                              <a:gd name="T43" fmla="*/ 19 h 1187"/>
                              <a:gd name="T44" fmla="*/ 8 w 535"/>
                              <a:gd name="T45" fmla="*/ 116 h 1187"/>
                              <a:gd name="T46" fmla="*/ 0 w 535"/>
                              <a:gd name="T47" fmla="*/ 233 h 1187"/>
                              <a:gd name="T48" fmla="*/ 0 w 535"/>
                              <a:gd name="T49" fmla="*/ 350 h 1187"/>
                              <a:gd name="T50" fmla="*/ 8 w 535"/>
                              <a:gd name="T51" fmla="*/ 467 h 1187"/>
                              <a:gd name="T52" fmla="*/ 57 w 535"/>
                              <a:gd name="T53" fmla="*/ 681 h 1187"/>
                              <a:gd name="T54" fmla="*/ 123 w 535"/>
                              <a:gd name="T55" fmla="*/ 875 h 1187"/>
                              <a:gd name="T56" fmla="*/ 189 w 535"/>
                              <a:gd name="T57" fmla="*/ 1011 h 1187"/>
                              <a:gd name="T58" fmla="*/ 238 w 535"/>
                              <a:gd name="T59" fmla="*/ 1089 h 1187"/>
                              <a:gd name="T60" fmla="*/ 296 w 535"/>
                              <a:gd name="T61" fmla="*/ 1148 h 1187"/>
                              <a:gd name="T62" fmla="*/ 337 w 535"/>
                              <a:gd name="T63" fmla="*/ 1187 h 1187"/>
                              <a:gd name="T64" fmla="*/ 387 w 535"/>
                              <a:gd name="T65" fmla="*/ 1187 h 1187"/>
                              <a:gd name="T66" fmla="*/ 428 w 535"/>
                              <a:gd name="T67" fmla="*/ 1148 h 1187"/>
                              <a:gd name="T68" fmla="*/ 493 w 535"/>
                              <a:gd name="T69" fmla="*/ 1050 h 1187"/>
                              <a:gd name="T70" fmla="*/ 518 w 535"/>
                              <a:gd name="T71" fmla="*/ 953 h 1187"/>
                              <a:gd name="T72" fmla="*/ 535 w 535"/>
                              <a:gd name="T73" fmla="*/ 836 h 1187"/>
                              <a:gd name="T74" fmla="*/ 535 w 535"/>
                              <a:gd name="T75" fmla="*/ 719 h 1187"/>
                              <a:gd name="T76" fmla="*/ 518 w 535"/>
                              <a:gd name="T77" fmla="*/ 603 h 1187"/>
                              <a:gd name="T78" fmla="*/ 502 w 535"/>
                              <a:gd name="T79" fmla="*/ 486 h 1187"/>
                              <a:gd name="T80" fmla="*/ 469 w 535"/>
                              <a:gd name="T81" fmla="*/ 408 h 1187"/>
                              <a:gd name="T82" fmla="*/ 436 w 535"/>
                              <a:gd name="T83" fmla="*/ 350 h 1187"/>
                              <a:gd name="T84" fmla="*/ 395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395" y="311"/>
                                </a:moveTo>
                                <a:lnTo>
                                  <a:pt x="378" y="330"/>
                                </a:lnTo>
                                <a:lnTo>
                                  <a:pt x="395" y="389"/>
                                </a:lnTo>
                                <a:lnTo>
                                  <a:pt x="403" y="447"/>
                                </a:lnTo>
                                <a:lnTo>
                                  <a:pt x="411" y="544"/>
                                </a:lnTo>
                                <a:lnTo>
                                  <a:pt x="403" y="661"/>
                                </a:lnTo>
                                <a:lnTo>
                                  <a:pt x="362" y="797"/>
                                </a:lnTo>
                                <a:lnTo>
                                  <a:pt x="304" y="875"/>
                                </a:lnTo>
                                <a:lnTo>
                                  <a:pt x="247" y="895"/>
                                </a:lnTo>
                                <a:lnTo>
                                  <a:pt x="197" y="875"/>
                                </a:lnTo>
                                <a:lnTo>
                                  <a:pt x="156" y="797"/>
                                </a:lnTo>
                                <a:lnTo>
                                  <a:pt x="82" y="583"/>
                                </a:lnTo>
                                <a:lnTo>
                                  <a:pt x="66" y="467"/>
                                </a:lnTo>
                                <a:lnTo>
                                  <a:pt x="74" y="408"/>
                                </a:lnTo>
                                <a:lnTo>
                                  <a:pt x="90" y="350"/>
                                </a:lnTo>
                                <a:lnTo>
                                  <a:pt x="99" y="291"/>
                                </a:lnTo>
                                <a:lnTo>
                                  <a:pt x="82" y="252"/>
                                </a:lnTo>
                                <a:lnTo>
                                  <a:pt x="66" y="155"/>
                                </a:lnTo>
                                <a:lnTo>
                                  <a:pt x="49" y="77"/>
                                </a:lnTo>
                                <a:lnTo>
                                  <a:pt x="41" y="38"/>
                                </a:lnTo>
                                <a:lnTo>
                                  <a:pt x="41" y="0"/>
                                </a:lnTo>
                                <a:lnTo>
                                  <a:pt x="33" y="19"/>
                                </a:lnTo>
                                <a:lnTo>
                                  <a:pt x="8" y="116"/>
                                </a:lnTo>
                                <a:lnTo>
                                  <a:pt x="0" y="233"/>
                                </a:lnTo>
                                <a:lnTo>
                                  <a:pt x="0" y="350"/>
                                </a:lnTo>
                                <a:lnTo>
                                  <a:pt x="8" y="467"/>
                                </a:lnTo>
                                <a:lnTo>
                                  <a:pt x="57" y="681"/>
                                </a:lnTo>
                                <a:lnTo>
                                  <a:pt x="123" y="875"/>
                                </a:lnTo>
                                <a:lnTo>
                                  <a:pt x="189" y="1011"/>
                                </a:lnTo>
                                <a:lnTo>
                                  <a:pt x="238" y="1089"/>
                                </a:lnTo>
                                <a:lnTo>
                                  <a:pt x="296" y="1148"/>
                                </a:lnTo>
                                <a:lnTo>
                                  <a:pt x="337" y="1187"/>
                                </a:lnTo>
                                <a:lnTo>
                                  <a:pt x="387" y="1187"/>
                                </a:lnTo>
                                <a:lnTo>
                                  <a:pt x="428" y="1148"/>
                                </a:lnTo>
                                <a:lnTo>
                                  <a:pt x="493" y="1050"/>
                                </a:lnTo>
                                <a:lnTo>
                                  <a:pt x="518" y="953"/>
                                </a:lnTo>
                                <a:lnTo>
                                  <a:pt x="535" y="836"/>
                                </a:lnTo>
                                <a:lnTo>
                                  <a:pt x="535" y="719"/>
                                </a:lnTo>
                                <a:lnTo>
                                  <a:pt x="518" y="603"/>
                                </a:lnTo>
                                <a:lnTo>
                                  <a:pt x="502" y="486"/>
                                </a:lnTo>
                                <a:lnTo>
                                  <a:pt x="469" y="408"/>
                                </a:lnTo>
                                <a:lnTo>
                                  <a:pt x="436" y="350"/>
                                </a:lnTo>
                                <a:lnTo>
                                  <a:pt x="395"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2" name="Freeform 9"/>
                        <wps:cNvSpPr>
                          <a:spLocks/>
                        </wps:cNvSpPr>
                        <wps:spPr bwMode="auto">
                          <a:xfrm flipH="1">
                            <a:off x="1393" y="153"/>
                            <a:ext cx="82" cy="211"/>
                          </a:xfrm>
                          <a:custGeom>
                            <a:avLst/>
                            <a:gdLst>
                              <a:gd name="T0" fmla="*/ 123 w 493"/>
                              <a:gd name="T1" fmla="*/ 934 h 1265"/>
                              <a:gd name="T2" fmla="*/ 131 w 493"/>
                              <a:gd name="T3" fmla="*/ 895 h 1265"/>
                              <a:gd name="T4" fmla="*/ 156 w 493"/>
                              <a:gd name="T5" fmla="*/ 934 h 1265"/>
                              <a:gd name="T6" fmla="*/ 181 w 493"/>
                              <a:gd name="T7" fmla="*/ 954 h 1265"/>
                              <a:gd name="T8" fmla="*/ 222 w 493"/>
                              <a:gd name="T9" fmla="*/ 973 h 1265"/>
                              <a:gd name="T10" fmla="*/ 271 w 493"/>
                              <a:gd name="T11" fmla="*/ 954 h 1265"/>
                              <a:gd name="T12" fmla="*/ 329 w 493"/>
                              <a:gd name="T13" fmla="*/ 856 h 1265"/>
                              <a:gd name="T14" fmla="*/ 362 w 493"/>
                              <a:gd name="T15" fmla="*/ 720 h 1265"/>
                              <a:gd name="T16" fmla="*/ 370 w 493"/>
                              <a:gd name="T17" fmla="*/ 603 h 1265"/>
                              <a:gd name="T18" fmla="*/ 362 w 493"/>
                              <a:gd name="T19" fmla="*/ 467 h 1265"/>
                              <a:gd name="T20" fmla="*/ 329 w 493"/>
                              <a:gd name="T21" fmla="*/ 370 h 1265"/>
                              <a:gd name="T22" fmla="*/ 238 w 493"/>
                              <a:gd name="T23" fmla="*/ 195 h 1265"/>
                              <a:gd name="T24" fmla="*/ 189 w 493"/>
                              <a:gd name="T25" fmla="*/ 156 h 1265"/>
                              <a:gd name="T26" fmla="*/ 164 w 493"/>
                              <a:gd name="T27" fmla="*/ 175 h 1265"/>
                              <a:gd name="T28" fmla="*/ 140 w 493"/>
                              <a:gd name="T29" fmla="*/ 214 h 1265"/>
                              <a:gd name="T30" fmla="*/ 115 w 493"/>
                              <a:gd name="T31" fmla="*/ 234 h 1265"/>
                              <a:gd name="T32" fmla="*/ 98 w 493"/>
                              <a:gd name="T33" fmla="*/ 195 h 1265"/>
                              <a:gd name="T34" fmla="*/ 66 w 493"/>
                              <a:gd name="T35" fmla="*/ 156 h 1265"/>
                              <a:gd name="T36" fmla="*/ 24 w 493"/>
                              <a:gd name="T37" fmla="*/ 117 h 1265"/>
                              <a:gd name="T38" fmla="*/ 8 w 493"/>
                              <a:gd name="T39" fmla="*/ 97 h 1265"/>
                              <a:gd name="T40" fmla="*/ 0 w 493"/>
                              <a:gd name="T41" fmla="*/ 97 h 1265"/>
                              <a:gd name="T42" fmla="*/ 8 w 493"/>
                              <a:gd name="T43" fmla="*/ 78 h 1265"/>
                              <a:gd name="T44" fmla="*/ 49 w 493"/>
                              <a:gd name="T45" fmla="*/ 19 h 1265"/>
                              <a:gd name="T46" fmla="*/ 90 w 493"/>
                              <a:gd name="T47" fmla="*/ 0 h 1265"/>
                              <a:gd name="T48" fmla="*/ 140 w 493"/>
                              <a:gd name="T49" fmla="*/ 0 h 1265"/>
                              <a:gd name="T50" fmla="*/ 189 w 493"/>
                              <a:gd name="T51" fmla="*/ 19 h 1265"/>
                              <a:gd name="T52" fmla="*/ 280 w 493"/>
                              <a:gd name="T53" fmla="*/ 136 h 1265"/>
                              <a:gd name="T54" fmla="*/ 362 w 493"/>
                              <a:gd name="T55" fmla="*/ 292 h 1265"/>
                              <a:gd name="T56" fmla="*/ 419 w 493"/>
                              <a:gd name="T57" fmla="*/ 448 h 1265"/>
                              <a:gd name="T58" fmla="*/ 452 w 493"/>
                              <a:gd name="T59" fmla="*/ 564 h 1265"/>
                              <a:gd name="T60" fmla="*/ 477 w 493"/>
                              <a:gd name="T61" fmla="*/ 701 h 1265"/>
                              <a:gd name="T62" fmla="*/ 493 w 493"/>
                              <a:gd name="T63" fmla="*/ 798 h 1265"/>
                              <a:gd name="T64" fmla="*/ 493 w 493"/>
                              <a:gd name="T65" fmla="*/ 915 h 1265"/>
                              <a:gd name="T66" fmla="*/ 477 w 493"/>
                              <a:gd name="T67" fmla="*/ 1012 h 1265"/>
                              <a:gd name="T68" fmla="*/ 436 w 493"/>
                              <a:gd name="T69" fmla="*/ 1168 h 1265"/>
                              <a:gd name="T70" fmla="*/ 395 w 493"/>
                              <a:gd name="T71" fmla="*/ 1226 h 1265"/>
                              <a:gd name="T72" fmla="*/ 345 w 493"/>
                              <a:gd name="T73" fmla="*/ 1265 h 1265"/>
                              <a:gd name="T74" fmla="*/ 296 w 493"/>
                              <a:gd name="T75" fmla="*/ 1265 h 1265"/>
                              <a:gd name="T76" fmla="*/ 247 w 493"/>
                              <a:gd name="T77" fmla="*/ 1226 h 1265"/>
                              <a:gd name="T78" fmla="*/ 197 w 493"/>
                              <a:gd name="T79" fmla="*/ 1187 h 1265"/>
                              <a:gd name="T80" fmla="*/ 164 w 493"/>
                              <a:gd name="T81" fmla="*/ 1129 h 1265"/>
                              <a:gd name="T82" fmla="*/ 140 w 493"/>
                              <a:gd name="T83" fmla="*/ 1031 h 1265"/>
                              <a:gd name="T84" fmla="*/ 123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934"/>
                                </a:moveTo>
                                <a:lnTo>
                                  <a:pt x="131" y="895"/>
                                </a:lnTo>
                                <a:lnTo>
                                  <a:pt x="156" y="934"/>
                                </a:lnTo>
                                <a:lnTo>
                                  <a:pt x="181" y="954"/>
                                </a:lnTo>
                                <a:lnTo>
                                  <a:pt x="222" y="973"/>
                                </a:lnTo>
                                <a:lnTo>
                                  <a:pt x="271" y="954"/>
                                </a:lnTo>
                                <a:lnTo>
                                  <a:pt x="329" y="856"/>
                                </a:lnTo>
                                <a:lnTo>
                                  <a:pt x="362" y="720"/>
                                </a:lnTo>
                                <a:lnTo>
                                  <a:pt x="370" y="603"/>
                                </a:lnTo>
                                <a:lnTo>
                                  <a:pt x="362" y="467"/>
                                </a:lnTo>
                                <a:lnTo>
                                  <a:pt x="329" y="370"/>
                                </a:lnTo>
                                <a:lnTo>
                                  <a:pt x="238" y="195"/>
                                </a:lnTo>
                                <a:lnTo>
                                  <a:pt x="189" y="156"/>
                                </a:lnTo>
                                <a:lnTo>
                                  <a:pt x="164" y="175"/>
                                </a:lnTo>
                                <a:lnTo>
                                  <a:pt x="140" y="214"/>
                                </a:lnTo>
                                <a:lnTo>
                                  <a:pt x="115" y="234"/>
                                </a:lnTo>
                                <a:lnTo>
                                  <a:pt x="98" y="195"/>
                                </a:lnTo>
                                <a:lnTo>
                                  <a:pt x="66" y="156"/>
                                </a:lnTo>
                                <a:lnTo>
                                  <a:pt x="24" y="117"/>
                                </a:lnTo>
                                <a:lnTo>
                                  <a:pt x="8" y="97"/>
                                </a:lnTo>
                                <a:lnTo>
                                  <a:pt x="0" y="97"/>
                                </a:lnTo>
                                <a:lnTo>
                                  <a:pt x="8" y="78"/>
                                </a:lnTo>
                                <a:lnTo>
                                  <a:pt x="49" y="19"/>
                                </a:lnTo>
                                <a:lnTo>
                                  <a:pt x="90" y="0"/>
                                </a:lnTo>
                                <a:lnTo>
                                  <a:pt x="140" y="0"/>
                                </a:lnTo>
                                <a:lnTo>
                                  <a:pt x="189" y="19"/>
                                </a:lnTo>
                                <a:lnTo>
                                  <a:pt x="280" y="136"/>
                                </a:lnTo>
                                <a:lnTo>
                                  <a:pt x="362" y="292"/>
                                </a:lnTo>
                                <a:lnTo>
                                  <a:pt x="419" y="448"/>
                                </a:lnTo>
                                <a:lnTo>
                                  <a:pt x="452" y="564"/>
                                </a:lnTo>
                                <a:lnTo>
                                  <a:pt x="477" y="701"/>
                                </a:lnTo>
                                <a:lnTo>
                                  <a:pt x="493" y="798"/>
                                </a:lnTo>
                                <a:lnTo>
                                  <a:pt x="493" y="915"/>
                                </a:lnTo>
                                <a:lnTo>
                                  <a:pt x="477" y="1012"/>
                                </a:lnTo>
                                <a:lnTo>
                                  <a:pt x="436" y="1168"/>
                                </a:lnTo>
                                <a:lnTo>
                                  <a:pt x="395" y="1226"/>
                                </a:lnTo>
                                <a:lnTo>
                                  <a:pt x="345" y="1265"/>
                                </a:lnTo>
                                <a:lnTo>
                                  <a:pt x="296" y="1265"/>
                                </a:lnTo>
                                <a:lnTo>
                                  <a:pt x="247" y="1226"/>
                                </a:lnTo>
                                <a:lnTo>
                                  <a:pt x="197" y="1187"/>
                                </a:lnTo>
                                <a:lnTo>
                                  <a:pt x="164" y="1129"/>
                                </a:lnTo>
                                <a:lnTo>
                                  <a:pt x="140" y="1031"/>
                                </a:lnTo>
                                <a:lnTo>
                                  <a:pt x="123"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3" name="Freeform 10"/>
                        <wps:cNvSpPr>
                          <a:spLocks/>
                        </wps:cNvSpPr>
                        <wps:spPr bwMode="auto">
                          <a:xfrm flipH="1">
                            <a:off x="1340" y="52"/>
                            <a:ext cx="128" cy="302"/>
                          </a:xfrm>
                          <a:custGeom>
                            <a:avLst/>
                            <a:gdLst>
                              <a:gd name="T0" fmla="*/ 8 w 765"/>
                              <a:gd name="T1" fmla="*/ 0 h 1809"/>
                              <a:gd name="T2" fmla="*/ 0 w 765"/>
                              <a:gd name="T3" fmla="*/ 97 h 1809"/>
                              <a:gd name="T4" fmla="*/ 16 w 765"/>
                              <a:gd name="T5" fmla="*/ 253 h 1809"/>
                              <a:gd name="T6" fmla="*/ 25 w 765"/>
                              <a:gd name="T7" fmla="*/ 370 h 1809"/>
                              <a:gd name="T8" fmla="*/ 8 w 765"/>
                              <a:gd name="T9" fmla="*/ 467 h 1809"/>
                              <a:gd name="T10" fmla="*/ 8 w 765"/>
                              <a:gd name="T11" fmla="*/ 486 h 1809"/>
                              <a:gd name="T12" fmla="*/ 25 w 765"/>
                              <a:gd name="T13" fmla="*/ 506 h 1809"/>
                              <a:gd name="T14" fmla="*/ 41 w 765"/>
                              <a:gd name="T15" fmla="*/ 486 h 1809"/>
                              <a:gd name="T16" fmla="*/ 66 w 765"/>
                              <a:gd name="T17" fmla="*/ 506 h 1809"/>
                              <a:gd name="T18" fmla="*/ 156 w 765"/>
                              <a:gd name="T19" fmla="*/ 584 h 1809"/>
                              <a:gd name="T20" fmla="*/ 255 w 765"/>
                              <a:gd name="T21" fmla="*/ 700 h 1809"/>
                              <a:gd name="T22" fmla="*/ 346 w 765"/>
                              <a:gd name="T23" fmla="*/ 875 h 1809"/>
                              <a:gd name="T24" fmla="*/ 403 w 765"/>
                              <a:gd name="T25" fmla="*/ 1031 h 1809"/>
                              <a:gd name="T26" fmla="*/ 452 w 765"/>
                              <a:gd name="T27" fmla="*/ 1206 h 1809"/>
                              <a:gd name="T28" fmla="*/ 485 w 765"/>
                              <a:gd name="T29" fmla="*/ 1420 h 1809"/>
                              <a:gd name="T30" fmla="*/ 485 w 765"/>
                              <a:gd name="T31" fmla="*/ 1537 h 1809"/>
                              <a:gd name="T32" fmla="*/ 477 w 765"/>
                              <a:gd name="T33" fmla="*/ 1634 h 1809"/>
                              <a:gd name="T34" fmla="*/ 469 w 765"/>
                              <a:gd name="T35" fmla="*/ 1693 h 1809"/>
                              <a:gd name="T36" fmla="*/ 469 w 765"/>
                              <a:gd name="T37" fmla="*/ 1712 h 1809"/>
                              <a:gd name="T38" fmla="*/ 510 w 765"/>
                              <a:gd name="T39" fmla="*/ 1732 h 1809"/>
                              <a:gd name="T40" fmla="*/ 568 w 765"/>
                              <a:gd name="T41" fmla="*/ 1712 h 1809"/>
                              <a:gd name="T42" fmla="*/ 592 w 765"/>
                              <a:gd name="T43" fmla="*/ 1712 h 1809"/>
                              <a:gd name="T44" fmla="*/ 650 w 765"/>
                              <a:gd name="T45" fmla="*/ 1751 h 1809"/>
                              <a:gd name="T46" fmla="*/ 732 w 765"/>
                              <a:gd name="T47" fmla="*/ 1790 h 1809"/>
                              <a:gd name="T48" fmla="*/ 757 w 765"/>
                              <a:gd name="T49" fmla="*/ 1809 h 1809"/>
                              <a:gd name="T50" fmla="*/ 765 w 765"/>
                              <a:gd name="T51" fmla="*/ 1809 h 1809"/>
                              <a:gd name="T52" fmla="*/ 765 w 765"/>
                              <a:gd name="T53" fmla="*/ 1790 h 1809"/>
                              <a:gd name="T54" fmla="*/ 757 w 765"/>
                              <a:gd name="T55" fmla="*/ 1732 h 1809"/>
                              <a:gd name="T56" fmla="*/ 740 w 765"/>
                              <a:gd name="T57" fmla="*/ 1537 h 1809"/>
                              <a:gd name="T58" fmla="*/ 724 w 765"/>
                              <a:gd name="T59" fmla="*/ 1401 h 1809"/>
                              <a:gd name="T60" fmla="*/ 724 w 765"/>
                              <a:gd name="T61" fmla="*/ 1342 h 1809"/>
                              <a:gd name="T62" fmla="*/ 732 w 765"/>
                              <a:gd name="T63" fmla="*/ 1206 h 1809"/>
                              <a:gd name="T64" fmla="*/ 724 w 765"/>
                              <a:gd name="T65" fmla="*/ 1109 h 1809"/>
                              <a:gd name="T66" fmla="*/ 716 w 765"/>
                              <a:gd name="T67" fmla="*/ 1109 h 1809"/>
                              <a:gd name="T68" fmla="*/ 691 w 765"/>
                              <a:gd name="T69" fmla="*/ 1128 h 1809"/>
                              <a:gd name="T70" fmla="*/ 642 w 765"/>
                              <a:gd name="T71" fmla="*/ 1148 h 1809"/>
                              <a:gd name="T72" fmla="*/ 601 w 765"/>
                              <a:gd name="T73" fmla="*/ 1148 h 1809"/>
                              <a:gd name="T74" fmla="*/ 510 w 765"/>
                              <a:gd name="T75" fmla="*/ 1070 h 1809"/>
                              <a:gd name="T76" fmla="*/ 428 w 765"/>
                              <a:gd name="T77" fmla="*/ 953 h 1809"/>
                              <a:gd name="T78" fmla="*/ 370 w 765"/>
                              <a:gd name="T79" fmla="*/ 817 h 1809"/>
                              <a:gd name="T80" fmla="*/ 296 w 765"/>
                              <a:gd name="T81" fmla="*/ 603 h 1809"/>
                              <a:gd name="T82" fmla="*/ 247 w 765"/>
                              <a:gd name="T83" fmla="*/ 370 h 1809"/>
                              <a:gd name="T84" fmla="*/ 214 w 765"/>
                              <a:gd name="T85" fmla="*/ 155 h 1809"/>
                              <a:gd name="T86" fmla="*/ 206 w 765"/>
                              <a:gd name="T87" fmla="*/ 97 h 1809"/>
                              <a:gd name="T88" fmla="*/ 214 w 765"/>
                              <a:gd name="T89" fmla="*/ 58 h 1809"/>
                              <a:gd name="T90" fmla="*/ 206 w 765"/>
                              <a:gd name="T91" fmla="*/ 19 h 1809"/>
                              <a:gd name="T92" fmla="*/ 197 w 765"/>
                              <a:gd name="T93" fmla="*/ 19 h 1809"/>
                              <a:gd name="T94" fmla="*/ 156 w 765"/>
                              <a:gd name="T95" fmla="*/ 58 h 1809"/>
                              <a:gd name="T96" fmla="*/ 107 w 765"/>
                              <a:gd name="T97" fmla="*/ 39 h 1809"/>
                              <a:gd name="T98" fmla="*/ 41 w 765"/>
                              <a:gd name="T99" fmla="*/ 0 h 1809"/>
                              <a:gd name="T100" fmla="*/ 8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8" y="0"/>
                                </a:moveTo>
                                <a:lnTo>
                                  <a:pt x="0" y="97"/>
                                </a:lnTo>
                                <a:lnTo>
                                  <a:pt x="16" y="253"/>
                                </a:lnTo>
                                <a:lnTo>
                                  <a:pt x="25" y="370"/>
                                </a:lnTo>
                                <a:lnTo>
                                  <a:pt x="8" y="467"/>
                                </a:lnTo>
                                <a:lnTo>
                                  <a:pt x="8" y="486"/>
                                </a:lnTo>
                                <a:lnTo>
                                  <a:pt x="25" y="506"/>
                                </a:lnTo>
                                <a:lnTo>
                                  <a:pt x="41" y="486"/>
                                </a:lnTo>
                                <a:lnTo>
                                  <a:pt x="66" y="506"/>
                                </a:lnTo>
                                <a:lnTo>
                                  <a:pt x="156" y="584"/>
                                </a:lnTo>
                                <a:lnTo>
                                  <a:pt x="255" y="700"/>
                                </a:lnTo>
                                <a:lnTo>
                                  <a:pt x="346" y="875"/>
                                </a:lnTo>
                                <a:lnTo>
                                  <a:pt x="403" y="1031"/>
                                </a:lnTo>
                                <a:lnTo>
                                  <a:pt x="452" y="1206"/>
                                </a:lnTo>
                                <a:lnTo>
                                  <a:pt x="485" y="1420"/>
                                </a:lnTo>
                                <a:lnTo>
                                  <a:pt x="485" y="1537"/>
                                </a:lnTo>
                                <a:lnTo>
                                  <a:pt x="477" y="1634"/>
                                </a:lnTo>
                                <a:lnTo>
                                  <a:pt x="469" y="1693"/>
                                </a:lnTo>
                                <a:lnTo>
                                  <a:pt x="469" y="1712"/>
                                </a:lnTo>
                                <a:lnTo>
                                  <a:pt x="510" y="1732"/>
                                </a:lnTo>
                                <a:lnTo>
                                  <a:pt x="568" y="1712"/>
                                </a:lnTo>
                                <a:lnTo>
                                  <a:pt x="592" y="1712"/>
                                </a:lnTo>
                                <a:lnTo>
                                  <a:pt x="650" y="1751"/>
                                </a:lnTo>
                                <a:lnTo>
                                  <a:pt x="732" y="1790"/>
                                </a:lnTo>
                                <a:lnTo>
                                  <a:pt x="757" y="1809"/>
                                </a:lnTo>
                                <a:lnTo>
                                  <a:pt x="765" y="1809"/>
                                </a:lnTo>
                                <a:lnTo>
                                  <a:pt x="765" y="1790"/>
                                </a:lnTo>
                                <a:lnTo>
                                  <a:pt x="757" y="1732"/>
                                </a:lnTo>
                                <a:lnTo>
                                  <a:pt x="740" y="1537"/>
                                </a:lnTo>
                                <a:lnTo>
                                  <a:pt x="724" y="1401"/>
                                </a:lnTo>
                                <a:lnTo>
                                  <a:pt x="724" y="1342"/>
                                </a:lnTo>
                                <a:lnTo>
                                  <a:pt x="732" y="1206"/>
                                </a:lnTo>
                                <a:lnTo>
                                  <a:pt x="724" y="1109"/>
                                </a:lnTo>
                                <a:lnTo>
                                  <a:pt x="716" y="1109"/>
                                </a:lnTo>
                                <a:lnTo>
                                  <a:pt x="691" y="1128"/>
                                </a:lnTo>
                                <a:lnTo>
                                  <a:pt x="642" y="1148"/>
                                </a:lnTo>
                                <a:lnTo>
                                  <a:pt x="601" y="1148"/>
                                </a:lnTo>
                                <a:lnTo>
                                  <a:pt x="510" y="1070"/>
                                </a:lnTo>
                                <a:lnTo>
                                  <a:pt x="428" y="953"/>
                                </a:lnTo>
                                <a:lnTo>
                                  <a:pt x="370" y="817"/>
                                </a:lnTo>
                                <a:lnTo>
                                  <a:pt x="296" y="603"/>
                                </a:lnTo>
                                <a:lnTo>
                                  <a:pt x="247" y="370"/>
                                </a:lnTo>
                                <a:lnTo>
                                  <a:pt x="214" y="155"/>
                                </a:lnTo>
                                <a:lnTo>
                                  <a:pt x="206" y="97"/>
                                </a:lnTo>
                                <a:lnTo>
                                  <a:pt x="214" y="58"/>
                                </a:lnTo>
                                <a:lnTo>
                                  <a:pt x="206" y="19"/>
                                </a:lnTo>
                                <a:lnTo>
                                  <a:pt x="197" y="19"/>
                                </a:lnTo>
                                <a:lnTo>
                                  <a:pt x="156" y="58"/>
                                </a:lnTo>
                                <a:lnTo>
                                  <a:pt x="107" y="39"/>
                                </a:lnTo>
                                <a:lnTo>
                                  <a:pt x="41" y="0"/>
                                </a:lnTo>
                                <a:lnTo>
                                  <a:pt x="8"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4" name="Freeform 11"/>
                        <wps:cNvSpPr>
                          <a:spLocks/>
                        </wps:cNvSpPr>
                        <wps:spPr bwMode="auto">
                          <a:xfrm flipH="1">
                            <a:off x="62" y="2215"/>
                            <a:ext cx="89" cy="195"/>
                          </a:xfrm>
                          <a:custGeom>
                            <a:avLst/>
                            <a:gdLst>
                              <a:gd name="T0" fmla="*/ 132 w 535"/>
                              <a:gd name="T1" fmla="*/ 857 h 1168"/>
                              <a:gd name="T2" fmla="*/ 148 w 535"/>
                              <a:gd name="T3" fmla="*/ 837 h 1168"/>
                              <a:gd name="T4" fmla="*/ 140 w 535"/>
                              <a:gd name="T5" fmla="*/ 798 h 1168"/>
                              <a:gd name="T6" fmla="*/ 124 w 535"/>
                              <a:gd name="T7" fmla="*/ 740 h 1168"/>
                              <a:gd name="T8" fmla="*/ 124 w 535"/>
                              <a:gd name="T9" fmla="*/ 643 h 1168"/>
                              <a:gd name="T10" fmla="*/ 132 w 535"/>
                              <a:gd name="T11" fmla="*/ 506 h 1168"/>
                              <a:gd name="T12" fmla="*/ 173 w 535"/>
                              <a:gd name="T13" fmla="*/ 390 h 1168"/>
                              <a:gd name="T14" fmla="*/ 223 w 535"/>
                              <a:gd name="T15" fmla="*/ 292 h 1168"/>
                              <a:gd name="T16" fmla="*/ 280 w 535"/>
                              <a:gd name="T17" fmla="*/ 273 h 1168"/>
                              <a:gd name="T18" fmla="*/ 330 w 535"/>
                              <a:gd name="T19" fmla="*/ 312 h 1168"/>
                              <a:gd name="T20" fmla="*/ 371 w 535"/>
                              <a:gd name="T21" fmla="*/ 370 h 1168"/>
                              <a:gd name="T22" fmla="*/ 445 w 535"/>
                              <a:gd name="T23" fmla="*/ 584 h 1168"/>
                              <a:gd name="T24" fmla="*/ 461 w 535"/>
                              <a:gd name="T25" fmla="*/ 720 h 1168"/>
                              <a:gd name="T26" fmla="*/ 453 w 535"/>
                              <a:gd name="T27" fmla="*/ 779 h 1168"/>
                              <a:gd name="T28" fmla="*/ 445 w 535"/>
                              <a:gd name="T29" fmla="*/ 818 h 1168"/>
                              <a:gd name="T30" fmla="*/ 436 w 535"/>
                              <a:gd name="T31" fmla="*/ 876 h 1168"/>
                              <a:gd name="T32" fmla="*/ 445 w 535"/>
                              <a:gd name="T33" fmla="*/ 935 h 1168"/>
                              <a:gd name="T34" fmla="*/ 461 w 535"/>
                              <a:gd name="T35" fmla="*/ 1012 h 1168"/>
                              <a:gd name="T36" fmla="*/ 478 w 535"/>
                              <a:gd name="T37" fmla="*/ 1090 h 1168"/>
                              <a:gd name="T38" fmla="*/ 486 w 535"/>
                              <a:gd name="T39" fmla="*/ 1149 h 1168"/>
                              <a:gd name="T40" fmla="*/ 494 w 535"/>
                              <a:gd name="T41" fmla="*/ 1168 h 1168"/>
                              <a:gd name="T42" fmla="*/ 502 w 535"/>
                              <a:gd name="T43" fmla="*/ 1149 h 1168"/>
                              <a:gd name="T44" fmla="*/ 527 w 535"/>
                              <a:gd name="T45" fmla="*/ 1051 h 1168"/>
                              <a:gd name="T46" fmla="*/ 535 w 535"/>
                              <a:gd name="T47" fmla="*/ 954 h 1168"/>
                              <a:gd name="T48" fmla="*/ 535 w 535"/>
                              <a:gd name="T49" fmla="*/ 837 h 1168"/>
                              <a:gd name="T50" fmla="*/ 519 w 535"/>
                              <a:gd name="T51" fmla="*/ 720 h 1168"/>
                              <a:gd name="T52" fmla="*/ 469 w 535"/>
                              <a:gd name="T53" fmla="*/ 487 h 1168"/>
                              <a:gd name="T54" fmla="*/ 404 w 535"/>
                              <a:gd name="T55" fmla="*/ 292 h 1168"/>
                              <a:gd name="T56" fmla="*/ 346 w 535"/>
                              <a:gd name="T57" fmla="*/ 176 h 1168"/>
                              <a:gd name="T58" fmla="*/ 288 w 535"/>
                              <a:gd name="T59" fmla="*/ 78 h 1168"/>
                              <a:gd name="T60" fmla="*/ 239 w 535"/>
                              <a:gd name="T61" fmla="*/ 20 h 1168"/>
                              <a:gd name="T62" fmla="*/ 190 w 535"/>
                              <a:gd name="T63" fmla="*/ 0 h 1168"/>
                              <a:gd name="T64" fmla="*/ 148 w 535"/>
                              <a:gd name="T65" fmla="*/ 0 h 1168"/>
                              <a:gd name="T66" fmla="*/ 107 w 535"/>
                              <a:gd name="T67" fmla="*/ 20 h 1168"/>
                              <a:gd name="T68" fmla="*/ 42 w 535"/>
                              <a:gd name="T69" fmla="*/ 137 h 1168"/>
                              <a:gd name="T70" fmla="*/ 9 w 535"/>
                              <a:gd name="T71" fmla="*/ 234 h 1168"/>
                              <a:gd name="T72" fmla="*/ 0 w 535"/>
                              <a:gd name="T73" fmla="*/ 331 h 1168"/>
                              <a:gd name="T74" fmla="*/ 0 w 535"/>
                              <a:gd name="T75" fmla="*/ 468 h 1168"/>
                              <a:gd name="T76" fmla="*/ 9 w 535"/>
                              <a:gd name="T77" fmla="*/ 584 h 1168"/>
                              <a:gd name="T78" fmla="*/ 33 w 535"/>
                              <a:gd name="T79" fmla="*/ 682 h 1168"/>
                              <a:gd name="T80" fmla="*/ 58 w 535"/>
                              <a:gd name="T81" fmla="*/ 779 h 1168"/>
                              <a:gd name="T82" fmla="*/ 91 w 535"/>
                              <a:gd name="T83" fmla="*/ 837 h 1168"/>
                              <a:gd name="T84" fmla="*/ 132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132" y="857"/>
                                </a:moveTo>
                                <a:lnTo>
                                  <a:pt x="148" y="837"/>
                                </a:lnTo>
                                <a:lnTo>
                                  <a:pt x="140" y="798"/>
                                </a:lnTo>
                                <a:lnTo>
                                  <a:pt x="124" y="740"/>
                                </a:lnTo>
                                <a:lnTo>
                                  <a:pt x="124" y="643"/>
                                </a:lnTo>
                                <a:lnTo>
                                  <a:pt x="132" y="506"/>
                                </a:lnTo>
                                <a:lnTo>
                                  <a:pt x="173" y="390"/>
                                </a:lnTo>
                                <a:lnTo>
                                  <a:pt x="223" y="292"/>
                                </a:lnTo>
                                <a:lnTo>
                                  <a:pt x="280" y="273"/>
                                </a:lnTo>
                                <a:lnTo>
                                  <a:pt x="330" y="312"/>
                                </a:lnTo>
                                <a:lnTo>
                                  <a:pt x="371" y="370"/>
                                </a:lnTo>
                                <a:lnTo>
                                  <a:pt x="445" y="584"/>
                                </a:lnTo>
                                <a:lnTo>
                                  <a:pt x="461" y="720"/>
                                </a:lnTo>
                                <a:lnTo>
                                  <a:pt x="453" y="779"/>
                                </a:lnTo>
                                <a:lnTo>
                                  <a:pt x="445" y="818"/>
                                </a:lnTo>
                                <a:lnTo>
                                  <a:pt x="436" y="876"/>
                                </a:lnTo>
                                <a:lnTo>
                                  <a:pt x="445" y="935"/>
                                </a:lnTo>
                                <a:lnTo>
                                  <a:pt x="461" y="1012"/>
                                </a:lnTo>
                                <a:lnTo>
                                  <a:pt x="478" y="1090"/>
                                </a:lnTo>
                                <a:lnTo>
                                  <a:pt x="486" y="1149"/>
                                </a:lnTo>
                                <a:lnTo>
                                  <a:pt x="494" y="1168"/>
                                </a:lnTo>
                                <a:lnTo>
                                  <a:pt x="502" y="1149"/>
                                </a:lnTo>
                                <a:lnTo>
                                  <a:pt x="527" y="1051"/>
                                </a:lnTo>
                                <a:lnTo>
                                  <a:pt x="535" y="954"/>
                                </a:lnTo>
                                <a:lnTo>
                                  <a:pt x="535" y="837"/>
                                </a:lnTo>
                                <a:lnTo>
                                  <a:pt x="519" y="720"/>
                                </a:lnTo>
                                <a:lnTo>
                                  <a:pt x="469" y="487"/>
                                </a:lnTo>
                                <a:lnTo>
                                  <a:pt x="404" y="292"/>
                                </a:lnTo>
                                <a:lnTo>
                                  <a:pt x="346" y="176"/>
                                </a:lnTo>
                                <a:lnTo>
                                  <a:pt x="288" y="78"/>
                                </a:lnTo>
                                <a:lnTo>
                                  <a:pt x="239" y="20"/>
                                </a:lnTo>
                                <a:lnTo>
                                  <a:pt x="190" y="0"/>
                                </a:lnTo>
                                <a:lnTo>
                                  <a:pt x="148" y="0"/>
                                </a:lnTo>
                                <a:lnTo>
                                  <a:pt x="107" y="20"/>
                                </a:lnTo>
                                <a:lnTo>
                                  <a:pt x="42" y="137"/>
                                </a:lnTo>
                                <a:lnTo>
                                  <a:pt x="9" y="234"/>
                                </a:lnTo>
                                <a:lnTo>
                                  <a:pt x="0" y="331"/>
                                </a:lnTo>
                                <a:lnTo>
                                  <a:pt x="0" y="468"/>
                                </a:lnTo>
                                <a:lnTo>
                                  <a:pt x="9" y="584"/>
                                </a:lnTo>
                                <a:lnTo>
                                  <a:pt x="33" y="682"/>
                                </a:lnTo>
                                <a:lnTo>
                                  <a:pt x="58" y="779"/>
                                </a:lnTo>
                                <a:lnTo>
                                  <a:pt x="91" y="837"/>
                                </a:lnTo>
                                <a:lnTo>
                                  <a:pt x="132"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5" name="Freeform 12"/>
                        <wps:cNvSpPr>
                          <a:spLocks/>
                        </wps:cNvSpPr>
                        <wps:spPr bwMode="auto">
                          <a:xfrm flipH="1">
                            <a:off x="14" y="2085"/>
                            <a:ext cx="82" cy="212"/>
                          </a:xfrm>
                          <a:custGeom>
                            <a:avLst/>
                            <a:gdLst>
                              <a:gd name="T0" fmla="*/ 362 w 493"/>
                              <a:gd name="T1" fmla="*/ 311 h 1265"/>
                              <a:gd name="T2" fmla="*/ 353 w 493"/>
                              <a:gd name="T3" fmla="*/ 350 h 1265"/>
                              <a:gd name="T4" fmla="*/ 337 w 493"/>
                              <a:gd name="T5" fmla="*/ 331 h 1265"/>
                              <a:gd name="T6" fmla="*/ 312 w 493"/>
                              <a:gd name="T7" fmla="*/ 292 h 1265"/>
                              <a:gd name="T8" fmla="*/ 271 w 493"/>
                              <a:gd name="T9" fmla="*/ 273 h 1265"/>
                              <a:gd name="T10" fmla="*/ 213 w 493"/>
                              <a:gd name="T11" fmla="*/ 311 h 1265"/>
                              <a:gd name="T12" fmla="*/ 164 w 493"/>
                              <a:gd name="T13" fmla="*/ 389 h 1265"/>
                              <a:gd name="T14" fmla="*/ 123 w 493"/>
                              <a:gd name="T15" fmla="*/ 526 h 1265"/>
                              <a:gd name="T16" fmla="*/ 115 w 493"/>
                              <a:gd name="T17" fmla="*/ 662 h 1265"/>
                              <a:gd name="T18" fmla="*/ 131 w 493"/>
                              <a:gd name="T19" fmla="*/ 778 h 1265"/>
                              <a:gd name="T20" fmla="*/ 156 w 493"/>
                              <a:gd name="T21" fmla="*/ 876 h 1265"/>
                              <a:gd name="T22" fmla="*/ 246 w 493"/>
                              <a:gd name="T23" fmla="*/ 1051 h 1265"/>
                              <a:gd name="T24" fmla="*/ 304 w 493"/>
                              <a:gd name="T25" fmla="*/ 1090 h 1265"/>
                              <a:gd name="T26" fmla="*/ 329 w 493"/>
                              <a:gd name="T27" fmla="*/ 1070 h 1265"/>
                              <a:gd name="T28" fmla="*/ 345 w 493"/>
                              <a:gd name="T29" fmla="*/ 1051 h 1265"/>
                              <a:gd name="T30" fmla="*/ 370 w 493"/>
                              <a:gd name="T31" fmla="*/ 1031 h 1265"/>
                              <a:gd name="T32" fmla="*/ 395 w 493"/>
                              <a:gd name="T33" fmla="*/ 1051 h 1265"/>
                              <a:gd name="T34" fmla="*/ 427 w 493"/>
                              <a:gd name="T35" fmla="*/ 1090 h 1265"/>
                              <a:gd name="T36" fmla="*/ 460 w 493"/>
                              <a:gd name="T37" fmla="*/ 1129 h 1265"/>
                              <a:gd name="T38" fmla="*/ 477 w 493"/>
                              <a:gd name="T39" fmla="*/ 1148 h 1265"/>
                              <a:gd name="T40" fmla="*/ 493 w 493"/>
                              <a:gd name="T41" fmla="*/ 1148 h 1265"/>
                              <a:gd name="T42" fmla="*/ 485 w 493"/>
                              <a:gd name="T43" fmla="*/ 1187 h 1265"/>
                              <a:gd name="T44" fmla="*/ 444 w 493"/>
                              <a:gd name="T45" fmla="*/ 1246 h 1265"/>
                              <a:gd name="T46" fmla="*/ 403 w 493"/>
                              <a:gd name="T47" fmla="*/ 1265 h 1265"/>
                              <a:gd name="T48" fmla="*/ 353 w 493"/>
                              <a:gd name="T49" fmla="*/ 1265 h 1265"/>
                              <a:gd name="T50" fmla="*/ 304 w 493"/>
                              <a:gd name="T51" fmla="*/ 1226 h 1265"/>
                              <a:gd name="T52" fmla="*/ 205 w 493"/>
                              <a:gd name="T53" fmla="*/ 1109 h 1265"/>
                              <a:gd name="T54" fmla="*/ 123 w 493"/>
                              <a:gd name="T55" fmla="*/ 954 h 1265"/>
                              <a:gd name="T56" fmla="*/ 74 w 493"/>
                              <a:gd name="T57" fmla="*/ 817 h 1265"/>
                              <a:gd name="T58" fmla="*/ 32 w 493"/>
                              <a:gd name="T59" fmla="*/ 681 h 1265"/>
                              <a:gd name="T60" fmla="*/ 8 w 493"/>
                              <a:gd name="T61" fmla="*/ 564 h 1265"/>
                              <a:gd name="T62" fmla="*/ 0 w 493"/>
                              <a:gd name="T63" fmla="*/ 448 h 1265"/>
                              <a:gd name="T64" fmla="*/ 0 w 493"/>
                              <a:gd name="T65" fmla="*/ 350 h 1265"/>
                              <a:gd name="T66" fmla="*/ 8 w 493"/>
                              <a:gd name="T67" fmla="*/ 253 h 1265"/>
                              <a:gd name="T68" fmla="*/ 57 w 493"/>
                              <a:gd name="T69" fmla="*/ 97 h 1265"/>
                              <a:gd name="T70" fmla="*/ 90 w 493"/>
                              <a:gd name="T71" fmla="*/ 20 h 1265"/>
                              <a:gd name="T72" fmla="*/ 139 w 493"/>
                              <a:gd name="T73" fmla="*/ 0 h 1265"/>
                              <a:gd name="T74" fmla="*/ 189 w 493"/>
                              <a:gd name="T75" fmla="*/ 0 h 1265"/>
                              <a:gd name="T76" fmla="*/ 246 w 493"/>
                              <a:gd name="T77" fmla="*/ 20 h 1265"/>
                              <a:gd name="T78" fmla="*/ 288 w 493"/>
                              <a:gd name="T79" fmla="*/ 78 h 1265"/>
                              <a:gd name="T80" fmla="*/ 329 w 493"/>
                              <a:gd name="T81" fmla="*/ 136 h 1265"/>
                              <a:gd name="T82" fmla="*/ 353 w 493"/>
                              <a:gd name="T83" fmla="*/ 214 h 1265"/>
                              <a:gd name="T84" fmla="*/ 362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311"/>
                                </a:moveTo>
                                <a:lnTo>
                                  <a:pt x="353" y="350"/>
                                </a:lnTo>
                                <a:lnTo>
                                  <a:pt x="337" y="331"/>
                                </a:lnTo>
                                <a:lnTo>
                                  <a:pt x="312" y="292"/>
                                </a:lnTo>
                                <a:lnTo>
                                  <a:pt x="271" y="273"/>
                                </a:lnTo>
                                <a:lnTo>
                                  <a:pt x="213" y="311"/>
                                </a:lnTo>
                                <a:lnTo>
                                  <a:pt x="164" y="389"/>
                                </a:lnTo>
                                <a:lnTo>
                                  <a:pt x="123" y="526"/>
                                </a:lnTo>
                                <a:lnTo>
                                  <a:pt x="115" y="662"/>
                                </a:lnTo>
                                <a:lnTo>
                                  <a:pt x="131" y="778"/>
                                </a:lnTo>
                                <a:lnTo>
                                  <a:pt x="156" y="876"/>
                                </a:lnTo>
                                <a:lnTo>
                                  <a:pt x="246" y="1051"/>
                                </a:lnTo>
                                <a:lnTo>
                                  <a:pt x="304" y="1090"/>
                                </a:lnTo>
                                <a:lnTo>
                                  <a:pt x="329" y="1070"/>
                                </a:lnTo>
                                <a:lnTo>
                                  <a:pt x="345" y="1051"/>
                                </a:lnTo>
                                <a:lnTo>
                                  <a:pt x="370" y="1031"/>
                                </a:lnTo>
                                <a:lnTo>
                                  <a:pt x="395" y="1051"/>
                                </a:lnTo>
                                <a:lnTo>
                                  <a:pt x="427" y="1090"/>
                                </a:lnTo>
                                <a:lnTo>
                                  <a:pt x="460" y="1129"/>
                                </a:lnTo>
                                <a:lnTo>
                                  <a:pt x="477" y="1148"/>
                                </a:lnTo>
                                <a:lnTo>
                                  <a:pt x="493" y="1148"/>
                                </a:lnTo>
                                <a:lnTo>
                                  <a:pt x="485" y="1187"/>
                                </a:lnTo>
                                <a:lnTo>
                                  <a:pt x="444" y="1246"/>
                                </a:lnTo>
                                <a:lnTo>
                                  <a:pt x="403" y="1265"/>
                                </a:lnTo>
                                <a:lnTo>
                                  <a:pt x="353" y="1265"/>
                                </a:lnTo>
                                <a:lnTo>
                                  <a:pt x="304" y="1226"/>
                                </a:lnTo>
                                <a:lnTo>
                                  <a:pt x="205" y="1109"/>
                                </a:lnTo>
                                <a:lnTo>
                                  <a:pt x="123" y="954"/>
                                </a:lnTo>
                                <a:lnTo>
                                  <a:pt x="74" y="817"/>
                                </a:lnTo>
                                <a:lnTo>
                                  <a:pt x="32" y="681"/>
                                </a:lnTo>
                                <a:lnTo>
                                  <a:pt x="8" y="564"/>
                                </a:lnTo>
                                <a:lnTo>
                                  <a:pt x="0" y="448"/>
                                </a:lnTo>
                                <a:lnTo>
                                  <a:pt x="0" y="350"/>
                                </a:lnTo>
                                <a:lnTo>
                                  <a:pt x="8" y="253"/>
                                </a:lnTo>
                                <a:lnTo>
                                  <a:pt x="57" y="97"/>
                                </a:lnTo>
                                <a:lnTo>
                                  <a:pt x="90" y="20"/>
                                </a:lnTo>
                                <a:lnTo>
                                  <a:pt x="139" y="0"/>
                                </a:lnTo>
                                <a:lnTo>
                                  <a:pt x="189" y="0"/>
                                </a:lnTo>
                                <a:lnTo>
                                  <a:pt x="246" y="20"/>
                                </a:lnTo>
                                <a:lnTo>
                                  <a:pt x="288" y="78"/>
                                </a:lnTo>
                                <a:lnTo>
                                  <a:pt x="329" y="136"/>
                                </a:lnTo>
                                <a:lnTo>
                                  <a:pt x="353" y="214"/>
                                </a:lnTo>
                                <a:lnTo>
                                  <a:pt x="36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6" name="Freeform 13"/>
                        <wps:cNvSpPr>
                          <a:spLocks/>
                        </wps:cNvSpPr>
                        <wps:spPr bwMode="auto">
                          <a:xfrm flipH="1">
                            <a:off x="21" y="2095"/>
                            <a:ext cx="127" cy="302"/>
                          </a:xfrm>
                          <a:custGeom>
                            <a:avLst/>
                            <a:gdLst>
                              <a:gd name="T0" fmla="*/ 757 w 765"/>
                              <a:gd name="T1" fmla="*/ 1790 h 1809"/>
                              <a:gd name="T2" fmla="*/ 765 w 765"/>
                              <a:gd name="T3" fmla="*/ 1692 h 1809"/>
                              <a:gd name="T4" fmla="*/ 749 w 765"/>
                              <a:gd name="T5" fmla="*/ 1556 h 1809"/>
                              <a:gd name="T6" fmla="*/ 740 w 765"/>
                              <a:gd name="T7" fmla="*/ 1439 h 1809"/>
                              <a:gd name="T8" fmla="*/ 757 w 765"/>
                              <a:gd name="T9" fmla="*/ 1342 h 1809"/>
                              <a:gd name="T10" fmla="*/ 749 w 765"/>
                              <a:gd name="T11" fmla="*/ 1303 h 1809"/>
                              <a:gd name="T12" fmla="*/ 740 w 765"/>
                              <a:gd name="T13" fmla="*/ 1303 h 1809"/>
                              <a:gd name="T14" fmla="*/ 724 w 765"/>
                              <a:gd name="T15" fmla="*/ 1303 h 1809"/>
                              <a:gd name="T16" fmla="*/ 691 w 765"/>
                              <a:gd name="T17" fmla="*/ 1303 h 1809"/>
                              <a:gd name="T18" fmla="*/ 609 w 765"/>
                              <a:gd name="T19" fmla="*/ 1225 h 1809"/>
                              <a:gd name="T20" fmla="*/ 510 w 765"/>
                              <a:gd name="T21" fmla="*/ 1089 h 1809"/>
                              <a:gd name="T22" fmla="*/ 411 w 765"/>
                              <a:gd name="T23" fmla="*/ 934 h 1809"/>
                              <a:gd name="T24" fmla="*/ 362 w 765"/>
                              <a:gd name="T25" fmla="*/ 778 h 1809"/>
                              <a:gd name="T26" fmla="*/ 304 w 765"/>
                              <a:gd name="T27" fmla="*/ 583 h 1809"/>
                              <a:gd name="T28" fmla="*/ 280 w 765"/>
                              <a:gd name="T29" fmla="*/ 369 h 1809"/>
                              <a:gd name="T30" fmla="*/ 271 w 765"/>
                              <a:gd name="T31" fmla="*/ 272 h 1809"/>
                              <a:gd name="T32" fmla="*/ 288 w 765"/>
                              <a:gd name="T33" fmla="*/ 155 h 1809"/>
                              <a:gd name="T34" fmla="*/ 288 w 765"/>
                              <a:gd name="T35" fmla="*/ 116 h 1809"/>
                              <a:gd name="T36" fmla="*/ 288 w 765"/>
                              <a:gd name="T37" fmla="*/ 77 h 1809"/>
                              <a:gd name="T38" fmla="*/ 255 w 765"/>
                              <a:gd name="T39" fmla="*/ 58 h 1809"/>
                              <a:gd name="T40" fmla="*/ 197 w 765"/>
                              <a:gd name="T41" fmla="*/ 97 h 1809"/>
                              <a:gd name="T42" fmla="*/ 173 w 765"/>
                              <a:gd name="T43" fmla="*/ 97 h 1809"/>
                              <a:gd name="T44" fmla="*/ 107 w 765"/>
                              <a:gd name="T45" fmla="*/ 58 h 1809"/>
                              <a:gd name="T46" fmla="*/ 25 w 765"/>
                              <a:gd name="T47" fmla="*/ 0 h 1809"/>
                              <a:gd name="T48" fmla="*/ 8 w 765"/>
                              <a:gd name="T49" fmla="*/ 0 h 1809"/>
                              <a:gd name="T50" fmla="*/ 0 w 765"/>
                              <a:gd name="T51" fmla="*/ 0 h 1809"/>
                              <a:gd name="T52" fmla="*/ 0 w 765"/>
                              <a:gd name="T53" fmla="*/ 19 h 1809"/>
                              <a:gd name="T54" fmla="*/ 0 w 765"/>
                              <a:gd name="T55" fmla="*/ 58 h 1809"/>
                              <a:gd name="T56" fmla="*/ 25 w 765"/>
                              <a:gd name="T57" fmla="*/ 252 h 1809"/>
                              <a:gd name="T58" fmla="*/ 41 w 765"/>
                              <a:gd name="T59" fmla="*/ 408 h 1809"/>
                              <a:gd name="T60" fmla="*/ 41 w 765"/>
                              <a:gd name="T61" fmla="*/ 467 h 1809"/>
                              <a:gd name="T62" fmla="*/ 25 w 765"/>
                              <a:gd name="T63" fmla="*/ 603 h 1809"/>
                              <a:gd name="T64" fmla="*/ 25 w 765"/>
                              <a:gd name="T65" fmla="*/ 642 h 1809"/>
                              <a:gd name="T66" fmla="*/ 33 w 765"/>
                              <a:gd name="T67" fmla="*/ 681 h 1809"/>
                              <a:gd name="T68" fmla="*/ 49 w 765"/>
                              <a:gd name="T69" fmla="*/ 681 h 1809"/>
                              <a:gd name="T70" fmla="*/ 66 w 765"/>
                              <a:gd name="T71" fmla="*/ 661 h 1809"/>
                              <a:gd name="T72" fmla="*/ 115 w 765"/>
                              <a:gd name="T73" fmla="*/ 642 h 1809"/>
                              <a:gd name="T74" fmla="*/ 164 w 765"/>
                              <a:gd name="T75" fmla="*/ 661 h 1809"/>
                              <a:gd name="T76" fmla="*/ 247 w 765"/>
                              <a:gd name="T77" fmla="*/ 719 h 1809"/>
                              <a:gd name="T78" fmla="*/ 329 w 765"/>
                              <a:gd name="T79" fmla="*/ 856 h 1809"/>
                              <a:gd name="T80" fmla="*/ 395 w 765"/>
                              <a:gd name="T81" fmla="*/ 972 h 1809"/>
                              <a:gd name="T82" fmla="*/ 461 w 765"/>
                              <a:gd name="T83" fmla="*/ 1187 h 1809"/>
                              <a:gd name="T84" fmla="*/ 518 w 765"/>
                              <a:gd name="T85" fmla="*/ 1439 h 1809"/>
                              <a:gd name="T86" fmla="*/ 551 w 765"/>
                              <a:gd name="T87" fmla="*/ 1634 h 1809"/>
                              <a:gd name="T88" fmla="*/ 551 w 765"/>
                              <a:gd name="T89" fmla="*/ 1712 h 1809"/>
                              <a:gd name="T90" fmla="*/ 551 w 765"/>
                              <a:gd name="T91" fmla="*/ 1751 h 1809"/>
                              <a:gd name="T92" fmla="*/ 551 w 765"/>
                              <a:gd name="T93" fmla="*/ 1770 h 1809"/>
                              <a:gd name="T94" fmla="*/ 568 w 765"/>
                              <a:gd name="T95" fmla="*/ 1790 h 1809"/>
                              <a:gd name="T96" fmla="*/ 609 w 765"/>
                              <a:gd name="T97" fmla="*/ 1751 h 1809"/>
                              <a:gd name="T98" fmla="*/ 658 w 765"/>
                              <a:gd name="T99" fmla="*/ 1770 h 1809"/>
                              <a:gd name="T100" fmla="*/ 716 w 765"/>
                              <a:gd name="T101" fmla="*/ 1809 h 1809"/>
                              <a:gd name="T102" fmla="*/ 757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757" y="1790"/>
                                </a:moveTo>
                                <a:lnTo>
                                  <a:pt x="765" y="1692"/>
                                </a:lnTo>
                                <a:lnTo>
                                  <a:pt x="749" y="1556"/>
                                </a:lnTo>
                                <a:lnTo>
                                  <a:pt x="740" y="1439"/>
                                </a:lnTo>
                                <a:lnTo>
                                  <a:pt x="757" y="1342"/>
                                </a:lnTo>
                                <a:lnTo>
                                  <a:pt x="749" y="1303"/>
                                </a:lnTo>
                                <a:lnTo>
                                  <a:pt x="740" y="1303"/>
                                </a:lnTo>
                                <a:lnTo>
                                  <a:pt x="724" y="1303"/>
                                </a:lnTo>
                                <a:lnTo>
                                  <a:pt x="691" y="1303"/>
                                </a:lnTo>
                                <a:lnTo>
                                  <a:pt x="609" y="1225"/>
                                </a:lnTo>
                                <a:lnTo>
                                  <a:pt x="510" y="1089"/>
                                </a:lnTo>
                                <a:lnTo>
                                  <a:pt x="411" y="934"/>
                                </a:lnTo>
                                <a:lnTo>
                                  <a:pt x="362" y="778"/>
                                </a:lnTo>
                                <a:lnTo>
                                  <a:pt x="304" y="583"/>
                                </a:lnTo>
                                <a:lnTo>
                                  <a:pt x="280" y="369"/>
                                </a:lnTo>
                                <a:lnTo>
                                  <a:pt x="271" y="272"/>
                                </a:lnTo>
                                <a:lnTo>
                                  <a:pt x="288" y="155"/>
                                </a:lnTo>
                                <a:lnTo>
                                  <a:pt x="288" y="116"/>
                                </a:lnTo>
                                <a:lnTo>
                                  <a:pt x="288" y="77"/>
                                </a:lnTo>
                                <a:lnTo>
                                  <a:pt x="255" y="58"/>
                                </a:lnTo>
                                <a:lnTo>
                                  <a:pt x="197" y="97"/>
                                </a:lnTo>
                                <a:lnTo>
                                  <a:pt x="173" y="97"/>
                                </a:lnTo>
                                <a:lnTo>
                                  <a:pt x="107" y="58"/>
                                </a:lnTo>
                                <a:lnTo>
                                  <a:pt x="25" y="0"/>
                                </a:lnTo>
                                <a:lnTo>
                                  <a:pt x="8" y="0"/>
                                </a:lnTo>
                                <a:lnTo>
                                  <a:pt x="0" y="0"/>
                                </a:lnTo>
                                <a:lnTo>
                                  <a:pt x="0" y="19"/>
                                </a:lnTo>
                                <a:lnTo>
                                  <a:pt x="0" y="58"/>
                                </a:lnTo>
                                <a:lnTo>
                                  <a:pt x="25" y="252"/>
                                </a:lnTo>
                                <a:lnTo>
                                  <a:pt x="41" y="408"/>
                                </a:lnTo>
                                <a:lnTo>
                                  <a:pt x="41" y="467"/>
                                </a:lnTo>
                                <a:lnTo>
                                  <a:pt x="25" y="603"/>
                                </a:lnTo>
                                <a:lnTo>
                                  <a:pt x="25" y="642"/>
                                </a:lnTo>
                                <a:lnTo>
                                  <a:pt x="33" y="681"/>
                                </a:lnTo>
                                <a:lnTo>
                                  <a:pt x="49" y="681"/>
                                </a:lnTo>
                                <a:lnTo>
                                  <a:pt x="66" y="661"/>
                                </a:lnTo>
                                <a:lnTo>
                                  <a:pt x="115" y="642"/>
                                </a:lnTo>
                                <a:lnTo>
                                  <a:pt x="164" y="661"/>
                                </a:lnTo>
                                <a:lnTo>
                                  <a:pt x="247" y="719"/>
                                </a:lnTo>
                                <a:lnTo>
                                  <a:pt x="329" y="856"/>
                                </a:lnTo>
                                <a:lnTo>
                                  <a:pt x="395" y="972"/>
                                </a:lnTo>
                                <a:lnTo>
                                  <a:pt x="461" y="1187"/>
                                </a:lnTo>
                                <a:lnTo>
                                  <a:pt x="518" y="1439"/>
                                </a:lnTo>
                                <a:lnTo>
                                  <a:pt x="551" y="1634"/>
                                </a:lnTo>
                                <a:lnTo>
                                  <a:pt x="551" y="1712"/>
                                </a:lnTo>
                                <a:lnTo>
                                  <a:pt x="551" y="1751"/>
                                </a:lnTo>
                                <a:lnTo>
                                  <a:pt x="551" y="1770"/>
                                </a:lnTo>
                                <a:lnTo>
                                  <a:pt x="568" y="1790"/>
                                </a:lnTo>
                                <a:lnTo>
                                  <a:pt x="609" y="1751"/>
                                </a:lnTo>
                                <a:lnTo>
                                  <a:pt x="658" y="1770"/>
                                </a:lnTo>
                                <a:lnTo>
                                  <a:pt x="716" y="1809"/>
                                </a:lnTo>
                                <a:lnTo>
                                  <a:pt x="757"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7" name="Freeform 14"/>
                        <wps:cNvSpPr>
                          <a:spLocks/>
                        </wps:cNvSpPr>
                        <wps:spPr bwMode="auto">
                          <a:xfrm flipH="1">
                            <a:off x="1337" y="2215"/>
                            <a:ext cx="90" cy="195"/>
                          </a:xfrm>
                          <a:custGeom>
                            <a:avLst/>
                            <a:gdLst>
                              <a:gd name="T0" fmla="*/ 395 w 535"/>
                              <a:gd name="T1" fmla="*/ 857 h 1168"/>
                              <a:gd name="T2" fmla="*/ 378 w 535"/>
                              <a:gd name="T3" fmla="*/ 837 h 1168"/>
                              <a:gd name="T4" fmla="*/ 395 w 535"/>
                              <a:gd name="T5" fmla="*/ 798 h 1168"/>
                              <a:gd name="T6" fmla="*/ 403 w 535"/>
                              <a:gd name="T7" fmla="*/ 740 h 1168"/>
                              <a:gd name="T8" fmla="*/ 411 w 535"/>
                              <a:gd name="T9" fmla="*/ 643 h 1168"/>
                              <a:gd name="T10" fmla="*/ 403 w 535"/>
                              <a:gd name="T11" fmla="*/ 506 h 1168"/>
                              <a:gd name="T12" fmla="*/ 362 w 535"/>
                              <a:gd name="T13" fmla="*/ 390 h 1168"/>
                              <a:gd name="T14" fmla="*/ 304 w 535"/>
                              <a:gd name="T15" fmla="*/ 292 h 1168"/>
                              <a:gd name="T16" fmla="*/ 247 w 535"/>
                              <a:gd name="T17" fmla="*/ 273 h 1168"/>
                              <a:gd name="T18" fmla="*/ 197 w 535"/>
                              <a:gd name="T19" fmla="*/ 312 h 1168"/>
                              <a:gd name="T20" fmla="*/ 156 w 535"/>
                              <a:gd name="T21" fmla="*/ 370 h 1168"/>
                              <a:gd name="T22" fmla="*/ 82 w 535"/>
                              <a:gd name="T23" fmla="*/ 584 h 1168"/>
                              <a:gd name="T24" fmla="*/ 66 w 535"/>
                              <a:gd name="T25" fmla="*/ 720 h 1168"/>
                              <a:gd name="T26" fmla="*/ 74 w 535"/>
                              <a:gd name="T27" fmla="*/ 779 h 1168"/>
                              <a:gd name="T28" fmla="*/ 90 w 535"/>
                              <a:gd name="T29" fmla="*/ 818 h 1168"/>
                              <a:gd name="T30" fmla="*/ 99 w 535"/>
                              <a:gd name="T31" fmla="*/ 876 h 1168"/>
                              <a:gd name="T32" fmla="*/ 82 w 535"/>
                              <a:gd name="T33" fmla="*/ 935 h 1168"/>
                              <a:gd name="T34" fmla="*/ 66 w 535"/>
                              <a:gd name="T35" fmla="*/ 1012 h 1168"/>
                              <a:gd name="T36" fmla="*/ 49 w 535"/>
                              <a:gd name="T37" fmla="*/ 1090 h 1168"/>
                              <a:gd name="T38" fmla="*/ 41 w 535"/>
                              <a:gd name="T39" fmla="*/ 1149 h 1168"/>
                              <a:gd name="T40" fmla="*/ 41 w 535"/>
                              <a:gd name="T41" fmla="*/ 1168 h 1168"/>
                              <a:gd name="T42" fmla="*/ 33 w 535"/>
                              <a:gd name="T43" fmla="*/ 1149 h 1168"/>
                              <a:gd name="T44" fmla="*/ 8 w 535"/>
                              <a:gd name="T45" fmla="*/ 1051 h 1168"/>
                              <a:gd name="T46" fmla="*/ 0 w 535"/>
                              <a:gd name="T47" fmla="*/ 954 h 1168"/>
                              <a:gd name="T48" fmla="*/ 0 w 535"/>
                              <a:gd name="T49" fmla="*/ 837 h 1168"/>
                              <a:gd name="T50" fmla="*/ 8 w 535"/>
                              <a:gd name="T51" fmla="*/ 720 h 1168"/>
                              <a:gd name="T52" fmla="*/ 57 w 535"/>
                              <a:gd name="T53" fmla="*/ 487 h 1168"/>
                              <a:gd name="T54" fmla="*/ 123 w 535"/>
                              <a:gd name="T55" fmla="*/ 292 h 1168"/>
                              <a:gd name="T56" fmla="*/ 189 w 535"/>
                              <a:gd name="T57" fmla="*/ 176 h 1168"/>
                              <a:gd name="T58" fmla="*/ 238 w 535"/>
                              <a:gd name="T59" fmla="*/ 78 h 1168"/>
                              <a:gd name="T60" fmla="*/ 296 w 535"/>
                              <a:gd name="T61" fmla="*/ 20 h 1168"/>
                              <a:gd name="T62" fmla="*/ 337 w 535"/>
                              <a:gd name="T63" fmla="*/ 0 h 1168"/>
                              <a:gd name="T64" fmla="*/ 387 w 535"/>
                              <a:gd name="T65" fmla="*/ 0 h 1168"/>
                              <a:gd name="T66" fmla="*/ 428 w 535"/>
                              <a:gd name="T67" fmla="*/ 20 h 1168"/>
                              <a:gd name="T68" fmla="*/ 493 w 535"/>
                              <a:gd name="T69" fmla="*/ 137 h 1168"/>
                              <a:gd name="T70" fmla="*/ 518 w 535"/>
                              <a:gd name="T71" fmla="*/ 234 h 1168"/>
                              <a:gd name="T72" fmla="*/ 535 w 535"/>
                              <a:gd name="T73" fmla="*/ 331 h 1168"/>
                              <a:gd name="T74" fmla="*/ 535 w 535"/>
                              <a:gd name="T75" fmla="*/ 468 h 1168"/>
                              <a:gd name="T76" fmla="*/ 518 w 535"/>
                              <a:gd name="T77" fmla="*/ 584 h 1168"/>
                              <a:gd name="T78" fmla="*/ 502 w 535"/>
                              <a:gd name="T79" fmla="*/ 682 h 1168"/>
                              <a:gd name="T80" fmla="*/ 469 w 535"/>
                              <a:gd name="T81" fmla="*/ 779 h 1168"/>
                              <a:gd name="T82" fmla="*/ 436 w 535"/>
                              <a:gd name="T83" fmla="*/ 837 h 1168"/>
                              <a:gd name="T84" fmla="*/ 395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395" y="857"/>
                                </a:moveTo>
                                <a:lnTo>
                                  <a:pt x="378" y="837"/>
                                </a:lnTo>
                                <a:lnTo>
                                  <a:pt x="395" y="798"/>
                                </a:lnTo>
                                <a:lnTo>
                                  <a:pt x="403" y="740"/>
                                </a:lnTo>
                                <a:lnTo>
                                  <a:pt x="411" y="643"/>
                                </a:lnTo>
                                <a:lnTo>
                                  <a:pt x="403" y="506"/>
                                </a:lnTo>
                                <a:lnTo>
                                  <a:pt x="362" y="390"/>
                                </a:lnTo>
                                <a:lnTo>
                                  <a:pt x="304" y="292"/>
                                </a:lnTo>
                                <a:lnTo>
                                  <a:pt x="247" y="273"/>
                                </a:lnTo>
                                <a:lnTo>
                                  <a:pt x="197" y="312"/>
                                </a:lnTo>
                                <a:lnTo>
                                  <a:pt x="156" y="370"/>
                                </a:lnTo>
                                <a:lnTo>
                                  <a:pt x="82" y="584"/>
                                </a:lnTo>
                                <a:lnTo>
                                  <a:pt x="66" y="720"/>
                                </a:lnTo>
                                <a:lnTo>
                                  <a:pt x="74" y="779"/>
                                </a:lnTo>
                                <a:lnTo>
                                  <a:pt x="90" y="818"/>
                                </a:lnTo>
                                <a:lnTo>
                                  <a:pt x="99" y="876"/>
                                </a:lnTo>
                                <a:lnTo>
                                  <a:pt x="82" y="935"/>
                                </a:lnTo>
                                <a:lnTo>
                                  <a:pt x="66" y="1012"/>
                                </a:lnTo>
                                <a:lnTo>
                                  <a:pt x="49" y="1090"/>
                                </a:lnTo>
                                <a:lnTo>
                                  <a:pt x="41" y="1149"/>
                                </a:lnTo>
                                <a:lnTo>
                                  <a:pt x="41" y="1168"/>
                                </a:lnTo>
                                <a:lnTo>
                                  <a:pt x="33" y="1149"/>
                                </a:lnTo>
                                <a:lnTo>
                                  <a:pt x="8" y="1051"/>
                                </a:lnTo>
                                <a:lnTo>
                                  <a:pt x="0" y="954"/>
                                </a:lnTo>
                                <a:lnTo>
                                  <a:pt x="0" y="837"/>
                                </a:lnTo>
                                <a:lnTo>
                                  <a:pt x="8" y="720"/>
                                </a:lnTo>
                                <a:lnTo>
                                  <a:pt x="57" y="487"/>
                                </a:lnTo>
                                <a:lnTo>
                                  <a:pt x="123" y="292"/>
                                </a:lnTo>
                                <a:lnTo>
                                  <a:pt x="189" y="176"/>
                                </a:lnTo>
                                <a:lnTo>
                                  <a:pt x="238" y="78"/>
                                </a:lnTo>
                                <a:lnTo>
                                  <a:pt x="296" y="20"/>
                                </a:lnTo>
                                <a:lnTo>
                                  <a:pt x="337" y="0"/>
                                </a:lnTo>
                                <a:lnTo>
                                  <a:pt x="387" y="0"/>
                                </a:lnTo>
                                <a:lnTo>
                                  <a:pt x="428" y="20"/>
                                </a:lnTo>
                                <a:lnTo>
                                  <a:pt x="493" y="137"/>
                                </a:lnTo>
                                <a:lnTo>
                                  <a:pt x="518" y="234"/>
                                </a:lnTo>
                                <a:lnTo>
                                  <a:pt x="535" y="331"/>
                                </a:lnTo>
                                <a:lnTo>
                                  <a:pt x="535" y="468"/>
                                </a:lnTo>
                                <a:lnTo>
                                  <a:pt x="518" y="584"/>
                                </a:lnTo>
                                <a:lnTo>
                                  <a:pt x="502" y="682"/>
                                </a:lnTo>
                                <a:lnTo>
                                  <a:pt x="469" y="779"/>
                                </a:lnTo>
                                <a:lnTo>
                                  <a:pt x="436" y="837"/>
                                </a:lnTo>
                                <a:lnTo>
                                  <a:pt x="395"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8" name="Freeform 15"/>
                        <wps:cNvSpPr>
                          <a:spLocks/>
                        </wps:cNvSpPr>
                        <wps:spPr bwMode="auto">
                          <a:xfrm flipH="1">
                            <a:off x="1393" y="2085"/>
                            <a:ext cx="82" cy="212"/>
                          </a:xfrm>
                          <a:custGeom>
                            <a:avLst/>
                            <a:gdLst>
                              <a:gd name="T0" fmla="*/ 123 w 493"/>
                              <a:gd name="T1" fmla="*/ 311 h 1265"/>
                              <a:gd name="T2" fmla="*/ 131 w 493"/>
                              <a:gd name="T3" fmla="*/ 350 h 1265"/>
                              <a:gd name="T4" fmla="*/ 156 w 493"/>
                              <a:gd name="T5" fmla="*/ 331 h 1265"/>
                              <a:gd name="T6" fmla="*/ 181 w 493"/>
                              <a:gd name="T7" fmla="*/ 292 h 1265"/>
                              <a:gd name="T8" fmla="*/ 222 w 493"/>
                              <a:gd name="T9" fmla="*/ 273 h 1265"/>
                              <a:gd name="T10" fmla="*/ 271 w 493"/>
                              <a:gd name="T11" fmla="*/ 311 h 1265"/>
                              <a:gd name="T12" fmla="*/ 329 w 493"/>
                              <a:gd name="T13" fmla="*/ 389 h 1265"/>
                              <a:gd name="T14" fmla="*/ 362 w 493"/>
                              <a:gd name="T15" fmla="*/ 526 h 1265"/>
                              <a:gd name="T16" fmla="*/ 370 w 493"/>
                              <a:gd name="T17" fmla="*/ 662 h 1265"/>
                              <a:gd name="T18" fmla="*/ 362 w 493"/>
                              <a:gd name="T19" fmla="*/ 778 h 1265"/>
                              <a:gd name="T20" fmla="*/ 329 w 493"/>
                              <a:gd name="T21" fmla="*/ 876 h 1265"/>
                              <a:gd name="T22" fmla="*/ 238 w 493"/>
                              <a:gd name="T23" fmla="*/ 1051 h 1265"/>
                              <a:gd name="T24" fmla="*/ 189 w 493"/>
                              <a:gd name="T25" fmla="*/ 1090 h 1265"/>
                              <a:gd name="T26" fmla="*/ 164 w 493"/>
                              <a:gd name="T27" fmla="*/ 1070 h 1265"/>
                              <a:gd name="T28" fmla="*/ 140 w 493"/>
                              <a:gd name="T29" fmla="*/ 1051 h 1265"/>
                              <a:gd name="T30" fmla="*/ 115 w 493"/>
                              <a:gd name="T31" fmla="*/ 1031 h 1265"/>
                              <a:gd name="T32" fmla="*/ 98 w 493"/>
                              <a:gd name="T33" fmla="*/ 1051 h 1265"/>
                              <a:gd name="T34" fmla="*/ 66 w 493"/>
                              <a:gd name="T35" fmla="*/ 1090 h 1265"/>
                              <a:gd name="T36" fmla="*/ 24 w 493"/>
                              <a:gd name="T37" fmla="*/ 1129 h 1265"/>
                              <a:gd name="T38" fmla="*/ 8 w 493"/>
                              <a:gd name="T39" fmla="*/ 1148 h 1265"/>
                              <a:gd name="T40" fmla="*/ 0 w 493"/>
                              <a:gd name="T41" fmla="*/ 1148 h 1265"/>
                              <a:gd name="T42" fmla="*/ 8 w 493"/>
                              <a:gd name="T43" fmla="*/ 1187 h 1265"/>
                              <a:gd name="T44" fmla="*/ 49 w 493"/>
                              <a:gd name="T45" fmla="*/ 1246 h 1265"/>
                              <a:gd name="T46" fmla="*/ 90 w 493"/>
                              <a:gd name="T47" fmla="*/ 1265 h 1265"/>
                              <a:gd name="T48" fmla="*/ 140 w 493"/>
                              <a:gd name="T49" fmla="*/ 1265 h 1265"/>
                              <a:gd name="T50" fmla="*/ 189 w 493"/>
                              <a:gd name="T51" fmla="*/ 1226 h 1265"/>
                              <a:gd name="T52" fmla="*/ 280 w 493"/>
                              <a:gd name="T53" fmla="*/ 1109 h 1265"/>
                              <a:gd name="T54" fmla="*/ 362 w 493"/>
                              <a:gd name="T55" fmla="*/ 954 h 1265"/>
                              <a:gd name="T56" fmla="*/ 419 w 493"/>
                              <a:gd name="T57" fmla="*/ 817 h 1265"/>
                              <a:gd name="T58" fmla="*/ 452 w 493"/>
                              <a:gd name="T59" fmla="*/ 681 h 1265"/>
                              <a:gd name="T60" fmla="*/ 477 w 493"/>
                              <a:gd name="T61" fmla="*/ 564 h 1265"/>
                              <a:gd name="T62" fmla="*/ 493 w 493"/>
                              <a:gd name="T63" fmla="*/ 448 h 1265"/>
                              <a:gd name="T64" fmla="*/ 493 w 493"/>
                              <a:gd name="T65" fmla="*/ 350 h 1265"/>
                              <a:gd name="T66" fmla="*/ 477 w 493"/>
                              <a:gd name="T67" fmla="*/ 253 h 1265"/>
                              <a:gd name="T68" fmla="*/ 436 w 493"/>
                              <a:gd name="T69" fmla="*/ 97 h 1265"/>
                              <a:gd name="T70" fmla="*/ 395 w 493"/>
                              <a:gd name="T71" fmla="*/ 20 h 1265"/>
                              <a:gd name="T72" fmla="*/ 345 w 493"/>
                              <a:gd name="T73" fmla="*/ 0 h 1265"/>
                              <a:gd name="T74" fmla="*/ 296 w 493"/>
                              <a:gd name="T75" fmla="*/ 0 h 1265"/>
                              <a:gd name="T76" fmla="*/ 247 w 493"/>
                              <a:gd name="T77" fmla="*/ 20 h 1265"/>
                              <a:gd name="T78" fmla="*/ 197 w 493"/>
                              <a:gd name="T79" fmla="*/ 78 h 1265"/>
                              <a:gd name="T80" fmla="*/ 164 w 493"/>
                              <a:gd name="T81" fmla="*/ 136 h 1265"/>
                              <a:gd name="T82" fmla="*/ 140 w 493"/>
                              <a:gd name="T83" fmla="*/ 214 h 1265"/>
                              <a:gd name="T84" fmla="*/ 123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311"/>
                                </a:moveTo>
                                <a:lnTo>
                                  <a:pt x="131" y="350"/>
                                </a:lnTo>
                                <a:lnTo>
                                  <a:pt x="156" y="331"/>
                                </a:lnTo>
                                <a:lnTo>
                                  <a:pt x="181" y="292"/>
                                </a:lnTo>
                                <a:lnTo>
                                  <a:pt x="222" y="273"/>
                                </a:lnTo>
                                <a:lnTo>
                                  <a:pt x="271" y="311"/>
                                </a:lnTo>
                                <a:lnTo>
                                  <a:pt x="329" y="389"/>
                                </a:lnTo>
                                <a:lnTo>
                                  <a:pt x="362" y="526"/>
                                </a:lnTo>
                                <a:lnTo>
                                  <a:pt x="370" y="662"/>
                                </a:lnTo>
                                <a:lnTo>
                                  <a:pt x="362" y="778"/>
                                </a:lnTo>
                                <a:lnTo>
                                  <a:pt x="329" y="876"/>
                                </a:lnTo>
                                <a:lnTo>
                                  <a:pt x="238" y="1051"/>
                                </a:lnTo>
                                <a:lnTo>
                                  <a:pt x="189" y="1090"/>
                                </a:lnTo>
                                <a:lnTo>
                                  <a:pt x="164" y="1070"/>
                                </a:lnTo>
                                <a:lnTo>
                                  <a:pt x="140" y="1051"/>
                                </a:lnTo>
                                <a:lnTo>
                                  <a:pt x="115" y="1031"/>
                                </a:lnTo>
                                <a:lnTo>
                                  <a:pt x="98" y="1051"/>
                                </a:lnTo>
                                <a:lnTo>
                                  <a:pt x="66" y="1090"/>
                                </a:lnTo>
                                <a:lnTo>
                                  <a:pt x="24" y="1129"/>
                                </a:lnTo>
                                <a:lnTo>
                                  <a:pt x="8" y="1148"/>
                                </a:lnTo>
                                <a:lnTo>
                                  <a:pt x="0" y="1148"/>
                                </a:lnTo>
                                <a:lnTo>
                                  <a:pt x="8" y="1187"/>
                                </a:lnTo>
                                <a:lnTo>
                                  <a:pt x="49" y="1246"/>
                                </a:lnTo>
                                <a:lnTo>
                                  <a:pt x="90" y="1265"/>
                                </a:lnTo>
                                <a:lnTo>
                                  <a:pt x="140" y="1265"/>
                                </a:lnTo>
                                <a:lnTo>
                                  <a:pt x="189" y="1226"/>
                                </a:lnTo>
                                <a:lnTo>
                                  <a:pt x="280" y="1109"/>
                                </a:lnTo>
                                <a:lnTo>
                                  <a:pt x="362" y="954"/>
                                </a:lnTo>
                                <a:lnTo>
                                  <a:pt x="419" y="817"/>
                                </a:lnTo>
                                <a:lnTo>
                                  <a:pt x="452" y="681"/>
                                </a:lnTo>
                                <a:lnTo>
                                  <a:pt x="477" y="564"/>
                                </a:lnTo>
                                <a:lnTo>
                                  <a:pt x="493" y="448"/>
                                </a:lnTo>
                                <a:lnTo>
                                  <a:pt x="493" y="350"/>
                                </a:lnTo>
                                <a:lnTo>
                                  <a:pt x="477" y="253"/>
                                </a:lnTo>
                                <a:lnTo>
                                  <a:pt x="436" y="97"/>
                                </a:lnTo>
                                <a:lnTo>
                                  <a:pt x="395" y="20"/>
                                </a:lnTo>
                                <a:lnTo>
                                  <a:pt x="345" y="0"/>
                                </a:lnTo>
                                <a:lnTo>
                                  <a:pt x="296" y="0"/>
                                </a:lnTo>
                                <a:lnTo>
                                  <a:pt x="247" y="20"/>
                                </a:lnTo>
                                <a:lnTo>
                                  <a:pt x="197" y="78"/>
                                </a:lnTo>
                                <a:lnTo>
                                  <a:pt x="164" y="136"/>
                                </a:lnTo>
                                <a:lnTo>
                                  <a:pt x="140" y="214"/>
                                </a:lnTo>
                                <a:lnTo>
                                  <a:pt x="123"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9" name="Freeform 16"/>
                        <wps:cNvSpPr>
                          <a:spLocks/>
                        </wps:cNvSpPr>
                        <wps:spPr bwMode="auto">
                          <a:xfrm flipH="1">
                            <a:off x="1340" y="2095"/>
                            <a:ext cx="128" cy="302"/>
                          </a:xfrm>
                          <a:custGeom>
                            <a:avLst/>
                            <a:gdLst>
                              <a:gd name="T0" fmla="*/ 8 w 765"/>
                              <a:gd name="T1" fmla="*/ 1790 h 1809"/>
                              <a:gd name="T2" fmla="*/ 0 w 765"/>
                              <a:gd name="T3" fmla="*/ 1692 h 1809"/>
                              <a:gd name="T4" fmla="*/ 16 w 765"/>
                              <a:gd name="T5" fmla="*/ 1556 h 1809"/>
                              <a:gd name="T6" fmla="*/ 25 w 765"/>
                              <a:gd name="T7" fmla="*/ 1439 h 1809"/>
                              <a:gd name="T8" fmla="*/ 8 w 765"/>
                              <a:gd name="T9" fmla="*/ 1342 h 1809"/>
                              <a:gd name="T10" fmla="*/ 8 w 765"/>
                              <a:gd name="T11" fmla="*/ 1303 h 1809"/>
                              <a:gd name="T12" fmla="*/ 25 w 765"/>
                              <a:gd name="T13" fmla="*/ 1303 h 1809"/>
                              <a:gd name="T14" fmla="*/ 41 w 765"/>
                              <a:gd name="T15" fmla="*/ 1303 h 1809"/>
                              <a:gd name="T16" fmla="*/ 66 w 765"/>
                              <a:gd name="T17" fmla="*/ 1303 h 1809"/>
                              <a:gd name="T18" fmla="*/ 156 w 765"/>
                              <a:gd name="T19" fmla="*/ 1225 h 1809"/>
                              <a:gd name="T20" fmla="*/ 255 w 765"/>
                              <a:gd name="T21" fmla="*/ 1089 h 1809"/>
                              <a:gd name="T22" fmla="*/ 346 w 765"/>
                              <a:gd name="T23" fmla="*/ 934 h 1809"/>
                              <a:gd name="T24" fmla="*/ 403 w 765"/>
                              <a:gd name="T25" fmla="*/ 778 h 1809"/>
                              <a:gd name="T26" fmla="*/ 452 w 765"/>
                              <a:gd name="T27" fmla="*/ 583 h 1809"/>
                              <a:gd name="T28" fmla="*/ 485 w 765"/>
                              <a:gd name="T29" fmla="*/ 369 h 1809"/>
                              <a:gd name="T30" fmla="*/ 485 w 765"/>
                              <a:gd name="T31" fmla="*/ 272 h 1809"/>
                              <a:gd name="T32" fmla="*/ 477 w 765"/>
                              <a:gd name="T33" fmla="*/ 155 h 1809"/>
                              <a:gd name="T34" fmla="*/ 469 w 765"/>
                              <a:gd name="T35" fmla="*/ 116 h 1809"/>
                              <a:gd name="T36" fmla="*/ 469 w 765"/>
                              <a:gd name="T37" fmla="*/ 77 h 1809"/>
                              <a:gd name="T38" fmla="*/ 510 w 765"/>
                              <a:gd name="T39" fmla="*/ 58 h 1809"/>
                              <a:gd name="T40" fmla="*/ 568 w 765"/>
                              <a:gd name="T41" fmla="*/ 97 h 1809"/>
                              <a:gd name="T42" fmla="*/ 592 w 765"/>
                              <a:gd name="T43" fmla="*/ 97 h 1809"/>
                              <a:gd name="T44" fmla="*/ 650 w 765"/>
                              <a:gd name="T45" fmla="*/ 58 h 1809"/>
                              <a:gd name="T46" fmla="*/ 732 w 765"/>
                              <a:gd name="T47" fmla="*/ 0 h 1809"/>
                              <a:gd name="T48" fmla="*/ 757 w 765"/>
                              <a:gd name="T49" fmla="*/ 0 h 1809"/>
                              <a:gd name="T50" fmla="*/ 765 w 765"/>
                              <a:gd name="T51" fmla="*/ 0 h 1809"/>
                              <a:gd name="T52" fmla="*/ 765 w 765"/>
                              <a:gd name="T53" fmla="*/ 19 h 1809"/>
                              <a:gd name="T54" fmla="*/ 757 w 765"/>
                              <a:gd name="T55" fmla="*/ 58 h 1809"/>
                              <a:gd name="T56" fmla="*/ 740 w 765"/>
                              <a:gd name="T57" fmla="*/ 252 h 1809"/>
                              <a:gd name="T58" fmla="*/ 724 w 765"/>
                              <a:gd name="T59" fmla="*/ 408 h 1809"/>
                              <a:gd name="T60" fmla="*/ 724 w 765"/>
                              <a:gd name="T61" fmla="*/ 467 h 1809"/>
                              <a:gd name="T62" fmla="*/ 732 w 765"/>
                              <a:gd name="T63" fmla="*/ 603 h 1809"/>
                              <a:gd name="T64" fmla="*/ 732 w 765"/>
                              <a:gd name="T65" fmla="*/ 642 h 1809"/>
                              <a:gd name="T66" fmla="*/ 724 w 765"/>
                              <a:gd name="T67" fmla="*/ 681 h 1809"/>
                              <a:gd name="T68" fmla="*/ 716 w 765"/>
                              <a:gd name="T69" fmla="*/ 681 h 1809"/>
                              <a:gd name="T70" fmla="*/ 691 w 765"/>
                              <a:gd name="T71" fmla="*/ 661 h 1809"/>
                              <a:gd name="T72" fmla="*/ 642 w 765"/>
                              <a:gd name="T73" fmla="*/ 642 h 1809"/>
                              <a:gd name="T74" fmla="*/ 601 w 765"/>
                              <a:gd name="T75" fmla="*/ 661 h 1809"/>
                              <a:gd name="T76" fmla="*/ 510 w 765"/>
                              <a:gd name="T77" fmla="*/ 719 h 1809"/>
                              <a:gd name="T78" fmla="*/ 428 w 765"/>
                              <a:gd name="T79" fmla="*/ 856 h 1809"/>
                              <a:gd name="T80" fmla="*/ 370 w 765"/>
                              <a:gd name="T81" fmla="*/ 972 h 1809"/>
                              <a:gd name="T82" fmla="*/ 296 w 765"/>
                              <a:gd name="T83" fmla="*/ 1187 h 1809"/>
                              <a:gd name="T84" fmla="*/ 247 w 765"/>
                              <a:gd name="T85" fmla="*/ 1439 h 1809"/>
                              <a:gd name="T86" fmla="*/ 214 w 765"/>
                              <a:gd name="T87" fmla="*/ 1634 h 1809"/>
                              <a:gd name="T88" fmla="*/ 206 w 765"/>
                              <a:gd name="T89" fmla="*/ 1712 h 1809"/>
                              <a:gd name="T90" fmla="*/ 214 w 765"/>
                              <a:gd name="T91" fmla="*/ 1751 h 1809"/>
                              <a:gd name="T92" fmla="*/ 206 w 765"/>
                              <a:gd name="T93" fmla="*/ 1770 h 1809"/>
                              <a:gd name="T94" fmla="*/ 197 w 765"/>
                              <a:gd name="T95" fmla="*/ 1790 h 1809"/>
                              <a:gd name="T96" fmla="*/ 156 w 765"/>
                              <a:gd name="T97" fmla="*/ 1751 h 1809"/>
                              <a:gd name="T98" fmla="*/ 107 w 765"/>
                              <a:gd name="T99" fmla="*/ 1770 h 1809"/>
                              <a:gd name="T100" fmla="*/ 41 w 765"/>
                              <a:gd name="T101" fmla="*/ 1809 h 1809"/>
                              <a:gd name="T102" fmla="*/ 8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8" y="1790"/>
                                </a:moveTo>
                                <a:lnTo>
                                  <a:pt x="0" y="1692"/>
                                </a:lnTo>
                                <a:lnTo>
                                  <a:pt x="16" y="1556"/>
                                </a:lnTo>
                                <a:lnTo>
                                  <a:pt x="25" y="1439"/>
                                </a:lnTo>
                                <a:lnTo>
                                  <a:pt x="8" y="1342"/>
                                </a:lnTo>
                                <a:lnTo>
                                  <a:pt x="8" y="1303"/>
                                </a:lnTo>
                                <a:lnTo>
                                  <a:pt x="25" y="1303"/>
                                </a:lnTo>
                                <a:lnTo>
                                  <a:pt x="41" y="1303"/>
                                </a:lnTo>
                                <a:lnTo>
                                  <a:pt x="66" y="1303"/>
                                </a:lnTo>
                                <a:lnTo>
                                  <a:pt x="156" y="1225"/>
                                </a:lnTo>
                                <a:lnTo>
                                  <a:pt x="255" y="1089"/>
                                </a:lnTo>
                                <a:lnTo>
                                  <a:pt x="346" y="934"/>
                                </a:lnTo>
                                <a:lnTo>
                                  <a:pt x="403" y="778"/>
                                </a:lnTo>
                                <a:lnTo>
                                  <a:pt x="452" y="583"/>
                                </a:lnTo>
                                <a:lnTo>
                                  <a:pt x="485" y="369"/>
                                </a:lnTo>
                                <a:lnTo>
                                  <a:pt x="485" y="272"/>
                                </a:lnTo>
                                <a:lnTo>
                                  <a:pt x="477" y="155"/>
                                </a:lnTo>
                                <a:lnTo>
                                  <a:pt x="469" y="116"/>
                                </a:lnTo>
                                <a:lnTo>
                                  <a:pt x="469" y="77"/>
                                </a:lnTo>
                                <a:lnTo>
                                  <a:pt x="510" y="58"/>
                                </a:lnTo>
                                <a:lnTo>
                                  <a:pt x="568" y="97"/>
                                </a:lnTo>
                                <a:lnTo>
                                  <a:pt x="592" y="97"/>
                                </a:lnTo>
                                <a:lnTo>
                                  <a:pt x="650" y="58"/>
                                </a:lnTo>
                                <a:lnTo>
                                  <a:pt x="732" y="0"/>
                                </a:lnTo>
                                <a:lnTo>
                                  <a:pt x="757" y="0"/>
                                </a:lnTo>
                                <a:lnTo>
                                  <a:pt x="765" y="0"/>
                                </a:lnTo>
                                <a:lnTo>
                                  <a:pt x="765" y="19"/>
                                </a:lnTo>
                                <a:lnTo>
                                  <a:pt x="757" y="58"/>
                                </a:lnTo>
                                <a:lnTo>
                                  <a:pt x="740" y="252"/>
                                </a:lnTo>
                                <a:lnTo>
                                  <a:pt x="724" y="408"/>
                                </a:lnTo>
                                <a:lnTo>
                                  <a:pt x="724" y="467"/>
                                </a:lnTo>
                                <a:lnTo>
                                  <a:pt x="732" y="603"/>
                                </a:lnTo>
                                <a:lnTo>
                                  <a:pt x="732" y="642"/>
                                </a:lnTo>
                                <a:lnTo>
                                  <a:pt x="724" y="681"/>
                                </a:lnTo>
                                <a:lnTo>
                                  <a:pt x="716" y="681"/>
                                </a:lnTo>
                                <a:lnTo>
                                  <a:pt x="691" y="661"/>
                                </a:lnTo>
                                <a:lnTo>
                                  <a:pt x="642" y="642"/>
                                </a:lnTo>
                                <a:lnTo>
                                  <a:pt x="601" y="661"/>
                                </a:lnTo>
                                <a:lnTo>
                                  <a:pt x="510" y="719"/>
                                </a:lnTo>
                                <a:lnTo>
                                  <a:pt x="428" y="856"/>
                                </a:lnTo>
                                <a:lnTo>
                                  <a:pt x="370" y="972"/>
                                </a:lnTo>
                                <a:lnTo>
                                  <a:pt x="296" y="1187"/>
                                </a:lnTo>
                                <a:lnTo>
                                  <a:pt x="247" y="1439"/>
                                </a:lnTo>
                                <a:lnTo>
                                  <a:pt x="214" y="1634"/>
                                </a:lnTo>
                                <a:lnTo>
                                  <a:pt x="206" y="1712"/>
                                </a:lnTo>
                                <a:lnTo>
                                  <a:pt x="214" y="1751"/>
                                </a:lnTo>
                                <a:lnTo>
                                  <a:pt x="206" y="1770"/>
                                </a:lnTo>
                                <a:lnTo>
                                  <a:pt x="197" y="1790"/>
                                </a:lnTo>
                                <a:lnTo>
                                  <a:pt x="156" y="1751"/>
                                </a:lnTo>
                                <a:lnTo>
                                  <a:pt x="107" y="1770"/>
                                </a:lnTo>
                                <a:lnTo>
                                  <a:pt x="41" y="1809"/>
                                </a:lnTo>
                                <a:lnTo>
                                  <a:pt x="8"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30" name="Freeform 17"/>
                        <wps:cNvSpPr>
                          <a:spLocks/>
                        </wps:cNvSpPr>
                        <wps:spPr bwMode="auto">
                          <a:xfrm flipH="1">
                            <a:off x="95" y="231"/>
                            <a:ext cx="47" cy="113"/>
                          </a:xfrm>
                          <a:custGeom>
                            <a:avLst/>
                            <a:gdLst>
                              <a:gd name="T0" fmla="*/ 165 w 280"/>
                              <a:gd name="T1" fmla="*/ 603 h 681"/>
                              <a:gd name="T2" fmla="*/ 197 w 280"/>
                              <a:gd name="T3" fmla="*/ 642 h 681"/>
                              <a:gd name="T4" fmla="*/ 230 w 280"/>
                              <a:gd name="T5" fmla="*/ 642 h 681"/>
                              <a:gd name="T6" fmla="*/ 230 w 280"/>
                              <a:gd name="T7" fmla="*/ 564 h 681"/>
                              <a:gd name="T8" fmla="*/ 222 w 280"/>
                              <a:gd name="T9" fmla="*/ 448 h 681"/>
                              <a:gd name="T10" fmla="*/ 230 w 280"/>
                              <a:gd name="T11" fmla="*/ 272 h 681"/>
                              <a:gd name="T12" fmla="*/ 247 w 280"/>
                              <a:gd name="T13" fmla="*/ 175 h 681"/>
                              <a:gd name="T14" fmla="*/ 272 w 280"/>
                              <a:gd name="T15" fmla="*/ 39 h 681"/>
                              <a:gd name="T16" fmla="*/ 280 w 280"/>
                              <a:gd name="T17" fmla="*/ 20 h 681"/>
                              <a:gd name="T18" fmla="*/ 272 w 280"/>
                              <a:gd name="T19" fmla="*/ 0 h 681"/>
                              <a:gd name="T20" fmla="*/ 255 w 280"/>
                              <a:gd name="T21" fmla="*/ 39 h 681"/>
                              <a:gd name="T22" fmla="*/ 222 w 280"/>
                              <a:gd name="T23" fmla="*/ 117 h 681"/>
                              <a:gd name="T24" fmla="*/ 140 w 280"/>
                              <a:gd name="T25" fmla="*/ 331 h 681"/>
                              <a:gd name="T26" fmla="*/ 49 w 280"/>
                              <a:gd name="T27" fmla="*/ 545 h 681"/>
                              <a:gd name="T28" fmla="*/ 16 w 280"/>
                              <a:gd name="T29" fmla="*/ 603 h 681"/>
                              <a:gd name="T30" fmla="*/ 8 w 280"/>
                              <a:gd name="T31" fmla="*/ 642 h 681"/>
                              <a:gd name="T32" fmla="*/ 0 w 280"/>
                              <a:gd name="T33" fmla="*/ 681 h 681"/>
                              <a:gd name="T34" fmla="*/ 16 w 280"/>
                              <a:gd name="T35" fmla="*/ 681 h 681"/>
                              <a:gd name="T36" fmla="*/ 58 w 280"/>
                              <a:gd name="T37" fmla="*/ 662 h 681"/>
                              <a:gd name="T38" fmla="*/ 99 w 280"/>
                              <a:gd name="T39" fmla="*/ 642 h 681"/>
                              <a:gd name="T40" fmla="*/ 132 w 280"/>
                              <a:gd name="T41" fmla="*/ 603 h 681"/>
                              <a:gd name="T42" fmla="*/ 148 w 280"/>
                              <a:gd name="T43" fmla="*/ 603 h 681"/>
                              <a:gd name="T44" fmla="*/ 165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65" y="603"/>
                                </a:moveTo>
                                <a:lnTo>
                                  <a:pt x="197" y="642"/>
                                </a:lnTo>
                                <a:lnTo>
                                  <a:pt x="230" y="642"/>
                                </a:lnTo>
                                <a:lnTo>
                                  <a:pt x="230" y="564"/>
                                </a:lnTo>
                                <a:lnTo>
                                  <a:pt x="222" y="448"/>
                                </a:lnTo>
                                <a:lnTo>
                                  <a:pt x="230" y="272"/>
                                </a:lnTo>
                                <a:lnTo>
                                  <a:pt x="247" y="175"/>
                                </a:lnTo>
                                <a:lnTo>
                                  <a:pt x="272" y="39"/>
                                </a:lnTo>
                                <a:lnTo>
                                  <a:pt x="280" y="20"/>
                                </a:lnTo>
                                <a:lnTo>
                                  <a:pt x="272" y="0"/>
                                </a:lnTo>
                                <a:lnTo>
                                  <a:pt x="255" y="39"/>
                                </a:lnTo>
                                <a:lnTo>
                                  <a:pt x="222" y="117"/>
                                </a:lnTo>
                                <a:lnTo>
                                  <a:pt x="140" y="331"/>
                                </a:lnTo>
                                <a:lnTo>
                                  <a:pt x="49" y="545"/>
                                </a:lnTo>
                                <a:lnTo>
                                  <a:pt x="16" y="603"/>
                                </a:lnTo>
                                <a:lnTo>
                                  <a:pt x="8" y="642"/>
                                </a:lnTo>
                                <a:lnTo>
                                  <a:pt x="0" y="681"/>
                                </a:lnTo>
                                <a:lnTo>
                                  <a:pt x="16" y="681"/>
                                </a:lnTo>
                                <a:lnTo>
                                  <a:pt x="58" y="662"/>
                                </a:lnTo>
                                <a:lnTo>
                                  <a:pt x="99" y="642"/>
                                </a:lnTo>
                                <a:lnTo>
                                  <a:pt x="132" y="603"/>
                                </a:lnTo>
                                <a:lnTo>
                                  <a:pt x="148" y="603"/>
                                </a:lnTo>
                                <a:lnTo>
                                  <a:pt x="165"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1" name="Freeform 18"/>
                        <wps:cNvSpPr>
                          <a:spLocks/>
                        </wps:cNvSpPr>
                        <wps:spPr bwMode="auto">
                          <a:xfrm flipH="1">
                            <a:off x="73" y="218"/>
                            <a:ext cx="14" cy="87"/>
                          </a:xfrm>
                          <a:custGeom>
                            <a:avLst/>
                            <a:gdLst>
                              <a:gd name="T0" fmla="*/ 58 w 82"/>
                              <a:gd name="T1" fmla="*/ 0 h 526"/>
                              <a:gd name="T2" fmla="*/ 17 w 82"/>
                              <a:gd name="T3" fmla="*/ 136 h 526"/>
                              <a:gd name="T4" fmla="*/ 0 w 82"/>
                              <a:gd name="T5" fmla="*/ 292 h 526"/>
                              <a:gd name="T6" fmla="*/ 8 w 82"/>
                              <a:gd name="T7" fmla="*/ 409 h 526"/>
                              <a:gd name="T8" fmla="*/ 25 w 82"/>
                              <a:gd name="T9" fmla="*/ 506 h 526"/>
                              <a:gd name="T10" fmla="*/ 49 w 82"/>
                              <a:gd name="T11" fmla="*/ 526 h 526"/>
                              <a:gd name="T12" fmla="*/ 66 w 82"/>
                              <a:gd name="T13" fmla="*/ 487 h 526"/>
                              <a:gd name="T14" fmla="*/ 82 w 82"/>
                              <a:gd name="T15" fmla="*/ 467 h 526"/>
                              <a:gd name="T16" fmla="*/ 74 w 82"/>
                              <a:gd name="T17" fmla="*/ 428 h 526"/>
                              <a:gd name="T18" fmla="*/ 49 w 82"/>
                              <a:gd name="T19" fmla="*/ 312 h 526"/>
                              <a:gd name="T20" fmla="*/ 41 w 82"/>
                              <a:gd name="T21" fmla="*/ 214 h 526"/>
                              <a:gd name="T22" fmla="*/ 49 w 82"/>
                              <a:gd name="T23" fmla="*/ 117 h 526"/>
                              <a:gd name="T24" fmla="*/ 66 w 82"/>
                              <a:gd name="T25" fmla="*/ 39 h 526"/>
                              <a:gd name="T26" fmla="*/ 66 w 82"/>
                              <a:gd name="T27" fmla="*/ 0 h 526"/>
                              <a:gd name="T28" fmla="*/ 58 w 82"/>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26">
                                <a:moveTo>
                                  <a:pt x="58" y="0"/>
                                </a:moveTo>
                                <a:lnTo>
                                  <a:pt x="17" y="136"/>
                                </a:lnTo>
                                <a:lnTo>
                                  <a:pt x="0" y="292"/>
                                </a:lnTo>
                                <a:lnTo>
                                  <a:pt x="8" y="409"/>
                                </a:lnTo>
                                <a:lnTo>
                                  <a:pt x="25" y="506"/>
                                </a:lnTo>
                                <a:lnTo>
                                  <a:pt x="49" y="526"/>
                                </a:lnTo>
                                <a:lnTo>
                                  <a:pt x="66" y="487"/>
                                </a:lnTo>
                                <a:lnTo>
                                  <a:pt x="82" y="467"/>
                                </a:lnTo>
                                <a:lnTo>
                                  <a:pt x="74" y="428"/>
                                </a:lnTo>
                                <a:lnTo>
                                  <a:pt x="49" y="312"/>
                                </a:lnTo>
                                <a:lnTo>
                                  <a:pt x="41" y="214"/>
                                </a:lnTo>
                                <a:lnTo>
                                  <a:pt x="49" y="117"/>
                                </a:lnTo>
                                <a:lnTo>
                                  <a:pt x="66" y="39"/>
                                </a:lnTo>
                                <a:lnTo>
                                  <a:pt x="66" y="0"/>
                                </a:lnTo>
                                <a:lnTo>
                                  <a:pt x="5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2" name="Freeform 19"/>
                        <wps:cNvSpPr>
                          <a:spLocks/>
                        </wps:cNvSpPr>
                        <wps:spPr bwMode="auto">
                          <a:xfrm flipH="1">
                            <a:off x="52" y="322"/>
                            <a:ext cx="36" cy="35"/>
                          </a:xfrm>
                          <a:custGeom>
                            <a:avLst/>
                            <a:gdLst>
                              <a:gd name="T0" fmla="*/ 16 w 214"/>
                              <a:gd name="T1" fmla="*/ 136 h 214"/>
                              <a:gd name="T2" fmla="*/ 49 w 214"/>
                              <a:gd name="T3" fmla="*/ 194 h 214"/>
                              <a:gd name="T4" fmla="*/ 99 w 214"/>
                              <a:gd name="T5" fmla="*/ 214 h 214"/>
                              <a:gd name="T6" fmla="*/ 148 w 214"/>
                              <a:gd name="T7" fmla="*/ 214 h 214"/>
                              <a:gd name="T8" fmla="*/ 197 w 214"/>
                              <a:gd name="T9" fmla="*/ 175 h 214"/>
                              <a:gd name="T10" fmla="*/ 214 w 214"/>
                              <a:gd name="T11" fmla="*/ 156 h 214"/>
                              <a:gd name="T12" fmla="*/ 214 w 214"/>
                              <a:gd name="T13" fmla="*/ 136 h 214"/>
                              <a:gd name="T14" fmla="*/ 206 w 214"/>
                              <a:gd name="T15" fmla="*/ 136 h 214"/>
                              <a:gd name="T16" fmla="*/ 189 w 214"/>
                              <a:gd name="T17" fmla="*/ 136 h 214"/>
                              <a:gd name="T18" fmla="*/ 115 w 214"/>
                              <a:gd name="T19" fmla="*/ 117 h 214"/>
                              <a:gd name="T20" fmla="*/ 74 w 214"/>
                              <a:gd name="T21" fmla="*/ 78 h 214"/>
                              <a:gd name="T22" fmla="*/ 41 w 214"/>
                              <a:gd name="T23" fmla="*/ 19 h 214"/>
                              <a:gd name="T24" fmla="*/ 25 w 214"/>
                              <a:gd name="T25" fmla="*/ 0 h 214"/>
                              <a:gd name="T26" fmla="*/ 8 w 214"/>
                              <a:gd name="T27" fmla="*/ 39 h 214"/>
                              <a:gd name="T28" fmla="*/ 0 w 214"/>
                              <a:gd name="T29" fmla="*/ 78 h 214"/>
                              <a:gd name="T30" fmla="*/ 1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136"/>
                                </a:moveTo>
                                <a:lnTo>
                                  <a:pt x="49" y="194"/>
                                </a:lnTo>
                                <a:lnTo>
                                  <a:pt x="99" y="214"/>
                                </a:lnTo>
                                <a:lnTo>
                                  <a:pt x="148" y="214"/>
                                </a:lnTo>
                                <a:lnTo>
                                  <a:pt x="197" y="175"/>
                                </a:lnTo>
                                <a:lnTo>
                                  <a:pt x="214" y="156"/>
                                </a:lnTo>
                                <a:lnTo>
                                  <a:pt x="214" y="136"/>
                                </a:lnTo>
                                <a:lnTo>
                                  <a:pt x="206" y="136"/>
                                </a:lnTo>
                                <a:lnTo>
                                  <a:pt x="189" y="136"/>
                                </a:lnTo>
                                <a:lnTo>
                                  <a:pt x="115" y="117"/>
                                </a:lnTo>
                                <a:lnTo>
                                  <a:pt x="74" y="78"/>
                                </a:lnTo>
                                <a:lnTo>
                                  <a:pt x="41" y="19"/>
                                </a:lnTo>
                                <a:lnTo>
                                  <a:pt x="25" y="0"/>
                                </a:lnTo>
                                <a:lnTo>
                                  <a:pt x="8" y="39"/>
                                </a:lnTo>
                                <a:lnTo>
                                  <a:pt x="0" y="78"/>
                                </a:lnTo>
                                <a:lnTo>
                                  <a:pt x="1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3" name="Freeform 20"/>
                        <wps:cNvSpPr>
                          <a:spLocks/>
                        </wps:cNvSpPr>
                        <wps:spPr bwMode="auto">
                          <a:xfrm flipH="1">
                            <a:off x="22" y="169"/>
                            <a:ext cx="29" cy="16"/>
                          </a:xfrm>
                          <a:custGeom>
                            <a:avLst/>
                            <a:gdLst>
                              <a:gd name="T0" fmla="*/ 8 w 173"/>
                              <a:gd name="T1" fmla="*/ 20 h 98"/>
                              <a:gd name="T2" fmla="*/ 41 w 173"/>
                              <a:gd name="T3" fmla="*/ 20 h 98"/>
                              <a:gd name="T4" fmla="*/ 74 w 173"/>
                              <a:gd name="T5" fmla="*/ 78 h 98"/>
                              <a:gd name="T6" fmla="*/ 91 w 173"/>
                              <a:gd name="T7" fmla="*/ 98 h 98"/>
                              <a:gd name="T8" fmla="*/ 107 w 173"/>
                              <a:gd name="T9" fmla="*/ 78 h 98"/>
                              <a:gd name="T10" fmla="*/ 165 w 173"/>
                              <a:gd name="T11" fmla="*/ 20 h 98"/>
                              <a:gd name="T12" fmla="*/ 173 w 173"/>
                              <a:gd name="T13" fmla="*/ 0 h 98"/>
                              <a:gd name="T14" fmla="*/ 156 w 173"/>
                              <a:gd name="T15" fmla="*/ 0 h 98"/>
                              <a:gd name="T16" fmla="*/ 107 w 173"/>
                              <a:gd name="T17" fmla="*/ 20 h 98"/>
                              <a:gd name="T18" fmla="*/ 91 w 173"/>
                              <a:gd name="T19" fmla="*/ 20 h 98"/>
                              <a:gd name="T20" fmla="*/ 58 w 173"/>
                              <a:gd name="T21" fmla="*/ 0 h 98"/>
                              <a:gd name="T22" fmla="*/ 17 w 173"/>
                              <a:gd name="T23" fmla="*/ 0 h 98"/>
                              <a:gd name="T24" fmla="*/ 0 w 173"/>
                              <a:gd name="T25" fmla="*/ 20 h 98"/>
                              <a:gd name="T26" fmla="*/ 0 w 173"/>
                              <a:gd name="T27" fmla="*/ 39 h 98"/>
                              <a:gd name="T28" fmla="*/ 8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20"/>
                                </a:moveTo>
                                <a:lnTo>
                                  <a:pt x="41" y="20"/>
                                </a:lnTo>
                                <a:lnTo>
                                  <a:pt x="74" y="78"/>
                                </a:lnTo>
                                <a:lnTo>
                                  <a:pt x="91" y="98"/>
                                </a:lnTo>
                                <a:lnTo>
                                  <a:pt x="107" y="78"/>
                                </a:lnTo>
                                <a:lnTo>
                                  <a:pt x="165" y="20"/>
                                </a:lnTo>
                                <a:lnTo>
                                  <a:pt x="173" y="0"/>
                                </a:lnTo>
                                <a:lnTo>
                                  <a:pt x="156" y="0"/>
                                </a:lnTo>
                                <a:lnTo>
                                  <a:pt x="107" y="20"/>
                                </a:lnTo>
                                <a:lnTo>
                                  <a:pt x="91" y="20"/>
                                </a:lnTo>
                                <a:lnTo>
                                  <a:pt x="58" y="0"/>
                                </a:lnTo>
                                <a:lnTo>
                                  <a:pt x="17" y="0"/>
                                </a:lnTo>
                                <a:lnTo>
                                  <a:pt x="0" y="20"/>
                                </a:lnTo>
                                <a:lnTo>
                                  <a:pt x="0" y="39"/>
                                </a:lnTo>
                                <a:lnTo>
                                  <a:pt x="8"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4" name="Freeform 21"/>
                        <wps:cNvSpPr>
                          <a:spLocks/>
                        </wps:cNvSpPr>
                        <wps:spPr bwMode="auto">
                          <a:xfrm flipH="1">
                            <a:off x="23" y="62"/>
                            <a:ext cx="46" cy="107"/>
                          </a:xfrm>
                          <a:custGeom>
                            <a:avLst/>
                            <a:gdLst>
                              <a:gd name="T0" fmla="*/ 0 w 272"/>
                              <a:gd name="T1" fmla="*/ 623 h 642"/>
                              <a:gd name="T2" fmla="*/ 17 w 272"/>
                              <a:gd name="T3" fmla="*/ 603 h 642"/>
                              <a:gd name="T4" fmla="*/ 49 w 272"/>
                              <a:gd name="T5" fmla="*/ 526 h 642"/>
                              <a:gd name="T6" fmla="*/ 132 w 272"/>
                              <a:gd name="T7" fmla="*/ 331 h 642"/>
                              <a:gd name="T8" fmla="*/ 214 w 272"/>
                              <a:gd name="T9" fmla="*/ 117 h 642"/>
                              <a:gd name="T10" fmla="*/ 247 w 272"/>
                              <a:gd name="T11" fmla="*/ 39 h 642"/>
                              <a:gd name="T12" fmla="*/ 263 w 272"/>
                              <a:gd name="T13" fmla="*/ 0 h 642"/>
                              <a:gd name="T14" fmla="*/ 272 w 272"/>
                              <a:gd name="T15" fmla="*/ 20 h 642"/>
                              <a:gd name="T16" fmla="*/ 272 w 272"/>
                              <a:gd name="T17" fmla="*/ 78 h 642"/>
                              <a:gd name="T18" fmla="*/ 247 w 272"/>
                              <a:gd name="T19" fmla="*/ 234 h 642"/>
                              <a:gd name="T20" fmla="*/ 247 w 272"/>
                              <a:gd name="T21" fmla="*/ 312 h 642"/>
                              <a:gd name="T22" fmla="*/ 255 w 272"/>
                              <a:gd name="T23" fmla="*/ 389 h 642"/>
                              <a:gd name="T24" fmla="*/ 255 w 272"/>
                              <a:gd name="T25" fmla="*/ 409 h 642"/>
                              <a:gd name="T26" fmla="*/ 247 w 272"/>
                              <a:gd name="T27" fmla="*/ 409 h 642"/>
                              <a:gd name="T28" fmla="*/ 198 w 272"/>
                              <a:gd name="T29" fmla="*/ 409 h 642"/>
                              <a:gd name="T30" fmla="*/ 140 w 272"/>
                              <a:gd name="T31" fmla="*/ 467 h 642"/>
                              <a:gd name="T32" fmla="*/ 74 w 272"/>
                              <a:gd name="T33" fmla="*/ 545 h 642"/>
                              <a:gd name="T34" fmla="*/ 25 w 272"/>
                              <a:gd name="T35" fmla="*/ 623 h 642"/>
                              <a:gd name="T36" fmla="*/ 0 w 272"/>
                              <a:gd name="T37" fmla="*/ 642 h 642"/>
                              <a:gd name="T38" fmla="*/ 0 w 272"/>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623"/>
                                </a:moveTo>
                                <a:lnTo>
                                  <a:pt x="17" y="603"/>
                                </a:lnTo>
                                <a:lnTo>
                                  <a:pt x="49" y="526"/>
                                </a:lnTo>
                                <a:lnTo>
                                  <a:pt x="132" y="331"/>
                                </a:lnTo>
                                <a:lnTo>
                                  <a:pt x="214" y="117"/>
                                </a:lnTo>
                                <a:lnTo>
                                  <a:pt x="247" y="39"/>
                                </a:lnTo>
                                <a:lnTo>
                                  <a:pt x="263" y="0"/>
                                </a:lnTo>
                                <a:lnTo>
                                  <a:pt x="272" y="20"/>
                                </a:lnTo>
                                <a:lnTo>
                                  <a:pt x="272" y="78"/>
                                </a:lnTo>
                                <a:lnTo>
                                  <a:pt x="247" y="234"/>
                                </a:lnTo>
                                <a:lnTo>
                                  <a:pt x="247" y="312"/>
                                </a:lnTo>
                                <a:lnTo>
                                  <a:pt x="255" y="389"/>
                                </a:lnTo>
                                <a:lnTo>
                                  <a:pt x="255" y="409"/>
                                </a:lnTo>
                                <a:lnTo>
                                  <a:pt x="247" y="409"/>
                                </a:lnTo>
                                <a:lnTo>
                                  <a:pt x="198" y="409"/>
                                </a:lnTo>
                                <a:lnTo>
                                  <a:pt x="140" y="467"/>
                                </a:lnTo>
                                <a:lnTo>
                                  <a:pt x="74" y="545"/>
                                </a:lnTo>
                                <a:lnTo>
                                  <a:pt x="25" y="623"/>
                                </a:lnTo>
                                <a:lnTo>
                                  <a:pt x="0" y="642"/>
                                </a:lnTo>
                                <a:lnTo>
                                  <a:pt x="0"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5" name="Freeform 22"/>
                        <wps:cNvSpPr>
                          <a:spLocks/>
                        </wps:cNvSpPr>
                        <wps:spPr bwMode="auto">
                          <a:xfrm flipH="1">
                            <a:off x="65" y="42"/>
                            <a:ext cx="8" cy="78"/>
                          </a:xfrm>
                          <a:custGeom>
                            <a:avLst/>
                            <a:gdLst>
                              <a:gd name="T0" fmla="*/ 17 w 50"/>
                              <a:gd name="T1" fmla="*/ 20 h 467"/>
                              <a:gd name="T2" fmla="*/ 0 w 50"/>
                              <a:gd name="T3" fmla="*/ 117 h 467"/>
                              <a:gd name="T4" fmla="*/ 0 w 50"/>
                              <a:gd name="T5" fmla="*/ 156 h 467"/>
                              <a:gd name="T6" fmla="*/ 9 w 50"/>
                              <a:gd name="T7" fmla="*/ 195 h 467"/>
                              <a:gd name="T8" fmla="*/ 17 w 50"/>
                              <a:gd name="T9" fmla="*/ 273 h 467"/>
                              <a:gd name="T10" fmla="*/ 17 w 50"/>
                              <a:gd name="T11" fmla="*/ 409 h 467"/>
                              <a:gd name="T12" fmla="*/ 9 w 50"/>
                              <a:gd name="T13" fmla="*/ 448 h 467"/>
                              <a:gd name="T14" fmla="*/ 17 w 50"/>
                              <a:gd name="T15" fmla="*/ 467 h 467"/>
                              <a:gd name="T16" fmla="*/ 17 w 50"/>
                              <a:gd name="T17" fmla="*/ 467 h 467"/>
                              <a:gd name="T18" fmla="*/ 25 w 50"/>
                              <a:gd name="T19" fmla="*/ 448 h 467"/>
                              <a:gd name="T20" fmla="*/ 42 w 50"/>
                              <a:gd name="T21" fmla="*/ 351 h 467"/>
                              <a:gd name="T22" fmla="*/ 50 w 50"/>
                              <a:gd name="T23" fmla="*/ 234 h 467"/>
                              <a:gd name="T24" fmla="*/ 42 w 50"/>
                              <a:gd name="T25" fmla="*/ 117 h 467"/>
                              <a:gd name="T26" fmla="*/ 25 w 50"/>
                              <a:gd name="T27" fmla="*/ 0 h 467"/>
                              <a:gd name="T28" fmla="*/ 25 w 50"/>
                              <a:gd name="T29" fmla="*/ 0 h 467"/>
                              <a:gd name="T30" fmla="*/ 17 w 50"/>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67">
                                <a:moveTo>
                                  <a:pt x="17" y="20"/>
                                </a:moveTo>
                                <a:lnTo>
                                  <a:pt x="0" y="117"/>
                                </a:lnTo>
                                <a:lnTo>
                                  <a:pt x="0" y="156"/>
                                </a:lnTo>
                                <a:lnTo>
                                  <a:pt x="9" y="195"/>
                                </a:lnTo>
                                <a:lnTo>
                                  <a:pt x="17" y="273"/>
                                </a:lnTo>
                                <a:lnTo>
                                  <a:pt x="17" y="409"/>
                                </a:lnTo>
                                <a:lnTo>
                                  <a:pt x="9" y="448"/>
                                </a:lnTo>
                                <a:lnTo>
                                  <a:pt x="17" y="467"/>
                                </a:lnTo>
                                <a:lnTo>
                                  <a:pt x="17" y="467"/>
                                </a:lnTo>
                                <a:lnTo>
                                  <a:pt x="25" y="448"/>
                                </a:lnTo>
                                <a:lnTo>
                                  <a:pt x="42" y="351"/>
                                </a:lnTo>
                                <a:lnTo>
                                  <a:pt x="50" y="234"/>
                                </a:lnTo>
                                <a:lnTo>
                                  <a:pt x="42" y="117"/>
                                </a:lnTo>
                                <a:lnTo>
                                  <a:pt x="25" y="0"/>
                                </a:lnTo>
                                <a:lnTo>
                                  <a:pt x="25" y="0"/>
                                </a:lnTo>
                                <a:lnTo>
                                  <a:pt x="17"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6" name="Freeform 23"/>
                        <wps:cNvSpPr>
                          <a:spLocks/>
                        </wps:cNvSpPr>
                        <wps:spPr bwMode="auto">
                          <a:xfrm flipH="1">
                            <a:off x="93" y="188"/>
                            <a:ext cx="39" cy="36"/>
                          </a:xfrm>
                          <a:custGeom>
                            <a:avLst/>
                            <a:gdLst>
                              <a:gd name="T0" fmla="*/ 230 w 230"/>
                              <a:gd name="T1" fmla="*/ 20 h 214"/>
                              <a:gd name="T2" fmla="*/ 181 w 230"/>
                              <a:gd name="T3" fmla="*/ 117 h 214"/>
                              <a:gd name="T4" fmla="*/ 123 w 230"/>
                              <a:gd name="T5" fmla="*/ 195 h 214"/>
                              <a:gd name="T6" fmla="*/ 57 w 230"/>
                              <a:gd name="T7" fmla="*/ 214 h 214"/>
                              <a:gd name="T8" fmla="*/ 32 w 230"/>
                              <a:gd name="T9" fmla="*/ 195 h 214"/>
                              <a:gd name="T10" fmla="*/ 8 w 230"/>
                              <a:gd name="T11" fmla="*/ 156 h 214"/>
                              <a:gd name="T12" fmla="*/ 0 w 230"/>
                              <a:gd name="T13" fmla="*/ 117 h 214"/>
                              <a:gd name="T14" fmla="*/ 0 w 230"/>
                              <a:gd name="T15" fmla="*/ 78 h 214"/>
                              <a:gd name="T16" fmla="*/ 8 w 230"/>
                              <a:gd name="T17" fmla="*/ 78 h 214"/>
                              <a:gd name="T18" fmla="*/ 24 w 230"/>
                              <a:gd name="T19" fmla="*/ 78 h 214"/>
                              <a:gd name="T20" fmla="*/ 65 w 230"/>
                              <a:gd name="T21" fmla="*/ 117 h 214"/>
                              <a:gd name="T22" fmla="*/ 123 w 230"/>
                              <a:gd name="T23" fmla="*/ 117 h 214"/>
                              <a:gd name="T24" fmla="*/ 181 w 230"/>
                              <a:gd name="T25" fmla="*/ 78 h 214"/>
                              <a:gd name="T26" fmla="*/ 222 w 230"/>
                              <a:gd name="T27" fmla="*/ 20 h 214"/>
                              <a:gd name="T28" fmla="*/ 230 w 230"/>
                              <a:gd name="T29" fmla="*/ 0 h 214"/>
                              <a:gd name="T30" fmla="*/ 230 w 230"/>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214">
                                <a:moveTo>
                                  <a:pt x="230" y="20"/>
                                </a:moveTo>
                                <a:lnTo>
                                  <a:pt x="181" y="117"/>
                                </a:lnTo>
                                <a:lnTo>
                                  <a:pt x="123" y="195"/>
                                </a:lnTo>
                                <a:lnTo>
                                  <a:pt x="57" y="214"/>
                                </a:lnTo>
                                <a:lnTo>
                                  <a:pt x="32" y="195"/>
                                </a:lnTo>
                                <a:lnTo>
                                  <a:pt x="8" y="156"/>
                                </a:lnTo>
                                <a:lnTo>
                                  <a:pt x="0" y="117"/>
                                </a:lnTo>
                                <a:lnTo>
                                  <a:pt x="0" y="78"/>
                                </a:lnTo>
                                <a:lnTo>
                                  <a:pt x="8" y="78"/>
                                </a:lnTo>
                                <a:lnTo>
                                  <a:pt x="24" y="78"/>
                                </a:lnTo>
                                <a:lnTo>
                                  <a:pt x="65" y="117"/>
                                </a:lnTo>
                                <a:lnTo>
                                  <a:pt x="123" y="117"/>
                                </a:lnTo>
                                <a:lnTo>
                                  <a:pt x="181" y="78"/>
                                </a:lnTo>
                                <a:lnTo>
                                  <a:pt x="222" y="20"/>
                                </a:lnTo>
                                <a:lnTo>
                                  <a:pt x="230" y="0"/>
                                </a:lnTo>
                                <a:lnTo>
                                  <a:pt x="23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7" name="Freeform 24"/>
                        <wps:cNvSpPr>
                          <a:spLocks/>
                        </wps:cNvSpPr>
                        <wps:spPr bwMode="auto">
                          <a:xfrm flipH="1">
                            <a:off x="129" y="97"/>
                            <a:ext cx="14" cy="75"/>
                          </a:xfrm>
                          <a:custGeom>
                            <a:avLst/>
                            <a:gdLst>
                              <a:gd name="T0" fmla="*/ 82 w 82"/>
                              <a:gd name="T1" fmla="*/ 448 h 448"/>
                              <a:gd name="T2" fmla="*/ 57 w 82"/>
                              <a:gd name="T3" fmla="*/ 448 h 448"/>
                              <a:gd name="T4" fmla="*/ 33 w 82"/>
                              <a:gd name="T5" fmla="*/ 409 h 448"/>
                              <a:gd name="T6" fmla="*/ 8 w 82"/>
                              <a:gd name="T7" fmla="*/ 331 h 448"/>
                              <a:gd name="T8" fmla="*/ 0 w 82"/>
                              <a:gd name="T9" fmla="*/ 253 h 448"/>
                              <a:gd name="T10" fmla="*/ 8 w 82"/>
                              <a:gd name="T11" fmla="*/ 156 h 448"/>
                              <a:gd name="T12" fmla="*/ 49 w 82"/>
                              <a:gd name="T13" fmla="*/ 39 h 448"/>
                              <a:gd name="T14" fmla="*/ 57 w 82"/>
                              <a:gd name="T15" fmla="*/ 0 h 448"/>
                              <a:gd name="T16" fmla="*/ 66 w 82"/>
                              <a:gd name="T17" fmla="*/ 0 h 448"/>
                              <a:gd name="T18" fmla="*/ 74 w 82"/>
                              <a:gd name="T19" fmla="*/ 20 h 448"/>
                              <a:gd name="T20" fmla="*/ 66 w 82"/>
                              <a:gd name="T21" fmla="*/ 78 h 448"/>
                              <a:gd name="T22" fmla="*/ 57 w 82"/>
                              <a:gd name="T23" fmla="*/ 136 h 448"/>
                              <a:gd name="T24" fmla="*/ 57 w 82"/>
                              <a:gd name="T25" fmla="*/ 195 h 448"/>
                              <a:gd name="T26" fmla="*/ 66 w 82"/>
                              <a:gd name="T27" fmla="*/ 312 h 448"/>
                              <a:gd name="T28" fmla="*/ 82 w 82"/>
                              <a:gd name="T29" fmla="*/ 389 h 448"/>
                              <a:gd name="T30" fmla="*/ 82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2" y="448"/>
                                </a:moveTo>
                                <a:lnTo>
                                  <a:pt x="57" y="448"/>
                                </a:lnTo>
                                <a:lnTo>
                                  <a:pt x="33" y="409"/>
                                </a:lnTo>
                                <a:lnTo>
                                  <a:pt x="8" y="331"/>
                                </a:lnTo>
                                <a:lnTo>
                                  <a:pt x="0" y="253"/>
                                </a:lnTo>
                                <a:lnTo>
                                  <a:pt x="8" y="156"/>
                                </a:lnTo>
                                <a:lnTo>
                                  <a:pt x="49" y="39"/>
                                </a:lnTo>
                                <a:lnTo>
                                  <a:pt x="57" y="0"/>
                                </a:lnTo>
                                <a:lnTo>
                                  <a:pt x="66" y="0"/>
                                </a:lnTo>
                                <a:lnTo>
                                  <a:pt x="74" y="20"/>
                                </a:lnTo>
                                <a:lnTo>
                                  <a:pt x="66" y="78"/>
                                </a:lnTo>
                                <a:lnTo>
                                  <a:pt x="57" y="136"/>
                                </a:lnTo>
                                <a:lnTo>
                                  <a:pt x="57" y="195"/>
                                </a:lnTo>
                                <a:lnTo>
                                  <a:pt x="66" y="312"/>
                                </a:lnTo>
                                <a:lnTo>
                                  <a:pt x="82" y="389"/>
                                </a:lnTo>
                                <a:lnTo>
                                  <a:pt x="82"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8" name="Freeform 25"/>
                        <wps:cNvSpPr>
                          <a:spLocks/>
                        </wps:cNvSpPr>
                        <wps:spPr bwMode="auto">
                          <a:xfrm flipH="1">
                            <a:off x="1348" y="231"/>
                            <a:ext cx="47" cy="113"/>
                          </a:xfrm>
                          <a:custGeom>
                            <a:avLst/>
                            <a:gdLst>
                              <a:gd name="T0" fmla="*/ 123 w 280"/>
                              <a:gd name="T1" fmla="*/ 603 h 681"/>
                              <a:gd name="T2" fmla="*/ 82 w 280"/>
                              <a:gd name="T3" fmla="*/ 642 h 681"/>
                              <a:gd name="T4" fmla="*/ 49 w 280"/>
                              <a:gd name="T5" fmla="*/ 642 h 681"/>
                              <a:gd name="T6" fmla="*/ 49 w 280"/>
                              <a:gd name="T7" fmla="*/ 564 h 681"/>
                              <a:gd name="T8" fmla="*/ 66 w 280"/>
                              <a:gd name="T9" fmla="*/ 448 h 681"/>
                              <a:gd name="T10" fmla="*/ 58 w 280"/>
                              <a:gd name="T11" fmla="*/ 272 h 681"/>
                              <a:gd name="T12" fmla="*/ 41 w 280"/>
                              <a:gd name="T13" fmla="*/ 175 h 681"/>
                              <a:gd name="T14" fmla="*/ 8 w 280"/>
                              <a:gd name="T15" fmla="*/ 39 h 681"/>
                              <a:gd name="T16" fmla="*/ 0 w 280"/>
                              <a:gd name="T17" fmla="*/ 20 h 681"/>
                              <a:gd name="T18" fmla="*/ 8 w 280"/>
                              <a:gd name="T19" fmla="*/ 0 h 681"/>
                              <a:gd name="T20" fmla="*/ 25 w 280"/>
                              <a:gd name="T21" fmla="*/ 39 h 681"/>
                              <a:gd name="T22" fmla="*/ 58 w 280"/>
                              <a:gd name="T23" fmla="*/ 117 h 681"/>
                              <a:gd name="T24" fmla="*/ 148 w 280"/>
                              <a:gd name="T25" fmla="*/ 331 h 681"/>
                              <a:gd name="T26" fmla="*/ 239 w 280"/>
                              <a:gd name="T27" fmla="*/ 545 h 681"/>
                              <a:gd name="T28" fmla="*/ 263 w 280"/>
                              <a:gd name="T29" fmla="*/ 603 h 681"/>
                              <a:gd name="T30" fmla="*/ 280 w 280"/>
                              <a:gd name="T31" fmla="*/ 642 h 681"/>
                              <a:gd name="T32" fmla="*/ 280 w 280"/>
                              <a:gd name="T33" fmla="*/ 681 h 681"/>
                              <a:gd name="T34" fmla="*/ 272 w 280"/>
                              <a:gd name="T35" fmla="*/ 681 h 681"/>
                              <a:gd name="T36" fmla="*/ 230 w 280"/>
                              <a:gd name="T37" fmla="*/ 662 h 681"/>
                              <a:gd name="T38" fmla="*/ 189 w 280"/>
                              <a:gd name="T39" fmla="*/ 642 h 681"/>
                              <a:gd name="T40" fmla="*/ 148 w 280"/>
                              <a:gd name="T41" fmla="*/ 603 h 681"/>
                              <a:gd name="T42" fmla="*/ 140 w 280"/>
                              <a:gd name="T43" fmla="*/ 603 h 681"/>
                              <a:gd name="T44" fmla="*/ 123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23" y="603"/>
                                </a:moveTo>
                                <a:lnTo>
                                  <a:pt x="82" y="642"/>
                                </a:lnTo>
                                <a:lnTo>
                                  <a:pt x="49" y="642"/>
                                </a:lnTo>
                                <a:lnTo>
                                  <a:pt x="49" y="564"/>
                                </a:lnTo>
                                <a:lnTo>
                                  <a:pt x="66" y="448"/>
                                </a:lnTo>
                                <a:lnTo>
                                  <a:pt x="58" y="272"/>
                                </a:lnTo>
                                <a:lnTo>
                                  <a:pt x="41" y="175"/>
                                </a:lnTo>
                                <a:lnTo>
                                  <a:pt x="8" y="39"/>
                                </a:lnTo>
                                <a:lnTo>
                                  <a:pt x="0" y="20"/>
                                </a:lnTo>
                                <a:lnTo>
                                  <a:pt x="8" y="0"/>
                                </a:lnTo>
                                <a:lnTo>
                                  <a:pt x="25" y="39"/>
                                </a:lnTo>
                                <a:lnTo>
                                  <a:pt x="58" y="117"/>
                                </a:lnTo>
                                <a:lnTo>
                                  <a:pt x="148" y="331"/>
                                </a:lnTo>
                                <a:lnTo>
                                  <a:pt x="239" y="545"/>
                                </a:lnTo>
                                <a:lnTo>
                                  <a:pt x="263" y="603"/>
                                </a:lnTo>
                                <a:lnTo>
                                  <a:pt x="280" y="642"/>
                                </a:lnTo>
                                <a:lnTo>
                                  <a:pt x="280" y="681"/>
                                </a:lnTo>
                                <a:lnTo>
                                  <a:pt x="272" y="681"/>
                                </a:lnTo>
                                <a:lnTo>
                                  <a:pt x="230" y="662"/>
                                </a:lnTo>
                                <a:lnTo>
                                  <a:pt x="189" y="642"/>
                                </a:lnTo>
                                <a:lnTo>
                                  <a:pt x="148" y="603"/>
                                </a:lnTo>
                                <a:lnTo>
                                  <a:pt x="140" y="603"/>
                                </a:lnTo>
                                <a:lnTo>
                                  <a:pt x="123"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9" name="Freeform 26"/>
                        <wps:cNvSpPr>
                          <a:spLocks/>
                        </wps:cNvSpPr>
                        <wps:spPr bwMode="auto">
                          <a:xfrm flipH="1">
                            <a:off x="1403" y="218"/>
                            <a:ext cx="13" cy="87"/>
                          </a:xfrm>
                          <a:custGeom>
                            <a:avLst/>
                            <a:gdLst>
                              <a:gd name="T0" fmla="*/ 16 w 74"/>
                              <a:gd name="T1" fmla="*/ 0 h 526"/>
                              <a:gd name="T2" fmla="*/ 57 w 74"/>
                              <a:gd name="T3" fmla="*/ 136 h 526"/>
                              <a:gd name="T4" fmla="*/ 74 w 74"/>
                              <a:gd name="T5" fmla="*/ 292 h 526"/>
                              <a:gd name="T6" fmla="*/ 74 w 74"/>
                              <a:gd name="T7" fmla="*/ 409 h 526"/>
                              <a:gd name="T8" fmla="*/ 49 w 74"/>
                              <a:gd name="T9" fmla="*/ 506 h 526"/>
                              <a:gd name="T10" fmla="*/ 33 w 74"/>
                              <a:gd name="T11" fmla="*/ 526 h 526"/>
                              <a:gd name="T12" fmla="*/ 8 w 74"/>
                              <a:gd name="T13" fmla="*/ 487 h 526"/>
                              <a:gd name="T14" fmla="*/ 0 w 74"/>
                              <a:gd name="T15" fmla="*/ 467 h 526"/>
                              <a:gd name="T16" fmla="*/ 0 w 74"/>
                              <a:gd name="T17" fmla="*/ 428 h 526"/>
                              <a:gd name="T18" fmla="*/ 24 w 74"/>
                              <a:gd name="T19" fmla="*/ 312 h 526"/>
                              <a:gd name="T20" fmla="*/ 41 w 74"/>
                              <a:gd name="T21" fmla="*/ 214 h 526"/>
                              <a:gd name="T22" fmla="*/ 33 w 74"/>
                              <a:gd name="T23" fmla="*/ 117 h 526"/>
                              <a:gd name="T24" fmla="*/ 8 w 74"/>
                              <a:gd name="T25" fmla="*/ 39 h 526"/>
                              <a:gd name="T26" fmla="*/ 8 w 74"/>
                              <a:gd name="T27" fmla="*/ 0 h 526"/>
                              <a:gd name="T28" fmla="*/ 16 w 74"/>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26">
                                <a:moveTo>
                                  <a:pt x="16" y="0"/>
                                </a:moveTo>
                                <a:lnTo>
                                  <a:pt x="57" y="136"/>
                                </a:lnTo>
                                <a:lnTo>
                                  <a:pt x="74" y="292"/>
                                </a:lnTo>
                                <a:lnTo>
                                  <a:pt x="74" y="409"/>
                                </a:lnTo>
                                <a:lnTo>
                                  <a:pt x="49" y="506"/>
                                </a:lnTo>
                                <a:lnTo>
                                  <a:pt x="33" y="526"/>
                                </a:lnTo>
                                <a:lnTo>
                                  <a:pt x="8" y="487"/>
                                </a:lnTo>
                                <a:lnTo>
                                  <a:pt x="0" y="467"/>
                                </a:lnTo>
                                <a:lnTo>
                                  <a:pt x="0" y="428"/>
                                </a:lnTo>
                                <a:lnTo>
                                  <a:pt x="24" y="312"/>
                                </a:lnTo>
                                <a:lnTo>
                                  <a:pt x="41" y="214"/>
                                </a:lnTo>
                                <a:lnTo>
                                  <a:pt x="33" y="117"/>
                                </a:lnTo>
                                <a:lnTo>
                                  <a:pt x="8" y="39"/>
                                </a:lnTo>
                                <a:lnTo>
                                  <a:pt x="8" y="0"/>
                                </a:lnTo>
                                <a:lnTo>
                                  <a:pt x="16"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0" name="Freeform 27"/>
                        <wps:cNvSpPr>
                          <a:spLocks/>
                        </wps:cNvSpPr>
                        <wps:spPr bwMode="auto">
                          <a:xfrm flipH="1">
                            <a:off x="1402" y="322"/>
                            <a:ext cx="36" cy="35"/>
                          </a:xfrm>
                          <a:custGeom>
                            <a:avLst/>
                            <a:gdLst>
                              <a:gd name="T0" fmla="*/ 206 w 214"/>
                              <a:gd name="T1" fmla="*/ 136 h 214"/>
                              <a:gd name="T2" fmla="*/ 165 w 214"/>
                              <a:gd name="T3" fmla="*/ 194 h 214"/>
                              <a:gd name="T4" fmla="*/ 115 w 214"/>
                              <a:gd name="T5" fmla="*/ 214 h 214"/>
                              <a:gd name="T6" fmla="*/ 66 w 214"/>
                              <a:gd name="T7" fmla="*/ 214 h 214"/>
                              <a:gd name="T8" fmla="*/ 16 w 214"/>
                              <a:gd name="T9" fmla="*/ 175 h 214"/>
                              <a:gd name="T10" fmla="*/ 0 w 214"/>
                              <a:gd name="T11" fmla="*/ 156 h 214"/>
                              <a:gd name="T12" fmla="*/ 0 w 214"/>
                              <a:gd name="T13" fmla="*/ 136 h 214"/>
                              <a:gd name="T14" fmla="*/ 8 w 214"/>
                              <a:gd name="T15" fmla="*/ 136 h 214"/>
                              <a:gd name="T16" fmla="*/ 33 w 214"/>
                              <a:gd name="T17" fmla="*/ 136 h 214"/>
                              <a:gd name="T18" fmla="*/ 107 w 214"/>
                              <a:gd name="T19" fmla="*/ 117 h 214"/>
                              <a:gd name="T20" fmla="*/ 140 w 214"/>
                              <a:gd name="T21" fmla="*/ 78 h 214"/>
                              <a:gd name="T22" fmla="*/ 173 w 214"/>
                              <a:gd name="T23" fmla="*/ 19 h 214"/>
                              <a:gd name="T24" fmla="*/ 189 w 214"/>
                              <a:gd name="T25" fmla="*/ 0 h 214"/>
                              <a:gd name="T26" fmla="*/ 206 w 214"/>
                              <a:gd name="T27" fmla="*/ 39 h 214"/>
                              <a:gd name="T28" fmla="*/ 214 w 214"/>
                              <a:gd name="T29" fmla="*/ 78 h 214"/>
                              <a:gd name="T30" fmla="*/ 20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136"/>
                                </a:moveTo>
                                <a:lnTo>
                                  <a:pt x="165" y="194"/>
                                </a:lnTo>
                                <a:lnTo>
                                  <a:pt x="115" y="214"/>
                                </a:lnTo>
                                <a:lnTo>
                                  <a:pt x="66" y="214"/>
                                </a:lnTo>
                                <a:lnTo>
                                  <a:pt x="16" y="175"/>
                                </a:lnTo>
                                <a:lnTo>
                                  <a:pt x="0" y="156"/>
                                </a:lnTo>
                                <a:lnTo>
                                  <a:pt x="0" y="136"/>
                                </a:lnTo>
                                <a:lnTo>
                                  <a:pt x="8" y="136"/>
                                </a:lnTo>
                                <a:lnTo>
                                  <a:pt x="33" y="136"/>
                                </a:lnTo>
                                <a:lnTo>
                                  <a:pt x="107" y="117"/>
                                </a:lnTo>
                                <a:lnTo>
                                  <a:pt x="140" y="78"/>
                                </a:lnTo>
                                <a:lnTo>
                                  <a:pt x="173" y="19"/>
                                </a:lnTo>
                                <a:lnTo>
                                  <a:pt x="189" y="0"/>
                                </a:lnTo>
                                <a:lnTo>
                                  <a:pt x="206" y="39"/>
                                </a:lnTo>
                                <a:lnTo>
                                  <a:pt x="214" y="78"/>
                                </a:lnTo>
                                <a:lnTo>
                                  <a:pt x="20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1" name="Freeform 28"/>
                        <wps:cNvSpPr>
                          <a:spLocks/>
                        </wps:cNvSpPr>
                        <wps:spPr bwMode="auto">
                          <a:xfrm flipH="1">
                            <a:off x="1438" y="169"/>
                            <a:ext cx="29" cy="16"/>
                          </a:xfrm>
                          <a:custGeom>
                            <a:avLst/>
                            <a:gdLst>
                              <a:gd name="T0" fmla="*/ 156 w 173"/>
                              <a:gd name="T1" fmla="*/ 20 h 98"/>
                              <a:gd name="T2" fmla="*/ 124 w 173"/>
                              <a:gd name="T3" fmla="*/ 20 h 98"/>
                              <a:gd name="T4" fmla="*/ 91 w 173"/>
                              <a:gd name="T5" fmla="*/ 78 h 98"/>
                              <a:gd name="T6" fmla="*/ 74 w 173"/>
                              <a:gd name="T7" fmla="*/ 98 h 98"/>
                              <a:gd name="T8" fmla="*/ 58 w 173"/>
                              <a:gd name="T9" fmla="*/ 78 h 98"/>
                              <a:gd name="T10" fmla="*/ 0 w 173"/>
                              <a:gd name="T11" fmla="*/ 20 h 98"/>
                              <a:gd name="T12" fmla="*/ 0 w 173"/>
                              <a:gd name="T13" fmla="*/ 0 h 98"/>
                              <a:gd name="T14" fmla="*/ 8 w 173"/>
                              <a:gd name="T15" fmla="*/ 0 h 98"/>
                              <a:gd name="T16" fmla="*/ 66 w 173"/>
                              <a:gd name="T17" fmla="*/ 20 h 98"/>
                              <a:gd name="T18" fmla="*/ 82 w 173"/>
                              <a:gd name="T19" fmla="*/ 20 h 98"/>
                              <a:gd name="T20" fmla="*/ 115 w 173"/>
                              <a:gd name="T21" fmla="*/ 0 h 98"/>
                              <a:gd name="T22" fmla="*/ 156 w 173"/>
                              <a:gd name="T23" fmla="*/ 0 h 98"/>
                              <a:gd name="T24" fmla="*/ 165 w 173"/>
                              <a:gd name="T25" fmla="*/ 20 h 98"/>
                              <a:gd name="T26" fmla="*/ 173 w 173"/>
                              <a:gd name="T27" fmla="*/ 39 h 98"/>
                              <a:gd name="T28" fmla="*/ 156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20"/>
                                </a:moveTo>
                                <a:lnTo>
                                  <a:pt x="124" y="20"/>
                                </a:lnTo>
                                <a:lnTo>
                                  <a:pt x="91" y="78"/>
                                </a:lnTo>
                                <a:lnTo>
                                  <a:pt x="74" y="98"/>
                                </a:lnTo>
                                <a:lnTo>
                                  <a:pt x="58" y="78"/>
                                </a:lnTo>
                                <a:lnTo>
                                  <a:pt x="0" y="20"/>
                                </a:lnTo>
                                <a:lnTo>
                                  <a:pt x="0" y="0"/>
                                </a:lnTo>
                                <a:lnTo>
                                  <a:pt x="8" y="0"/>
                                </a:lnTo>
                                <a:lnTo>
                                  <a:pt x="66" y="20"/>
                                </a:lnTo>
                                <a:lnTo>
                                  <a:pt x="82" y="20"/>
                                </a:lnTo>
                                <a:lnTo>
                                  <a:pt x="115" y="0"/>
                                </a:lnTo>
                                <a:lnTo>
                                  <a:pt x="156" y="0"/>
                                </a:lnTo>
                                <a:lnTo>
                                  <a:pt x="165" y="20"/>
                                </a:lnTo>
                                <a:lnTo>
                                  <a:pt x="173" y="39"/>
                                </a:lnTo>
                                <a:lnTo>
                                  <a:pt x="156"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2" name="Freeform 29"/>
                        <wps:cNvSpPr>
                          <a:spLocks/>
                        </wps:cNvSpPr>
                        <wps:spPr bwMode="auto">
                          <a:xfrm flipH="1">
                            <a:off x="1421" y="62"/>
                            <a:ext cx="44" cy="107"/>
                          </a:xfrm>
                          <a:custGeom>
                            <a:avLst/>
                            <a:gdLst>
                              <a:gd name="T0" fmla="*/ 264 w 264"/>
                              <a:gd name="T1" fmla="*/ 623 h 642"/>
                              <a:gd name="T2" fmla="*/ 255 w 264"/>
                              <a:gd name="T3" fmla="*/ 603 h 642"/>
                              <a:gd name="T4" fmla="*/ 223 w 264"/>
                              <a:gd name="T5" fmla="*/ 526 h 642"/>
                              <a:gd name="T6" fmla="*/ 140 w 264"/>
                              <a:gd name="T7" fmla="*/ 331 h 642"/>
                              <a:gd name="T8" fmla="*/ 50 w 264"/>
                              <a:gd name="T9" fmla="*/ 117 h 642"/>
                              <a:gd name="T10" fmla="*/ 17 w 264"/>
                              <a:gd name="T11" fmla="*/ 39 h 642"/>
                              <a:gd name="T12" fmla="*/ 0 w 264"/>
                              <a:gd name="T13" fmla="*/ 0 h 642"/>
                              <a:gd name="T14" fmla="*/ 0 w 264"/>
                              <a:gd name="T15" fmla="*/ 20 h 642"/>
                              <a:gd name="T16" fmla="*/ 0 w 264"/>
                              <a:gd name="T17" fmla="*/ 78 h 642"/>
                              <a:gd name="T18" fmla="*/ 17 w 264"/>
                              <a:gd name="T19" fmla="*/ 234 h 642"/>
                              <a:gd name="T20" fmla="*/ 17 w 264"/>
                              <a:gd name="T21" fmla="*/ 312 h 642"/>
                              <a:gd name="T22" fmla="*/ 9 w 264"/>
                              <a:gd name="T23" fmla="*/ 389 h 642"/>
                              <a:gd name="T24" fmla="*/ 9 w 264"/>
                              <a:gd name="T25" fmla="*/ 409 h 642"/>
                              <a:gd name="T26" fmla="*/ 17 w 264"/>
                              <a:gd name="T27" fmla="*/ 409 h 642"/>
                              <a:gd name="T28" fmla="*/ 66 w 264"/>
                              <a:gd name="T29" fmla="*/ 409 h 642"/>
                              <a:gd name="T30" fmla="*/ 132 w 264"/>
                              <a:gd name="T31" fmla="*/ 467 h 642"/>
                              <a:gd name="T32" fmla="*/ 198 w 264"/>
                              <a:gd name="T33" fmla="*/ 545 h 642"/>
                              <a:gd name="T34" fmla="*/ 239 w 264"/>
                              <a:gd name="T35" fmla="*/ 623 h 642"/>
                              <a:gd name="T36" fmla="*/ 264 w 264"/>
                              <a:gd name="T37" fmla="*/ 642 h 642"/>
                              <a:gd name="T38" fmla="*/ 264 w 264"/>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623"/>
                                </a:moveTo>
                                <a:lnTo>
                                  <a:pt x="255" y="603"/>
                                </a:lnTo>
                                <a:lnTo>
                                  <a:pt x="223" y="526"/>
                                </a:lnTo>
                                <a:lnTo>
                                  <a:pt x="140" y="331"/>
                                </a:lnTo>
                                <a:lnTo>
                                  <a:pt x="50" y="117"/>
                                </a:lnTo>
                                <a:lnTo>
                                  <a:pt x="17" y="39"/>
                                </a:lnTo>
                                <a:lnTo>
                                  <a:pt x="0" y="0"/>
                                </a:lnTo>
                                <a:lnTo>
                                  <a:pt x="0" y="20"/>
                                </a:lnTo>
                                <a:lnTo>
                                  <a:pt x="0" y="78"/>
                                </a:lnTo>
                                <a:lnTo>
                                  <a:pt x="17" y="234"/>
                                </a:lnTo>
                                <a:lnTo>
                                  <a:pt x="17" y="312"/>
                                </a:lnTo>
                                <a:lnTo>
                                  <a:pt x="9" y="389"/>
                                </a:lnTo>
                                <a:lnTo>
                                  <a:pt x="9" y="409"/>
                                </a:lnTo>
                                <a:lnTo>
                                  <a:pt x="17" y="409"/>
                                </a:lnTo>
                                <a:lnTo>
                                  <a:pt x="66" y="409"/>
                                </a:lnTo>
                                <a:lnTo>
                                  <a:pt x="132" y="467"/>
                                </a:lnTo>
                                <a:lnTo>
                                  <a:pt x="198" y="545"/>
                                </a:lnTo>
                                <a:lnTo>
                                  <a:pt x="239" y="623"/>
                                </a:lnTo>
                                <a:lnTo>
                                  <a:pt x="264" y="642"/>
                                </a:lnTo>
                                <a:lnTo>
                                  <a:pt x="264"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3" name="Freeform 30"/>
                        <wps:cNvSpPr>
                          <a:spLocks/>
                        </wps:cNvSpPr>
                        <wps:spPr bwMode="auto">
                          <a:xfrm flipH="1">
                            <a:off x="1417" y="42"/>
                            <a:ext cx="7" cy="78"/>
                          </a:xfrm>
                          <a:custGeom>
                            <a:avLst/>
                            <a:gdLst>
                              <a:gd name="T0" fmla="*/ 25 w 41"/>
                              <a:gd name="T1" fmla="*/ 20 h 467"/>
                              <a:gd name="T2" fmla="*/ 41 w 41"/>
                              <a:gd name="T3" fmla="*/ 117 h 467"/>
                              <a:gd name="T4" fmla="*/ 41 w 41"/>
                              <a:gd name="T5" fmla="*/ 156 h 467"/>
                              <a:gd name="T6" fmla="*/ 33 w 41"/>
                              <a:gd name="T7" fmla="*/ 195 h 467"/>
                              <a:gd name="T8" fmla="*/ 25 w 41"/>
                              <a:gd name="T9" fmla="*/ 273 h 467"/>
                              <a:gd name="T10" fmla="*/ 33 w 41"/>
                              <a:gd name="T11" fmla="*/ 409 h 467"/>
                              <a:gd name="T12" fmla="*/ 33 w 41"/>
                              <a:gd name="T13" fmla="*/ 448 h 467"/>
                              <a:gd name="T14" fmla="*/ 33 w 41"/>
                              <a:gd name="T15" fmla="*/ 467 h 467"/>
                              <a:gd name="T16" fmla="*/ 25 w 41"/>
                              <a:gd name="T17" fmla="*/ 467 h 467"/>
                              <a:gd name="T18" fmla="*/ 17 w 41"/>
                              <a:gd name="T19" fmla="*/ 448 h 467"/>
                              <a:gd name="T20" fmla="*/ 0 w 41"/>
                              <a:gd name="T21" fmla="*/ 351 h 467"/>
                              <a:gd name="T22" fmla="*/ 0 w 41"/>
                              <a:gd name="T23" fmla="*/ 234 h 467"/>
                              <a:gd name="T24" fmla="*/ 0 w 41"/>
                              <a:gd name="T25" fmla="*/ 117 h 467"/>
                              <a:gd name="T26" fmla="*/ 17 w 41"/>
                              <a:gd name="T27" fmla="*/ 0 h 467"/>
                              <a:gd name="T28" fmla="*/ 25 w 41"/>
                              <a:gd name="T29" fmla="*/ 0 h 467"/>
                              <a:gd name="T30" fmla="*/ 25 w 41"/>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67">
                                <a:moveTo>
                                  <a:pt x="25" y="20"/>
                                </a:moveTo>
                                <a:lnTo>
                                  <a:pt x="41" y="117"/>
                                </a:lnTo>
                                <a:lnTo>
                                  <a:pt x="41" y="156"/>
                                </a:lnTo>
                                <a:lnTo>
                                  <a:pt x="33" y="195"/>
                                </a:lnTo>
                                <a:lnTo>
                                  <a:pt x="25" y="273"/>
                                </a:lnTo>
                                <a:lnTo>
                                  <a:pt x="33" y="409"/>
                                </a:lnTo>
                                <a:lnTo>
                                  <a:pt x="33" y="448"/>
                                </a:lnTo>
                                <a:lnTo>
                                  <a:pt x="33" y="467"/>
                                </a:lnTo>
                                <a:lnTo>
                                  <a:pt x="25" y="467"/>
                                </a:lnTo>
                                <a:lnTo>
                                  <a:pt x="17" y="448"/>
                                </a:lnTo>
                                <a:lnTo>
                                  <a:pt x="0" y="351"/>
                                </a:lnTo>
                                <a:lnTo>
                                  <a:pt x="0" y="234"/>
                                </a:lnTo>
                                <a:lnTo>
                                  <a:pt x="0" y="117"/>
                                </a:lnTo>
                                <a:lnTo>
                                  <a:pt x="17" y="0"/>
                                </a:lnTo>
                                <a:lnTo>
                                  <a:pt x="25" y="0"/>
                                </a:lnTo>
                                <a:lnTo>
                                  <a:pt x="25"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4" name="Freeform 31"/>
                        <wps:cNvSpPr>
                          <a:spLocks/>
                        </wps:cNvSpPr>
                        <wps:spPr bwMode="auto">
                          <a:xfrm flipH="1">
                            <a:off x="1357" y="188"/>
                            <a:ext cx="40" cy="36"/>
                          </a:xfrm>
                          <a:custGeom>
                            <a:avLst/>
                            <a:gdLst>
                              <a:gd name="T0" fmla="*/ 0 w 238"/>
                              <a:gd name="T1" fmla="*/ 20 h 214"/>
                              <a:gd name="T2" fmla="*/ 49 w 238"/>
                              <a:gd name="T3" fmla="*/ 117 h 214"/>
                              <a:gd name="T4" fmla="*/ 115 w 238"/>
                              <a:gd name="T5" fmla="*/ 195 h 214"/>
                              <a:gd name="T6" fmla="*/ 181 w 238"/>
                              <a:gd name="T7" fmla="*/ 214 h 214"/>
                              <a:gd name="T8" fmla="*/ 206 w 238"/>
                              <a:gd name="T9" fmla="*/ 195 h 214"/>
                              <a:gd name="T10" fmla="*/ 230 w 238"/>
                              <a:gd name="T11" fmla="*/ 156 h 214"/>
                              <a:gd name="T12" fmla="*/ 238 w 238"/>
                              <a:gd name="T13" fmla="*/ 117 h 214"/>
                              <a:gd name="T14" fmla="*/ 230 w 238"/>
                              <a:gd name="T15" fmla="*/ 78 h 214"/>
                              <a:gd name="T16" fmla="*/ 222 w 238"/>
                              <a:gd name="T17" fmla="*/ 78 h 214"/>
                              <a:gd name="T18" fmla="*/ 214 w 238"/>
                              <a:gd name="T19" fmla="*/ 78 h 214"/>
                              <a:gd name="T20" fmla="*/ 164 w 238"/>
                              <a:gd name="T21" fmla="*/ 117 h 214"/>
                              <a:gd name="T22" fmla="*/ 107 w 238"/>
                              <a:gd name="T23" fmla="*/ 117 h 214"/>
                              <a:gd name="T24" fmla="*/ 49 w 238"/>
                              <a:gd name="T25" fmla="*/ 78 h 214"/>
                              <a:gd name="T26" fmla="*/ 8 w 238"/>
                              <a:gd name="T27" fmla="*/ 20 h 214"/>
                              <a:gd name="T28" fmla="*/ 0 w 238"/>
                              <a:gd name="T29" fmla="*/ 0 h 214"/>
                              <a:gd name="T30" fmla="*/ 0 w 238"/>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214">
                                <a:moveTo>
                                  <a:pt x="0" y="20"/>
                                </a:moveTo>
                                <a:lnTo>
                                  <a:pt x="49" y="117"/>
                                </a:lnTo>
                                <a:lnTo>
                                  <a:pt x="115" y="195"/>
                                </a:lnTo>
                                <a:lnTo>
                                  <a:pt x="181" y="214"/>
                                </a:lnTo>
                                <a:lnTo>
                                  <a:pt x="206" y="195"/>
                                </a:lnTo>
                                <a:lnTo>
                                  <a:pt x="230" y="156"/>
                                </a:lnTo>
                                <a:lnTo>
                                  <a:pt x="238" y="117"/>
                                </a:lnTo>
                                <a:lnTo>
                                  <a:pt x="230" y="78"/>
                                </a:lnTo>
                                <a:lnTo>
                                  <a:pt x="222" y="78"/>
                                </a:lnTo>
                                <a:lnTo>
                                  <a:pt x="214" y="78"/>
                                </a:lnTo>
                                <a:lnTo>
                                  <a:pt x="164" y="117"/>
                                </a:lnTo>
                                <a:lnTo>
                                  <a:pt x="107" y="117"/>
                                </a:lnTo>
                                <a:lnTo>
                                  <a:pt x="49" y="78"/>
                                </a:lnTo>
                                <a:lnTo>
                                  <a:pt x="8"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5" name="Freeform 32"/>
                        <wps:cNvSpPr>
                          <a:spLocks/>
                        </wps:cNvSpPr>
                        <wps:spPr bwMode="auto">
                          <a:xfrm flipH="1">
                            <a:off x="1347" y="97"/>
                            <a:ext cx="14" cy="75"/>
                          </a:xfrm>
                          <a:custGeom>
                            <a:avLst/>
                            <a:gdLst>
                              <a:gd name="T0" fmla="*/ 8 w 82"/>
                              <a:gd name="T1" fmla="*/ 448 h 448"/>
                              <a:gd name="T2" fmla="*/ 24 w 82"/>
                              <a:gd name="T3" fmla="*/ 448 h 448"/>
                              <a:gd name="T4" fmla="*/ 57 w 82"/>
                              <a:gd name="T5" fmla="*/ 409 h 448"/>
                              <a:gd name="T6" fmla="*/ 74 w 82"/>
                              <a:gd name="T7" fmla="*/ 331 h 448"/>
                              <a:gd name="T8" fmla="*/ 82 w 82"/>
                              <a:gd name="T9" fmla="*/ 253 h 448"/>
                              <a:gd name="T10" fmla="*/ 74 w 82"/>
                              <a:gd name="T11" fmla="*/ 156 h 448"/>
                              <a:gd name="T12" fmla="*/ 41 w 82"/>
                              <a:gd name="T13" fmla="*/ 39 h 448"/>
                              <a:gd name="T14" fmla="*/ 24 w 82"/>
                              <a:gd name="T15" fmla="*/ 0 h 448"/>
                              <a:gd name="T16" fmla="*/ 16 w 82"/>
                              <a:gd name="T17" fmla="*/ 0 h 448"/>
                              <a:gd name="T18" fmla="*/ 16 w 82"/>
                              <a:gd name="T19" fmla="*/ 20 h 448"/>
                              <a:gd name="T20" fmla="*/ 24 w 82"/>
                              <a:gd name="T21" fmla="*/ 78 h 448"/>
                              <a:gd name="T22" fmla="*/ 33 w 82"/>
                              <a:gd name="T23" fmla="*/ 136 h 448"/>
                              <a:gd name="T24" fmla="*/ 33 w 82"/>
                              <a:gd name="T25" fmla="*/ 195 h 448"/>
                              <a:gd name="T26" fmla="*/ 16 w 82"/>
                              <a:gd name="T27" fmla="*/ 312 h 448"/>
                              <a:gd name="T28" fmla="*/ 0 w 82"/>
                              <a:gd name="T29" fmla="*/ 389 h 448"/>
                              <a:gd name="T30" fmla="*/ 8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 y="448"/>
                                </a:moveTo>
                                <a:lnTo>
                                  <a:pt x="24" y="448"/>
                                </a:lnTo>
                                <a:lnTo>
                                  <a:pt x="57" y="409"/>
                                </a:lnTo>
                                <a:lnTo>
                                  <a:pt x="74" y="331"/>
                                </a:lnTo>
                                <a:lnTo>
                                  <a:pt x="82" y="253"/>
                                </a:lnTo>
                                <a:lnTo>
                                  <a:pt x="74" y="156"/>
                                </a:lnTo>
                                <a:lnTo>
                                  <a:pt x="41" y="39"/>
                                </a:lnTo>
                                <a:lnTo>
                                  <a:pt x="24" y="0"/>
                                </a:lnTo>
                                <a:lnTo>
                                  <a:pt x="16" y="0"/>
                                </a:lnTo>
                                <a:lnTo>
                                  <a:pt x="16" y="20"/>
                                </a:lnTo>
                                <a:lnTo>
                                  <a:pt x="24" y="78"/>
                                </a:lnTo>
                                <a:lnTo>
                                  <a:pt x="33" y="136"/>
                                </a:lnTo>
                                <a:lnTo>
                                  <a:pt x="33" y="195"/>
                                </a:lnTo>
                                <a:lnTo>
                                  <a:pt x="16" y="312"/>
                                </a:lnTo>
                                <a:lnTo>
                                  <a:pt x="0" y="389"/>
                                </a:lnTo>
                                <a:lnTo>
                                  <a:pt x="8"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6" name="Freeform 33"/>
                        <wps:cNvSpPr>
                          <a:spLocks/>
                        </wps:cNvSpPr>
                        <wps:spPr bwMode="auto">
                          <a:xfrm flipH="1">
                            <a:off x="95" y="2105"/>
                            <a:ext cx="47" cy="110"/>
                          </a:xfrm>
                          <a:custGeom>
                            <a:avLst/>
                            <a:gdLst>
                              <a:gd name="T0" fmla="*/ 165 w 280"/>
                              <a:gd name="T1" fmla="*/ 58 h 661"/>
                              <a:gd name="T2" fmla="*/ 197 w 280"/>
                              <a:gd name="T3" fmla="*/ 39 h 661"/>
                              <a:gd name="T4" fmla="*/ 230 w 280"/>
                              <a:gd name="T5" fmla="*/ 39 h 661"/>
                              <a:gd name="T6" fmla="*/ 230 w 280"/>
                              <a:gd name="T7" fmla="*/ 97 h 661"/>
                              <a:gd name="T8" fmla="*/ 222 w 280"/>
                              <a:gd name="T9" fmla="*/ 214 h 661"/>
                              <a:gd name="T10" fmla="*/ 230 w 280"/>
                              <a:gd name="T11" fmla="*/ 389 h 661"/>
                              <a:gd name="T12" fmla="*/ 247 w 280"/>
                              <a:gd name="T13" fmla="*/ 506 h 661"/>
                              <a:gd name="T14" fmla="*/ 272 w 280"/>
                              <a:gd name="T15" fmla="*/ 623 h 661"/>
                              <a:gd name="T16" fmla="*/ 280 w 280"/>
                              <a:gd name="T17" fmla="*/ 661 h 661"/>
                              <a:gd name="T18" fmla="*/ 272 w 280"/>
                              <a:gd name="T19" fmla="*/ 661 h 661"/>
                              <a:gd name="T20" fmla="*/ 255 w 280"/>
                              <a:gd name="T21" fmla="*/ 623 h 661"/>
                              <a:gd name="T22" fmla="*/ 222 w 280"/>
                              <a:gd name="T23" fmla="*/ 545 h 661"/>
                              <a:gd name="T24" fmla="*/ 140 w 280"/>
                              <a:gd name="T25" fmla="*/ 350 h 661"/>
                              <a:gd name="T26" fmla="*/ 49 w 280"/>
                              <a:gd name="T27" fmla="*/ 136 h 661"/>
                              <a:gd name="T28" fmla="*/ 16 w 280"/>
                              <a:gd name="T29" fmla="*/ 58 h 661"/>
                              <a:gd name="T30" fmla="*/ 8 w 280"/>
                              <a:gd name="T31" fmla="*/ 19 h 661"/>
                              <a:gd name="T32" fmla="*/ 0 w 280"/>
                              <a:gd name="T33" fmla="*/ 0 h 661"/>
                              <a:gd name="T34" fmla="*/ 16 w 280"/>
                              <a:gd name="T35" fmla="*/ 0 h 661"/>
                              <a:gd name="T36" fmla="*/ 58 w 280"/>
                              <a:gd name="T37" fmla="*/ 19 h 661"/>
                              <a:gd name="T38" fmla="*/ 99 w 280"/>
                              <a:gd name="T39" fmla="*/ 39 h 661"/>
                              <a:gd name="T40" fmla="*/ 132 w 280"/>
                              <a:gd name="T41" fmla="*/ 78 h 661"/>
                              <a:gd name="T42" fmla="*/ 148 w 280"/>
                              <a:gd name="T43" fmla="*/ 78 h 661"/>
                              <a:gd name="T44" fmla="*/ 165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65" y="58"/>
                                </a:moveTo>
                                <a:lnTo>
                                  <a:pt x="197" y="39"/>
                                </a:lnTo>
                                <a:lnTo>
                                  <a:pt x="230" y="39"/>
                                </a:lnTo>
                                <a:lnTo>
                                  <a:pt x="230" y="97"/>
                                </a:lnTo>
                                <a:lnTo>
                                  <a:pt x="222" y="214"/>
                                </a:lnTo>
                                <a:lnTo>
                                  <a:pt x="230" y="389"/>
                                </a:lnTo>
                                <a:lnTo>
                                  <a:pt x="247" y="506"/>
                                </a:lnTo>
                                <a:lnTo>
                                  <a:pt x="272" y="623"/>
                                </a:lnTo>
                                <a:lnTo>
                                  <a:pt x="280" y="661"/>
                                </a:lnTo>
                                <a:lnTo>
                                  <a:pt x="272" y="661"/>
                                </a:lnTo>
                                <a:lnTo>
                                  <a:pt x="255" y="623"/>
                                </a:lnTo>
                                <a:lnTo>
                                  <a:pt x="222" y="545"/>
                                </a:lnTo>
                                <a:lnTo>
                                  <a:pt x="140" y="350"/>
                                </a:lnTo>
                                <a:lnTo>
                                  <a:pt x="49" y="136"/>
                                </a:lnTo>
                                <a:lnTo>
                                  <a:pt x="16" y="58"/>
                                </a:lnTo>
                                <a:lnTo>
                                  <a:pt x="8" y="19"/>
                                </a:lnTo>
                                <a:lnTo>
                                  <a:pt x="0" y="0"/>
                                </a:lnTo>
                                <a:lnTo>
                                  <a:pt x="16" y="0"/>
                                </a:lnTo>
                                <a:lnTo>
                                  <a:pt x="58" y="19"/>
                                </a:lnTo>
                                <a:lnTo>
                                  <a:pt x="99" y="39"/>
                                </a:lnTo>
                                <a:lnTo>
                                  <a:pt x="132" y="78"/>
                                </a:lnTo>
                                <a:lnTo>
                                  <a:pt x="148" y="78"/>
                                </a:lnTo>
                                <a:lnTo>
                                  <a:pt x="165"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7" name="Freeform 34"/>
                        <wps:cNvSpPr>
                          <a:spLocks/>
                        </wps:cNvSpPr>
                        <wps:spPr bwMode="auto">
                          <a:xfrm flipH="1">
                            <a:off x="73" y="2144"/>
                            <a:ext cx="14" cy="84"/>
                          </a:xfrm>
                          <a:custGeom>
                            <a:avLst/>
                            <a:gdLst>
                              <a:gd name="T0" fmla="*/ 58 w 82"/>
                              <a:gd name="T1" fmla="*/ 506 h 506"/>
                              <a:gd name="T2" fmla="*/ 17 w 82"/>
                              <a:gd name="T3" fmla="*/ 370 h 506"/>
                              <a:gd name="T4" fmla="*/ 0 w 82"/>
                              <a:gd name="T5" fmla="*/ 234 h 506"/>
                              <a:gd name="T6" fmla="*/ 8 w 82"/>
                              <a:gd name="T7" fmla="*/ 98 h 506"/>
                              <a:gd name="T8" fmla="*/ 25 w 82"/>
                              <a:gd name="T9" fmla="*/ 0 h 506"/>
                              <a:gd name="T10" fmla="*/ 49 w 82"/>
                              <a:gd name="T11" fmla="*/ 0 h 506"/>
                              <a:gd name="T12" fmla="*/ 66 w 82"/>
                              <a:gd name="T13" fmla="*/ 20 h 506"/>
                              <a:gd name="T14" fmla="*/ 82 w 82"/>
                              <a:gd name="T15" fmla="*/ 59 h 506"/>
                              <a:gd name="T16" fmla="*/ 74 w 82"/>
                              <a:gd name="T17" fmla="*/ 98 h 506"/>
                              <a:gd name="T18" fmla="*/ 49 w 82"/>
                              <a:gd name="T19" fmla="*/ 195 h 506"/>
                              <a:gd name="T20" fmla="*/ 41 w 82"/>
                              <a:gd name="T21" fmla="*/ 312 h 506"/>
                              <a:gd name="T22" fmla="*/ 49 w 82"/>
                              <a:gd name="T23" fmla="*/ 409 h 506"/>
                              <a:gd name="T24" fmla="*/ 66 w 82"/>
                              <a:gd name="T25" fmla="*/ 487 h 506"/>
                              <a:gd name="T26" fmla="*/ 66 w 82"/>
                              <a:gd name="T27" fmla="*/ 506 h 506"/>
                              <a:gd name="T28" fmla="*/ 58 w 82"/>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6">
                                <a:moveTo>
                                  <a:pt x="58" y="506"/>
                                </a:moveTo>
                                <a:lnTo>
                                  <a:pt x="17" y="370"/>
                                </a:lnTo>
                                <a:lnTo>
                                  <a:pt x="0" y="234"/>
                                </a:lnTo>
                                <a:lnTo>
                                  <a:pt x="8" y="98"/>
                                </a:lnTo>
                                <a:lnTo>
                                  <a:pt x="25" y="0"/>
                                </a:lnTo>
                                <a:lnTo>
                                  <a:pt x="49" y="0"/>
                                </a:lnTo>
                                <a:lnTo>
                                  <a:pt x="66" y="20"/>
                                </a:lnTo>
                                <a:lnTo>
                                  <a:pt x="82" y="59"/>
                                </a:lnTo>
                                <a:lnTo>
                                  <a:pt x="74" y="98"/>
                                </a:lnTo>
                                <a:lnTo>
                                  <a:pt x="49" y="195"/>
                                </a:lnTo>
                                <a:lnTo>
                                  <a:pt x="41" y="312"/>
                                </a:lnTo>
                                <a:lnTo>
                                  <a:pt x="49" y="409"/>
                                </a:lnTo>
                                <a:lnTo>
                                  <a:pt x="66" y="487"/>
                                </a:lnTo>
                                <a:lnTo>
                                  <a:pt x="66" y="506"/>
                                </a:lnTo>
                                <a:lnTo>
                                  <a:pt x="58"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8" name="Freeform 35"/>
                        <wps:cNvSpPr>
                          <a:spLocks/>
                        </wps:cNvSpPr>
                        <wps:spPr bwMode="auto">
                          <a:xfrm flipH="1">
                            <a:off x="52" y="2089"/>
                            <a:ext cx="36" cy="35"/>
                          </a:xfrm>
                          <a:custGeom>
                            <a:avLst/>
                            <a:gdLst>
                              <a:gd name="T0" fmla="*/ 16 w 214"/>
                              <a:gd name="T1" fmla="*/ 97 h 214"/>
                              <a:gd name="T2" fmla="*/ 49 w 214"/>
                              <a:gd name="T3" fmla="*/ 39 h 214"/>
                              <a:gd name="T4" fmla="*/ 99 w 214"/>
                              <a:gd name="T5" fmla="*/ 0 h 214"/>
                              <a:gd name="T6" fmla="*/ 148 w 214"/>
                              <a:gd name="T7" fmla="*/ 0 h 214"/>
                              <a:gd name="T8" fmla="*/ 197 w 214"/>
                              <a:gd name="T9" fmla="*/ 39 h 214"/>
                              <a:gd name="T10" fmla="*/ 214 w 214"/>
                              <a:gd name="T11" fmla="*/ 77 h 214"/>
                              <a:gd name="T12" fmla="*/ 214 w 214"/>
                              <a:gd name="T13" fmla="*/ 97 h 214"/>
                              <a:gd name="T14" fmla="*/ 206 w 214"/>
                              <a:gd name="T15" fmla="*/ 97 h 214"/>
                              <a:gd name="T16" fmla="*/ 189 w 214"/>
                              <a:gd name="T17" fmla="*/ 97 h 214"/>
                              <a:gd name="T18" fmla="*/ 115 w 214"/>
                              <a:gd name="T19" fmla="*/ 116 h 214"/>
                              <a:gd name="T20" fmla="*/ 74 w 214"/>
                              <a:gd name="T21" fmla="*/ 136 h 214"/>
                              <a:gd name="T22" fmla="*/ 41 w 214"/>
                              <a:gd name="T23" fmla="*/ 194 h 214"/>
                              <a:gd name="T24" fmla="*/ 25 w 214"/>
                              <a:gd name="T25" fmla="*/ 214 h 214"/>
                              <a:gd name="T26" fmla="*/ 8 w 214"/>
                              <a:gd name="T27" fmla="*/ 194 h 214"/>
                              <a:gd name="T28" fmla="*/ 0 w 214"/>
                              <a:gd name="T29" fmla="*/ 155 h 214"/>
                              <a:gd name="T30" fmla="*/ 1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97"/>
                                </a:moveTo>
                                <a:lnTo>
                                  <a:pt x="49" y="39"/>
                                </a:lnTo>
                                <a:lnTo>
                                  <a:pt x="99" y="0"/>
                                </a:lnTo>
                                <a:lnTo>
                                  <a:pt x="148" y="0"/>
                                </a:lnTo>
                                <a:lnTo>
                                  <a:pt x="197" y="39"/>
                                </a:lnTo>
                                <a:lnTo>
                                  <a:pt x="214" y="77"/>
                                </a:lnTo>
                                <a:lnTo>
                                  <a:pt x="214" y="97"/>
                                </a:lnTo>
                                <a:lnTo>
                                  <a:pt x="206" y="97"/>
                                </a:lnTo>
                                <a:lnTo>
                                  <a:pt x="189" y="97"/>
                                </a:lnTo>
                                <a:lnTo>
                                  <a:pt x="115" y="116"/>
                                </a:lnTo>
                                <a:lnTo>
                                  <a:pt x="74" y="136"/>
                                </a:lnTo>
                                <a:lnTo>
                                  <a:pt x="41" y="194"/>
                                </a:lnTo>
                                <a:lnTo>
                                  <a:pt x="25" y="214"/>
                                </a:lnTo>
                                <a:lnTo>
                                  <a:pt x="8" y="194"/>
                                </a:lnTo>
                                <a:lnTo>
                                  <a:pt x="0" y="155"/>
                                </a:lnTo>
                                <a:lnTo>
                                  <a:pt x="1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9" name="Freeform 36"/>
                        <wps:cNvSpPr>
                          <a:spLocks/>
                        </wps:cNvSpPr>
                        <wps:spPr bwMode="auto">
                          <a:xfrm flipH="1">
                            <a:off x="22" y="2264"/>
                            <a:ext cx="29" cy="16"/>
                          </a:xfrm>
                          <a:custGeom>
                            <a:avLst/>
                            <a:gdLst>
                              <a:gd name="T0" fmla="*/ 8 w 173"/>
                              <a:gd name="T1" fmla="*/ 59 h 98"/>
                              <a:gd name="T2" fmla="*/ 41 w 173"/>
                              <a:gd name="T3" fmla="*/ 59 h 98"/>
                              <a:gd name="T4" fmla="*/ 74 w 173"/>
                              <a:gd name="T5" fmla="*/ 20 h 98"/>
                              <a:gd name="T6" fmla="*/ 91 w 173"/>
                              <a:gd name="T7" fmla="*/ 0 h 98"/>
                              <a:gd name="T8" fmla="*/ 107 w 173"/>
                              <a:gd name="T9" fmla="*/ 0 h 98"/>
                              <a:gd name="T10" fmla="*/ 165 w 173"/>
                              <a:gd name="T11" fmla="*/ 78 h 98"/>
                              <a:gd name="T12" fmla="*/ 173 w 173"/>
                              <a:gd name="T13" fmla="*/ 78 h 98"/>
                              <a:gd name="T14" fmla="*/ 156 w 173"/>
                              <a:gd name="T15" fmla="*/ 98 h 98"/>
                              <a:gd name="T16" fmla="*/ 107 w 173"/>
                              <a:gd name="T17" fmla="*/ 59 h 98"/>
                              <a:gd name="T18" fmla="*/ 91 w 173"/>
                              <a:gd name="T19" fmla="*/ 59 h 98"/>
                              <a:gd name="T20" fmla="*/ 58 w 173"/>
                              <a:gd name="T21" fmla="*/ 98 h 98"/>
                              <a:gd name="T22" fmla="*/ 17 w 173"/>
                              <a:gd name="T23" fmla="*/ 78 h 98"/>
                              <a:gd name="T24" fmla="*/ 0 w 173"/>
                              <a:gd name="T25" fmla="*/ 59 h 98"/>
                              <a:gd name="T26" fmla="*/ 0 w 173"/>
                              <a:gd name="T27" fmla="*/ 59 h 98"/>
                              <a:gd name="T28" fmla="*/ 8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59"/>
                                </a:moveTo>
                                <a:lnTo>
                                  <a:pt x="41" y="59"/>
                                </a:lnTo>
                                <a:lnTo>
                                  <a:pt x="74" y="20"/>
                                </a:lnTo>
                                <a:lnTo>
                                  <a:pt x="91" y="0"/>
                                </a:lnTo>
                                <a:lnTo>
                                  <a:pt x="107" y="0"/>
                                </a:lnTo>
                                <a:lnTo>
                                  <a:pt x="165" y="78"/>
                                </a:lnTo>
                                <a:lnTo>
                                  <a:pt x="173" y="78"/>
                                </a:lnTo>
                                <a:lnTo>
                                  <a:pt x="156" y="98"/>
                                </a:lnTo>
                                <a:lnTo>
                                  <a:pt x="107" y="59"/>
                                </a:lnTo>
                                <a:lnTo>
                                  <a:pt x="91" y="59"/>
                                </a:lnTo>
                                <a:lnTo>
                                  <a:pt x="58" y="98"/>
                                </a:lnTo>
                                <a:lnTo>
                                  <a:pt x="17" y="78"/>
                                </a:lnTo>
                                <a:lnTo>
                                  <a:pt x="0" y="59"/>
                                </a:lnTo>
                                <a:lnTo>
                                  <a:pt x="0" y="59"/>
                                </a:lnTo>
                                <a:lnTo>
                                  <a:pt x="8"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0" name="Freeform 37"/>
                        <wps:cNvSpPr>
                          <a:spLocks/>
                        </wps:cNvSpPr>
                        <wps:spPr bwMode="auto">
                          <a:xfrm flipH="1">
                            <a:off x="23" y="2277"/>
                            <a:ext cx="46" cy="107"/>
                          </a:xfrm>
                          <a:custGeom>
                            <a:avLst/>
                            <a:gdLst>
                              <a:gd name="T0" fmla="*/ 0 w 272"/>
                              <a:gd name="T1" fmla="*/ 20 h 642"/>
                              <a:gd name="T2" fmla="*/ 17 w 272"/>
                              <a:gd name="T3" fmla="*/ 59 h 642"/>
                              <a:gd name="T4" fmla="*/ 49 w 272"/>
                              <a:gd name="T5" fmla="*/ 136 h 642"/>
                              <a:gd name="T6" fmla="*/ 132 w 272"/>
                              <a:gd name="T7" fmla="*/ 331 h 642"/>
                              <a:gd name="T8" fmla="*/ 214 w 272"/>
                              <a:gd name="T9" fmla="*/ 526 h 642"/>
                              <a:gd name="T10" fmla="*/ 247 w 272"/>
                              <a:gd name="T11" fmla="*/ 603 h 642"/>
                              <a:gd name="T12" fmla="*/ 263 w 272"/>
                              <a:gd name="T13" fmla="*/ 642 h 642"/>
                              <a:gd name="T14" fmla="*/ 272 w 272"/>
                              <a:gd name="T15" fmla="*/ 623 h 642"/>
                              <a:gd name="T16" fmla="*/ 272 w 272"/>
                              <a:gd name="T17" fmla="*/ 584 h 642"/>
                              <a:gd name="T18" fmla="*/ 247 w 272"/>
                              <a:gd name="T19" fmla="*/ 409 h 642"/>
                              <a:gd name="T20" fmla="*/ 247 w 272"/>
                              <a:gd name="T21" fmla="*/ 331 h 642"/>
                              <a:gd name="T22" fmla="*/ 255 w 272"/>
                              <a:gd name="T23" fmla="*/ 273 h 642"/>
                              <a:gd name="T24" fmla="*/ 255 w 272"/>
                              <a:gd name="T25" fmla="*/ 253 h 642"/>
                              <a:gd name="T26" fmla="*/ 247 w 272"/>
                              <a:gd name="T27" fmla="*/ 253 h 642"/>
                              <a:gd name="T28" fmla="*/ 198 w 272"/>
                              <a:gd name="T29" fmla="*/ 234 h 642"/>
                              <a:gd name="T30" fmla="*/ 140 w 272"/>
                              <a:gd name="T31" fmla="*/ 175 h 642"/>
                              <a:gd name="T32" fmla="*/ 74 w 272"/>
                              <a:gd name="T33" fmla="*/ 98 h 642"/>
                              <a:gd name="T34" fmla="*/ 25 w 272"/>
                              <a:gd name="T35" fmla="*/ 20 h 642"/>
                              <a:gd name="T36" fmla="*/ 0 w 272"/>
                              <a:gd name="T37" fmla="*/ 0 h 642"/>
                              <a:gd name="T38" fmla="*/ 0 w 272"/>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20"/>
                                </a:moveTo>
                                <a:lnTo>
                                  <a:pt x="17" y="59"/>
                                </a:lnTo>
                                <a:lnTo>
                                  <a:pt x="49" y="136"/>
                                </a:lnTo>
                                <a:lnTo>
                                  <a:pt x="132" y="331"/>
                                </a:lnTo>
                                <a:lnTo>
                                  <a:pt x="214" y="526"/>
                                </a:lnTo>
                                <a:lnTo>
                                  <a:pt x="247" y="603"/>
                                </a:lnTo>
                                <a:lnTo>
                                  <a:pt x="263" y="642"/>
                                </a:lnTo>
                                <a:lnTo>
                                  <a:pt x="272" y="623"/>
                                </a:lnTo>
                                <a:lnTo>
                                  <a:pt x="272" y="584"/>
                                </a:lnTo>
                                <a:lnTo>
                                  <a:pt x="247" y="409"/>
                                </a:lnTo>
                                <a:lnTo>
                                  <a:pt x="247" y="331"/>
                                </a:lnTo>
                                <a:lnTo>
                                  <a:pt x="255" y="273"/>
                                </a:lnTo>
                                <a:lnTo>
                                  <a:pt x="255" y="253"/>
                                </a:lnTo>
                                <a:lnTo>
                                  <a:pt x="247" y="253"/>
                                </a:lnTo>
                                <a:lnTo>
                                  <a:pt x="198" y="234"/>
                                </a:lnTo>
                                <a:lnTo>
                                  <a:pt x="140" y="175"/>
                                </a:lnTo>
                                <a:lnTo>
                                  <a:pt x="74" y="98"/>
                                </a:lnTo>
                                <a:lnTo>
                                  <a:pt x="25"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1" name="Freeform 38"/>
                        <wps:cNvSpPr>
                          <a:spLocks/>
                        </wps:cNvSpPr>
                        <wps:spPr bwMode="auto">
                          <a:xfrm flipH="1">
                            <a:off x="65" y="2329"/>
                            <a:ext cx="8" cy="75"/>
                          </a:xfrm>
                          <a:custGeom>
                            <a:avLst/>
                            <a:gdLst>
                              <a:gd name="T0" fmla="*/ 17 w 50"/>
                              <a:gd name="T1" fmla="*/ 428 h 447"/>
                              <a:gd name="T2" fmla="*/ 0 w 50"/>
                              <a:gd name="T3" fmla="*/ 350 h 447"/>
                              <a:gd name="T4" fmla="*/ 0 w 50"/>
                              <a:gd name="T5" fmla="*/ 311 h 447"/>
                              <a:gd name="T6" fmla="*/ 9 w 50"/>
                              <a:gd name="T7" fmla="*/ 272 h 447"/>
                              <a:gd name="T8" fmla="*/ 17 w 50"/>
                              <a:gd name="T9" fmla="*/ 175 h 447"/>
                              <a:gd name="T10" fmla="*/ 17 w 50"/>
                              <a:gd name="T11" fmla="*/ 58 h 447"/>
                              <a:gd name="T12" fmla="*/ 9 w 50"/>
                              <a:gd name="T13" fmla="*/ 19 h 447"/>
                              <a:gd name="T14" fmla="*/ 17 w 50"/>
                              <a:gd name="T15" fmla="*/ 0 h 447"/>
                              <a:gd name="T16" fmla="*/ 17 w 50"/>
                              <a:gd name="T17" fmla="*/ 0 h 447"/>
                              <a:gd name="T18" fmla="*/ 25 w 50"/>
                              <a:gd name="T19" fmla="*/ 19 h 447"/>
                              <a:gd name="T20" fmla="*/ 42 w 50"/>
                              <a:gd name="T21" fmla="*/ 116 h 447"/>
                              <a:gd name="T22" fmla="*/ 50 w 50"/>
                              <a:gd name="T23" fmla="*/ 233 h 447"/>
                              <a:gd name="T24" fmla="*/ 42 w 50"/>
                              <a:gd name="T25" fmla="*/ 350 h 447"/>
                              <a:gd name="T26" fmla="*/ 25 w 50"/>
                              <a:gd name="T27" fmla="*/ 447 h 447"/>
                              <a:gd name="T28" fmla="*/ 25 w 50"/>
                              <a:gd name="T29" fmla="*/ 447 h 447"/>
                              <a:gd name="T30" fmla="*/ 17 w 50"/>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47">
                                <a:moveTo>
                                  <a:pt x="17" y="428"/>
                                </a:moveTo>
                                <a:lnTo>
                                  <a:pt x="0" y="350"/>
                                </a:lnTo>
                                <a:lnTo>
                                  <a:pt x="0" y="311"/>
                                </a:lnTo>
                                <a:lnTo>
                                  <a:pt x="9" y="272"/>
                                </a:lnTo>
                                <a:lnTo>
                                  <a:pt x="17" y="175"/>
                                </a:lnTo>
                                <a:lnTo>
                                  <a:pt x="17" y="58"/>
                                </a:lnTo>
                                <a:lnTo>
                                  <a:pt x="9" y="19"/>
                                </a:lnTo>
                                <a:lnTo>
                                  <a:pt x="17" y="0"/>
                                </a:lnTo>
                                <a:lnTo>
                                  <a:pt x="17" y="0"/>
                                </a:lnTo>
                                <a:lnTo>
                                  <a:pt x="25" y="19"/>
                                </a:lnTo>
                                <a:lnTo>
                                  <a:pt x="42" y="116"/>
                                </a:lnTo>
                                <a:lnTo>
                                  <a:pt x="50" y="233"/>
                                </a:lnTo>
                                <a:lnTo>
                                  <a:pt x="42" y="350"/>
                                </a:lnTo>
                                <a:lnTo>
                                  <a:pt x="25" y="447"/>
                                </a:lnTo>
                                <a:lnTo>
                                  <a:pt x="25" y="447"/>
                                </a:lnTo>
                                <a:lnTo>
                                  <a:pt x="17"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2" name="Freeform 39"/>
                        <wps:cNvSpPr>
                          <a:spLocks/>
                        </wps:cNvSpPr>
                        <wps:spPr bwMode="auto">
                          <a:xfrm flipH="1">
                            <a:off x="93" y="2225"/>
                            <a:ext cx="39" cy="33"/>
                          </a:xfrm>
                          <a:custGeom>
                            <a:avLst/>
                            <a:gdLst>
                              <a:gd name="T0" fmla="*/ 230 w 230"/>
                              <a:gd name="T1" fmla="*/ 175 h 194"/>
                              <a:gd name="T2" fmla="*/ 181 w 230"/>
                              <a:gd name="T3" fmla="*/ 97 h 194"/>
                              <a:gd name="T4" fmla="*/ 123 w 230"/>
                              <a:gd name="T5" fmla="*/ 19 h 194"/>
                              <a:gd name="T6" fmla="*/ 57 w 230"/>
                              <a:gd name="T7" fmla="*/ 0 h 194"/>
                              <a:gd name="T8" fmla="*/ 32 w 230"/>
                              <a:gd name="T9" fmla="*/ 0 h 194"/>
                              <a:gd name="T10" fmla="*/ 8 w 230"/>
                              <a:gd name="T11" fmla="*/ 39 h 194"/>
                              <a:gd name="T12" fmla="*/ 0 w 230"/>
                              <a:gd name="T13" fmla="*/ 78 h 194"/>
                              <a:gd name="T14" fmla="*/ 0 w 230"/>
                              <a:gd name="T15" fmla="*/ 117 h 194"/>
                              <a:gd name="T16" fmla="*/ 8 w 230"/>
                              <a:gd name="T17" fmla="*/ 136 h 194"/>
                              <a:gd name="T18" fmla="*/ 24 w 230"/>
                              <a:gd name="T19" fmla="*/ 117 h 194"/>
                              <a:gd name="T20" fmla="*/ 65 w 230"/>
                              <a:gd name="T21" fmla="*/ 78 h 194"/>
                              <a:gd name="T22" fmla="*/ 123 w 230"/>
                              <a:gd name="T23" fmla="*/ 97 h 194"/>
                              <a:gd name="T24" fmla="*/ 181 w 230"/>
                              <a:gd name="T25" fmla="*/ 136 h 194"/>
                              <a:gd name="T26" fmla="*/ 222 w 230"/>
                              <a:gd name="T27" fmla="*/ 194 h 194"/>
                              <a:gd name="T28" fmla="*/ 230 w 230"/>
                              <a:gd name="T29" fmla="*/ 194 h 194"/>
                              <a:gd name="T30" fmla="*/ 230 w 230"/>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194">
                                <a:moveTo>
                                  <a:pt x="230" y="175"/>
                                </a:moveTo>
                                <a:lnTo>
                                  <a:pt x="181" y="97"/>
                                </a:lnTo>
                                <a:lnTo>
                                  <a:pt x="123" y="19"/>
                                </a:lnTo>
                                <a:lnTo>
                                  <a:pt x="57" y="0"/>
                                </a:lnTo>
                                <a:lnTo>
                                  <a:pt x="32" y="0"/>
                                </a:lnTo>
                                <a:lnTo>
                                  <a:pt x="8" y="39"/>
                                </a:lnTo>
                                <a:lnTo>
                                  <a:pt x="0" y="78"/>
                                </a:lnTo>
                                <a:lnTo>
                                  <a:pt x="0" y="117"/>
                                </a:lnTo>
                                <a:lnTo>
                                  <a:pt x="8" y="136"/>
                                </a:lnTo>
                                <a:lnTo>
                                  <a:pt x="24" y="117"/>
                                </a:lnTo>
                                <a:lnTo>
                                  <a:pt x="65" y="78"/>
                                </a:lnTo>
                                <a:lnTo>
                                  <a:pt x="123" y="97"/>
                                </a:lnTo>
                                <a:lnTo>
                                  <a:pt x="181" y="136"/>
                                </a:lnTo>
                                <a:lnTo>
                                  <a:pt x="222" y="194"/>
                                </a:lnTo>
                                <a:lnTo>
                                  <a:pt x="230" y="194"/>
                                </a:lnTo>
                                <a:lnTo>
                                  <a:pt x="23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3" name="Freeform 40"/>
                        <wps:cNvSpPr>
                          <a:spLocks/>
                        </wps:cNvSpPr>
                        <wps:spPr bwMode="auto">
                          <a:xfrm flipH="1">
                            <a:off x="129" y="2274"/>
                            <a:ext cx="14" cy="75"/>
                          </a:xfrm>
                          <a:custGeom>
                            <a:avLst/>
                            <a:gdLst>
                              <a:gd name="T0" fmla="*/ 82 w 82"/>
                              <a:gd name="T1" fmla="*/ 0 h 447"/>
                              <a:gd name="T2" fmla="*/ 57 w 82"/>
                              <a:gd name="T3" fmla="*/ 0 h 447"/>
                              <a:gd name="T4" fmla="*/ 33 w 82"/>
                              <a:gd name="T5" fmla="*/ 58 h 447"/>
                              <a:gd name="T6" fmla="*/ 8 w 82"/>
                              <a:gd name="T7" fmla="*/ 117 h 447"/>
                              <a:gd name="T8" fmla="*/ 0 w 82"/>
                              <a:gd name="T9" fmla="*/ 214 h 447"/>
                              <a:gd name="T10" fmla="*/ 8 w 82"/>
                              <a:gd name="T11" fmla="*/ 311 h 447"/>
                              <a:gd name="T12" fmla="*/ 49 w 82"/>
                              <a:gd name="T13" fmla="*/ 428 h 447"/>
                              <a:gd name="T14" fmla="*/ 57 w 82"/>
                              <a:gd name="T15" fmla="*/ 447 h 447"/>
                              <a:gd name="T16" fmla="*/ 66 w 82"/>
                              <a:gd name="T17" fmla="*/ 447 h 447"/>
                              <a:gd name="T18" fmla="*/ 74 w 82"/>
                              <a:gd name="T19" fmla="*/ 428 h 447"/>
                              <a:gd name="T20" fmla="*/ 66 w 82"/>
                              <a:gd name="T21" fmla="*/ 389 h 447"/>
                              <a:gd name="T22" fmla="*/ 57 w 82"/>
                              <a:gd name="T23" fmla="*/ 311 h 447"/>
                              <a:gd name="T24" fmla="*/ 57 w 82"/>
                              <a:gd name="T25" fmla="*/ 253 h 447"/>
                              <a:gd name="T26" fmla="*/ 66 w 82"/>
                              <a:gd name="T27" fmla="*/ 155 h 447"/>
                              <a:gd name="T28" fmla="*/ 82 w 82"/>
                              <a:gd name="T29" fmla="*/ 78 h 447"/>
                              <a:gd name="T30" fmla="*/ 82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2" y="0"/>
                                </a:moveTo>
                                <a:lnTo>
                                  <a:pt x="57" y="0"/>
                                </a:lnTo>
                                <a:lnTo>
                                  <a:pt x="33" y="58"/>
                                </a:lnTo>
                                <a:lnTo>
                                  <a:pt x="8" y="117"/>
                                </a:lnTo>
                                <a:lnTo>
                                  <a:pt x="0" y="214"/>
                                </a:lnTo>
                                <a:lnTo>
                                  <a:pt x="8" y="311"/>
                                </a:lnTo>
                                <a:lnTo>
                                  <a:pt x="49" y="428"/>
                                </a:lnTo>
                                <a:lnTo>
                                  <a:pt x="57" y="447"/>
                                </a:lnTo>
                                <a:lnTo>
                                  <a:pt x="66" y="447"/>
                                </a:lnTo>
                                <a:lnTo>
                                  <a:pt x="74" y="428"/>
                                </a:lnTo>
                                <a:lnTo>
                                  <a:pt x="66" y="389"/>
                                </a:lnTo>
                                <a:lnTo>
                                  <a:pt x="57" y="311"/>
                                </a:lnTo>
                                <a:lnTo>
                                  <a:pt x="57" y="253"/>
                                </a:lnTo>
                                <a:lnTo>
                                  <a:pt x="66" y="155"/>
                                </a:lnTo>
                                <a:lnTo>
                                  <a:pt x="82" y="78"/>
                                </a:lnTo>
                                <a:lnTo>
                                  <a:pt x="82"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4" name="Freeform 41"/>
                        <wps:cNvSpPr>
                          <a:spLocks/>
                        </wps:cNvSpPr>
                        <wps:spPr bwMode="auto">
                          <a:xfrm flipH="1">
                            <a:off x="1348" y="2105"/>
                            <a:ext cx="47" cy="110"/>
                          </a:xfrm>
                          <a:custGeom>
                            <a:avLst/>
                            <a:gdLst>
                              <a:gd name="T0" fmla="*/ 123 w 280"/>
                              <a:gd name="T1" fmla="*/ 58 h 661"/>
                              <a:gd name="T2" fmla="*/ 82 w 280"/>
                              <a:gd name="T3" fmla="*/ 39 h 661"/>
                              <a:gd name="T4" fmla="*/ 49 w 280"/>
                              <a:gd name="T5" fmla="*/ 39 h 661"/>
                              <a:gd name="T6" fmla="*/ 49 w 280"/>
                              <a:gd name="T7" fmla="*/ 97 h 661"/>
                              <a:gd name="T8" fmla="*/ 66 w 280"/>
                              <a:gd name="T9" fmla="*/ 214 h 661"/>
                              <a:gd name="T10" fmla="*/ 58 w 280"/>
                              <a:gd name="T11" fmla="*/ 389 h 661"/>
                              <a:gd name="T12" fmla="*/ 41 w 280"/>
                              <a:gd name="T13" fmla="*/ 506 h 661"/>
                              <a:gd name="T14" fmla="*/ 8 w 280"/>
                              <a:gd name="T15" fmla="*/ 623 h 661"/>
                              <a:gd name="T16" fmla="*/ 0 w 280"/>
                              <a:gd name="T17" fmla="*/ 661 h 661"/>
                              <a:gd name="T18" fmla="*/ 8 w 280"/>
                              <a:gd name="T19" fmla="*/ 661 h 661"/>
                              <a:gd name="T20" fmla="*/ 25 w 280"/>
                              <a:gd name="T21" fmla="*/ 623 h 661"/>
                              <a:gd name="T22" fmla="*/ 58 w 280"/>
                              <a:gd name="T23" fmla="*/ 545 h 661"/>
                              <a:gd name="T24" fmla="*/ 148 w 280"/>
                              <a:gd name="T25" fmla="*/ 350 h 661"/>
                              <a:gd name="T26" fmla="*/ 239 w 280"/>
                              <a:gd name="T27" fmla="*/ 136 h 661"/>
                              <a:gd name="T28" fmla="*/ 263 w 280"/>
                              <a:gd name="T29" fmla="*/ 58 h 661"/>
                              <a:gd name="T30" fmla="*/ 280 w 280"/>
                              <a:gd name="T31" fmla="*/ 19 h 661"/>
                              <a:gd name="T32" fmla="*/ 280 w 280"/>
                              <a:gd name="T33" fmla="*/ 0 h 661"/>
                              <a:gd name="T34" fmla="*/ 272 w 280"/>
                              <a:gd name="T35" fmla="*/ 0 h 661"/>
                              <a:gd name="T36" fmla="*/ 230 w 280"/>
                              <a:gd name="T37" fmla="*/ 19 h 661"/>
                              <a:gd name="T38" fmla="*/ 189 w 280"/>
                              <a:gd name="T39" fmla="*/ 39 h 661"/>
                              <a:gd name="T40" fmla="*/ 148 w 280"/>
                              <a:gd name="T41" fmla="*/ 78 h 661"/>
                              <a:gd name="T42" fmla="*/ 140 w 280"/>
                              <a:gd name="T43" fmla="*/ 78 h 661"/>
                              <a:gd name="T44" fmla="*/ 123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23" y="58"/>
                                </a:moveTo>
                                <a:lnTo>
                                  <a:pt x="82" y="39"/>
                                </a:lnTo>
                                <a:lnTo>
                                  <a:pt x="49" y="39"/>
                                </a:lnTo>
                                <a:lnTo>
                                  <a:pt x="49" y="97"/>
                                </a:lnTo>
                                <a:lnTo>
                                  <a:pt x="66" y="214"/>
                                </a:lnTo>
                                <a:lnTo>
                                  <a:pt x="58" y="389"/>
                                </a:lnTo>
                                <a:lnTo>
                                  <a:pt x="41" y="506"/>
                                </a:lnTo>
                                <a:lnTo>
                                  <a:pt x="8" y="623"/>
                                </a:lnTo>
                                <a:lnTo>
                                  <a:pt x="0" y="661"/>
                                </a:lnTo>
                                <a:lnTo>
                                  <a:pt x="8" y="661"/>
                                </a:lnTo>
                                <a:lnTo>
                                  <a:pt x="25" y="623"/>
                                </a:lnTo>
                                <a:lnTo>
                                  <a:pt x="58" y="545"/>
                                </a:lnTo>
                                <a:lnTo>
                                  <a:pt x="148" y="350"/>
                                </a:lnTo>
                                <a:lnTo>
                                  <a:pt x="239" y="136"/>
                                </a:lnTo>
                                <a:lnTo>
                                  <a:pt x="263" y="58"/>
                                </a:lnTo>
                                <a:lnTo>
                                  <a:pt x="280" y="19"/>
                                </a:lnTo>
                                <a:lnTo>
                                  <a:pt x="280" y="0"/>
                                </a:lnTo>
                                <a:lnTo>
                                  <a:pt x="272" y="0"/>
                                </a:lnTo>
                                <a:lnTo>
                                  <a:pt x="230" y="19"/>
                                </a:lnTo>
                                <a:lnTo>
                                  <a:pt x="189" y="39"/>
                                </a:lnTo>
                                <a:lnTo>
                                  <a:pt x="148" y="78"/>
                                </a:lnTo>
                                <a:lnTo>
                                  <a:pt x="140" y="78"/>
                                </a:lnTo>
                                <a:lnTo>
                                  <a:pt x="123"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5" name="Freeform 42"/>
                        <wps:cNvSpPr>
                          <a:spLocks/>
                        </wps:cNvSpPr>
                        <wps:spPr bwMode="auto">
                          <a:xfrm flipH="1">
                            <a:off x="1403" y="2144"/>
                            <a:ext cx="13" cy="84"/>
                          </a:xfrm>
                          <a:custGeom>
                            <a:avLst/>
                            <a:gdLst>
                              <a:gd name="T0" fmla="*/ 16 w 74"/>
                              <a:gd name="T1" fmla="*/ 506 h 506"/>
                              <a:gd name="T2" fmla="*/ 57 w 74"/>
                              <a:gd name="T3" fmla="*/ 370 h 506"/>
                              <a:gd name="T4" fmla="*/ 74 w 74"/>
                              <a:gd name="T5" fmla="*/ 234 h 506"/>
                              <a:gd name="T6" fmla="*/ 74 w 74"/>
                              <a:gd name="T7" fmla="*/ 98 h 506"/>
                              <a:gd name="T8" fmla="*/ 49 w 74"/>
                              <a:gd name="T9" fmla="*/ 0 h 506"/>
                              <a:gd name="T10" fmla="*/ 33 w 74"/>
                              <a:gd name="T11" fmla="*/ 0 h 506"/>
                              <a:gd name="T12" fmla="*/ 8 w 74"/>
                              <a:gd name="T13" fmla="*/ 20 h 506"/>
                              <a:gd name="T14" fmla="*/ 0 w 74"/>
                              <a:gd name="T15" fmla="*/ 59 h 506"/>
                              <a:gd name="T16" fmla="*/ 0 w 74"/>
                              <a:gd name="T17" fmla="*/ 98 h 506"/>
                              <a:gd name="T18" fmla="*/ 24 w 74"/>
                              <a:gd name="T19" fmla="*/ 195 h 506"/>
                              <a:gd name="T20" fmla="*/ 41 w 74"/>
                              <a:gd name="T21" fmla="*/ 312 h 506"/>
                              <a:gd name="T22" fmla="*/ 33 w 74"/>
                              <a:gd name="T23" fmla="*/ 409 h 506"/>
                              <a:gd name="T24" fmla="*/ 8 w 74"/>
                              <a:gd name="T25" fmla="*/ 487 h 506"/>
                              <a:gd name="T26" fmla="*/ 8 w 74"/>
                              <a:gd name="T27" fmla="*/ 506 h 506"/>
                              <a:gd name="T28" fmla="*/ 16 w 74"/>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06">
                                <a:moveTo>
                                  <a:pt x="16" y="506"/>
                                </a:moveTo>
                                <a:lnTo>
                                  <a:pt x="57" y="370"/>
                                </a:lnTo>
                                <a:lnTo>
                                  <a:pt x="74" y="234"/>
                                </a:lnTo>
                                <a:lnTo>
                                  <a:pt x="74" y="98"/>
                                </a:lnTo>
                                <a:lnTo>
                                  <a:pt x="49" y="0"/>
                                </a:lnTo>
                                <a:lnTo>
                                  <a:pt x="33" y="0"/>
                                </a:lnTo>
                                <a:lnTo>
                                  <a:pt x="8" y="20"/>
                                </a:lnTo>
                                <a:lnTo>
                                  <a:pt x="0" y="59"/>
                                </a:lnTo>
                                <a:lnTo>
                                  <a:pt x="0" y="98"/>
                                </a:lnTo>
                                <a:lnTo>
                                  <a:pt x="24" y="195"/>
                                </a:lnTo>
                                <a:lnTo>
                                  <a:pt x="41" y="312"/>
                                </a:lnTo>
                                <a:lnTo>
                                  <a:pt x="33" y="409"/>
                                </a:lnTo>
                                <a:lnTo>
                                  <a:pt x="8" y="487"/>
                                </a:lnTo>
                                <a:lnTo>
                                  <a:pt x="8" y="506"/>
                                </a:lnTo>
                                <a:lnTo>
                                  <a:pt x="16"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6" name="Freeform 43"/>
                        <wps:cNvSpPr>
                          <a:spLocks/>
                        </wps:cNvSpPr>
                        <wps:spPr bwMode="auto">
                          <a:xfrm flipH="1">
                            <a:off x="1402" y="2089"/>
                            <a:ext cx="36" cy="35"/>
                          </a:xfrm>
                          <a:custGeom>
                            <a:avLst/>
                            <a:gdLst>
                              <a:gd name="T0" fmla="*/ 206 w 214"/>
                              <a:gd name="T1" fmla="*/ 97 h 214"/>
                              <a:gd name="T2" fmla="*/ 165 w 214"/>
                              <a:gd name="T3" fmla="*/ 39 h 214"/>
                              <a:gd name="T4" fmla="*/ 115 w 214"/>
                              <a:gd name="T5" fmla="*/ 0 h 214"/>
                              <a:gd name="T6" fmla="*/ 66 w 214"/>
                              <a:gd name="T7" fmla="*/ 0 h 214"/>
                              <a:gd name="T8" fmla="*/ 16 w 214"/>
                              <a:gd name="T9" fmla="*/ 39 h 214"/>
                              <a:gd name="T10" fmla="*/ 0 w 214"/>
                              <a:gd name="T11" fmla="*/ 77 h 214"/>
                              <a:gd name="T12" fmla="*/ 0 w 214"/>
                              <a:gd name="T13" fmla="*/ 97 h 214"/>
                              <a:gd name="T14" fmla="*/ 8 w 214"/>
                              <a:gd name="T15" fmla="*/ 97 h 214"/>
                              <a:gd name="T16" fmla="*/ 33 w 214"/>
                              <a:gd name="T17" fmla="*/ 97 h 214"/>
                              <a:gd name="T18" fmla="*/ 107 w 214"/>
                              <a:gd name="T19" fmla="*/ 116 h 214"/>
                              <a:gd name="T20" fmla="*/ 140 w 214"/>
                              <a:gd name="T21" fmla="*/ 136 h 214"/>
                              <a:gd name="T22" fmla="*/ 173 w 214"/>
                              <a:gd name="T23" fmla="*/ 194 h 214"/>
                              <a:gd name="T24" fmla="*/ 189 w 214"/>
                              <a:gd name="T25" fmla="*/ 214 h 214"/>
                              <a:gd name="T26" fmla="*/ 206 w 214"/>
                              <a:gd name="T27" fmla="*/ 194 h 214"/>
                              <a:gd name="T28" fmla="*/ 214 w 214"/>
                              <a:gd name="T29" fmla="*/ 155 h 214"/>
                              <a:gd name="T30" fmla="*/ 20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97"/>
                                </a:moveTo>
                                <a:lnTo>
                                  <a:pt x="165" y="39"/>
                                </a:lnTo>
                                <a:lnTo>
                                  <a:pt x="115" y="0"/>
                                </a:lnTo>
                                <a:lnTo>
                                  <a:pt x="66" y="0"/>
                                </a:lnTo>
                                <a:lnTo>
                                  <a:pt x="16" y="39"/>
                                </a:lnTo>
                                <a:lnTo>
                                  <a:pt x="0" y="77"/>
                                </a:lnTo>
                                <a:lnTo>
                                  <a:pt x="0" y="97"/>
                                </a:lnTo>
                                <a:lnTo>
                                  <a:pt x="8" y="97"/>
                                </a:lnTo>
                                <a:lnTo>
                                  <a:pt x="33" y="97"/>
                                </a:lnTo>
                                <a:lnTo>
                                  <a:pt x="107" y="116"/>
                                </a:lnTo>
                                <a:lnTo>
                                  <a:pt x="140" y="136"/>
                                </a:lnTo>
                                <a:lnTo>
                                  <a:pt x="173" y="194"/>
                                </a:lnTo>
                                <a:lnTo>
                                  <a:pt x="189" y="214"/>
                                </a:lnTo>
                                <a:lnTo>
                                  <a:pt x="206" y="194"/>
                                </a:lnTo>
                                <a:lnTo>
                                  <a:pt x="214" y="155"/>
                                </a:lnTo>
                                <a:lnTo>
                                  <a:pt x="20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7" name="Freeform 44"/>
                        <wps:cNvSpPr>
                          <a:spLocks/>
                        </wps:cNvSpPr>
                        <wps:spPr bwMode="auto">
                          <a:xfrm flipH="1">
                            <a:off x="1438" y="2264"/>
                            <a:ext cx="29" cy="16"/>
                          </a:xfrm>
                          <a:custGeom>
                            <a:avLst/>
                            <a:gdLst>
                              <a:gd name="T0" fmla="*/ 156 w 173"/>
                              <a:gd name="T1" fmla="*/ 59 h 98"/>
                              <a:gd name="T2" fmla="*/ 124 w 173"/>
                              <a:gd name="T3" fmla="*/ 59 h 98"/>
                              <a:gd name="T4" fmla="*/ 91 w 173"/>
                              <a:gd name="T5" fmla="*/ 20 h 98"/>
                              <a:gd name="T6" fmla="*/ 74 w 173"/>
                              <a:gd name="T7" fmla="*/ 0 h 98"/>
                              <a:gd name="T8" fmla="*/ 58 w 173"/>
                              <a:gd name="T9" fmla="*/ 0 h 98"/>
                              <a:gd name="T10" fmla="*/ 0 w 173"/>
                              <a:gd name="T11" fmla="*/ 78 h 98"/>
                              <a:gd name="T12" fmla="*/ 0 w 173"/>
                              <a:gd name="T13" fmla="*/ 78 h 98"/>
                              <a:gd name="T14" fmla="*/ 8 w 173"/>
                              <a:gd name="T15" fmla="*/ 98 h 98"/>
                              <a:gd name="T16" fmla="*/ 66 w 173"/>
                              <a:gd name="T17" fmla="*/ 59 h 98"/>
                              <a:gd name="T18" fmla="*/ 82 w 173"/>
                              <a:gd name="T19" fmla="*/ 59 h 98"/>
                              <a:gd name="T20" fmla="*/ 115 w 173"/>
                              <a:gd name="T21" fmla="*/ 98 h 98"/>
                              <a:gd name="T22" fmla="*/ 156 w 173"/>
                              <a:gd name="T23" fmla="*/ 78 h 98"/>
                              <a:gd name="T24" fmla="*/ 165 w 173"/>
                              <a:gd name="T25" fmla="*/ 59 h 98"/>
                              <a:gd name="T26" fmla="*/ 173 w 173"/>
                              <a:gd name="T27" fmla="*/ 59 h 98"/>
                              <a:gd name="T28" fmla="*/ 156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59"/>
                                </a:moveTo>
                                <a:lnTo>
                                  <a:pt x="124" y="59"/>
                                </a:lnTo>
                                <a:lnTo>
                                  <a:pt x="91" y="20"/>
                                </a:lnTo>
                                <a:lnTo>
                                  <a:pt x="74" y="0"/>
                                </a:lnTo>
                                <a:lnTo>
                                  <a:pt x="58" y="0"/>
                                </a:lnTo>
                                <a:lnTo>
                                  <a:pt x="0" y="78"/>
                                </a:lnTo>
                                <a:lnTo>
                                  <a:pt x="0" y="78"/>
                                </a:lnTo>
                                <a:lnTo>
                                  <a:pt x="8" y="98"/>
                                </a:lnTo>
                                <a:lnTo>
                                  <a:pt x="66" y="59"/>
                                </a:lnTo>
                                <a:lnTo>
                                  <a:pt x="82" y="59"/>
                                </a:lnTo>
                                <a:lnTo>
                                  <a:pt x="115" y="98"/>
                                </a:lnTo>
                                <a:lnTo>
                                  <a:pt x="156" y="78"/>
                                </a:lnTo>
                                <a:lnTo>
                                  <a:pt x="165" y="59"/>
                                </a:lnTo>
                                <a:lnTo>
                                  <a:pt x="173" y="59"/>
                                </a:lnTo>
                                <a:lnTo>
                                  <a:pt x="156"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8" name="Freeform 45"/>
                        <wps:cNvSpPr>
                          <a:spLocks/>
                        </wps:cNvSpPr>
                        <wps:spPr bwMode="auto">
                          <a:xfrm flipH="1">
                            <a:off x="1421" y="2277"/>
                            <a:ext cx="44" cy="107"/>
                          </a:xfrm>
                          <a:custGeom>
                            <a:avLst/>
                            <a:gdLst>
                              <a:gd name="T0" fmla="*/ 264 w 264"/>
                              <a:gd name="T1" fmla="*/ 20 h 642"/>
                              <a:gd name="T2" fmla="*/ 255 w 264"/>
                              <a:gd name="T3" fmla="*/ 59 h 642"/>
                              <a:gd name="T4" fmla="*/ 223 w 264"/>
                              <a:gd name="T5" fmla="*/ 136 h 642"/>
                              <a:gd name="T6" fmla="*/ 140 w 264"/>
                              <a:gd name="T7" fmla="*/ 331 h 642"/>
                              <a:gd name="T8" fmla="*/ 50 w 264"/>
                              <a:gd name="T9" fmla="*/ 526 h 642"/>
                              <a:gd name="T10" fmla="*/ 17 w 264"/>
                              <a:gd name="T11" fmla="*/ 603 h 642"/>
                              <a:gd name="T12" fmla="*/ 0 w 264"/>
                              <a:gd name="T13" fmla="*/ 642 h 642"/>
                              <a:gd name="T14" fmla="*/ 0 w 264"/>
                              <a:gd name="T15" fmla="*/ 623 h 642"/>
                              <a:gd name="T16" fmla="*/ 0 w 264"/>
                              <a:gd name="T17" fmla="*/ 584 h 642"/>
                              <a:gd name="T18" fmla="*/ 17 w 264"/>
                              <a:gd name="T19" fmla="*/ 409 h 642"/>
                              <a:gd name="T20" fmla="*/ 17 w 264"/>
                              <a:gd name="T21" fmla="*/ 331 h 642"/>
                              <a:gd name="T22" fmla="*/ 9 w 264"/>
                              <a:gd name="T23" fmla="*/ 273 h 642"/>
                              <a:gd name="T24" fmla="*/ 9 w 264"/>
                              <a:gd name="T25" fmla="*/ 253 h 642"/>
                              <a:gd name="T26" fmla="*/ 17 w 264"/>
                              <a:gd name="T27" fmla="*/ 253 h 642"/>
                              <a:gd name="T28" fmla="*/ 66 w 264"/>
                              <a:gd name="T29" fmla="*/ 234 h 642"/>
                              <a:gd name="T30" fmla="*/ 132 w 264"/>
                              <a:gd name="T31" fmla="*/ 175 h 642"/>
                              <a:gd name="T32" fmla="*/ 198 w 264"/>
                              <a:gd name="T33" fmla="*/ 98 h 642"/>
                              <a:gd name="T34" fmla="*/ 239 w 264"/>
                              <a:gd name="T35" fmla="*/ 20 h 642"/>
                              <a:gd name="T36" fmla="*/ 264 w 264"/>
                              <a:gd name="T37" fmla="*/ 0 h 642"/>
                              <a:gd name="T38" fmla="*/ 264 w 264"/>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20"/>
                                </a:moveTo>
                                <a:lnTo>
                                  <a:pt x="255" y="59"/>
                                </a:lnTo>
                                <a:lnTo>
                                  <a:pt x="223" y="136"/>
                                </a:lnTo>
                                <a:lnTo>
                                  <a:pt x="140" y="331"/>
                                </a:lnTo>
                                <a:lnTo>
                                  <a:pt x="50" y="526"/>
                                </a:lnTo>
                                <a:lnTo>
                                  <a:pt x="17" y="603"/>
                                </a:lnTo>
                                <a:lnTo>
                                  <a:pt x="0" y="642"/>
                                </a:lnTo>
                                <a:lnTo>
                                  <a:pt x="0" y="623"/>
                                </a:lnTo>
                                <a:lnTo>
                                  <a:pt x="0" y="584"/>
                                </a:lnTo>
                                <a:lnTo>
                                  <a:pt x="17" y="409"/>
                                </a:lnTo>
                                <a:lnTo>
                                  <a:pt x="17" y="331"/>
                                </a:lnTo>
                                <a:lnTo>
                                  <a:pt x="9" y="273"/>
                                </a:lnTo>
                                <a:lnTo>
                                  <a:pt x="9" y="253"/>
                                </a:lnTo>
                                <a:lnTo>
                                  <a:pt x="17" y="253"/>
                                </a:lnTo>
                                <a:lnTo>
                                  <a:pt x="66" y="234"/>
                                </a:lnTo>
                                <a:lnTo>
                                  <a:pt x="132" y="175"/>
                                </a:lnTo>
                                <a:lnTo>
                                  <a:pt x="198" y="98"/>
                                </a:lnTo>
                                <a:lnTo>
                                  <a:pt x="239" y="20"/>
                                </a:lnTo>
                                <a:lnTo>
                                  <a:pt x="264" y="0"/>
                                </a:lnTo>
                                <a:lnTo>
                                  <a:pt x="264"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9" name="Freeform 46"/>
                        <wps:cNvSpPr>
                          <a:spLocks/>
                        </wps:cNvSpPr>
                        <wps:spPr bwMode="auto">
                          <a:xfrm flipH="1">
                            <a:off x="1417" y="2329"/>
                            <a:ext cx="7" cy="75"/>
                          </a:xfrm>
                          <a:custGeom>
                            <a:avLst/>
                            <a:gdLst>
                              <a:gd name="T0" fmla="*/ 25 w 41"/>
                              <a:gd name="T1" fmla="*/ 428 h 447"/>
                              <a:gd name="T2" fmla="*/ 41 w 41"/>
                              <a:gd name="T3" fmla="*/ 350 h 447"/>
                              <a:gd name="T4" fmla="*/ 41 w 41"/>
                              <a:gd name="T5" fmla="*/ 311 h 447"/>
                              <a:gd name="T6" fmla="*/ 33 w 41"/>
                              <a:gd name="T7" fmla="*/ 272 h 447"/>
                              <a:gd name="T8" fmla="*/ 25 w 41"/>
                              <a:gd name="T9" fmla="*/ 175 h 447"/>
                              <a:gd name="T10" fmla="*/ 33 w 41"/>
                              <a:gd name="T11" fmla="*/ 58 h 447"/>
                              <a:gd name="T12" fmla="*/ 33 w 41"/>
                              <a:gd name="T13" fmla="*/ 19 h 447"/>
                              <a:gd name="T14" fmla="*/ 33 w 41"/>
                              <a:gd name="T15" fmla="*/ 0 h 447"/>
                              <a:gd name="T16" fmla="*/ 25 w 41"/>
                              <a:gd name="T17" fmla="*/ 0 h 447"/>
                              <a:gd name="T18" fmla="*/ 17 w 41"/>
                              <a:gd name="T19" fmla="*/ 19 h 447"/>
                              <a:gd name="T20" fmla="*/ 0 w 41"/>
                              <a:gd name="T21" fmla="*/ 116 h 447"/>
                              <a:gd name="T22" fmla="*/ 0 w 41"/>
                              <a:gd name="T23" fmla="*/ 233 h 447"/>
                              <a:gd name="T24" fmla="*/ 0 w 41"/>
                              <a:gd name="T25" fmla="*/ 350 h 447"/>
                              <a:gd name="T26" fmla="*/ 17 w 41"/>
                              <a:gd name="T27" fmla="*/ 447 h 447"/>
                              <a:gd name="T28" fmla="*/ 25 w 41"/>
                              <a:gd name="T29" fmla="*/ 447 h 447"/>
                              <a:gd name="T30" fmla="*/ 25 w 41"/>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47">
                                <a:moveTo>
                                  <a:pt x="25" y="428"/>
                                </a:moveTo>
                                <a:lnTo>
                                  <a:pt x="41" y="350"/>
                                </a:lnTo>
                                <a:lnTo>
                                  <a:pt x="41" y="311"/>
                                </a:lnTo>
                                <a:lnTo>
                                  <a:pt x="33" y="272"/>
                                </a:lnTo>
                                <a:lnTo>
                                  <a:pt x="25" y="175"/>
                                </a:lnTo>
                                <a:lnTo>
                                  <a:pt x="33" y="58"/>
                                </a:lnTo>
                                <a:lnTo>
                                  <a:pt x="33" y="19"/>
                                </a:lnTo>
                                <a:lnTo>
                                  <a:pt x="33" y="0"/>
                                </a:lnTo>
                                <a:lnTo>
                                  <a:pt x="25" y="0"/>
                                </a:lnTo>
                                <a:lnTo>
                                  <a:pt x="17" y="19"/>
                                </a:lnTo>
                                <a:lnTo>
                                  <a:pt x="0" y="116"/>
                                </a:lnTo>
                                <a:lnTo>
                                  <a:pt x="0" y="233"/>
                                </a:lnTo>
                                <a:lnTo>
                                  <a:pt x="0" y="350"/>
                                </a:lnTo>
                                <a:lnTo>
                                  <a:pt x="17" y="447"/>
                                </a:lnTo>
                                <a:lnTo>
                                  <a:pt x="25" y="447"/>
                                </a:lnTo>
                                <a:lnTo>
                                  <a:pt x="25"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60" name="Freeform 47"/>
                        <wps:cNvSpPr>
                          <a:spLocks/>
                        </wps:cNvSpPr>
                        <wps:spPr bwMode="auto">
                          <a:xfrm flipH="1">
                            <a:off x="1357" y="2225"/>
                            <a:ext cx="40" cy="33"/>
                          </a:xfrm>
                          <a:custGeom>
                            <a:avLst/>
                            <a:gdLst>
                              <a:gd name="T0" fmla="*/ 0 w 238"/>
                              <a:gd name="T1" fmla="*/ 175 h 194"/>
                              <a:gd name="T2" fmla="*/ 49 w 238"/>
                              <a:gd name="T3" fmla="*/ 97 h 194"/>
                              <a:gd name="T4" fmla="*/ 115 w 238"/>
                              <a:gd name="T5" fmla="*/ 19 h 194"/>
                              <a:gd name="T6" fmla="*/ 181 w 238"/>
                              <a:gd name="T7" fmla="*/ 0 h 194"/>
                              <a:gd name="T8" fmla="*/ 206 w 238"/>
                              <a:gd name="T9" fmla="*/ 0 h 194"/>
                              <a:gd name="T10" fmla="*/ 230 w 238"/>
                              <a:gd name="T11" fmla="*/ 39 h 194"/>
                              <a:gd name="T12" fmla="*/ 238 w 238"/>
                              <a:gd name="T13" fmla="*/ 78 h 194"/>
                              <a:gd name="T14" fmla="*/ 230 w 238"/>
                              <a:gd name="T15" fmla="*/ 117 h 194"/>
                              <a:gd name="T16" fmla="*/ 222 w 238"/>
                              <a:gd name="T17" fmla="*/ 136 h 194"/>
                              <a:gd name="T18" fmla="*/ 214 w 238"/>
                              <a:gd name="T19" fmla="*/ 117 h 194"/>
                              <a:gd name="T20" fmla="*/ 164 w 238"/>
                              <a:gd name="T21" fmla="*/ 78 h 194"/>
                              <a:gd name="T22" fmla="*/ 107 w 238"/>
                              <a:gd name="T23" fmla="*/ 97 h 194"/>
                              <a:gd name="T24" fmla="*/ 49 w 238"/>
                              <a:gd name="T25" fmla="*/ 136 h 194"/>
                              <a:gd name="T26" fmla="*/ 8 w 238"/>
                              <a:gd name="T27" fmla="*/ 194 h 194"/>
                              <a:gd name="T28" fmla="*/ 0 w 238"/>
                              <a:gd name="T29" fmla="*/ 194 h 194"/>
                              <a:gd name="T30" fmla="*/ 0 w 238"/>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194">
                                <a:moveTo>
                                  <a:pt x="0" y="175"/>
                                </a:moveTo>
                                <a:lnTo>
                                  <a:pt x="49" y="97"/>
                                </a:lnTo>
                                <a:lnTo>
                                  <a:pt x="115" y="19"/>
                                </a:lnTo>
                                <a:lnTo>
                                  <a:pt x="181" y="0"/>
                                </a:lnTo>
                                <a:lnTo>
                                  <a:pt x="206" y="0"/>
                                </a:lnTo>
                                <a:lnTo>
                                  <a:pt x="230" y="39"/>
                                </a:lnTo>
                                <a:lnTo>
                                  <a:pt x="238" y="78"/>
                                </a:lnTo>
                                <a:lnTo>
                                  <a:pt x="230" y="117"/>
                                </a:lnTo>
                                <a:lnTo>
                                  <a:pt x="222" y="136"/>
                                </a:lnTo>
                                <a:lnTo>
                                  <a:pt x="214" y="117"/>
                                </a:lnTo>
                                <a:lnTo>
                                  <a:pt x="164" y="78"/>
                                </a:lnTo>
                                <a:lnTo>
                                  <a:pt x="107" y="97"/>
                                </a:lnTo>
                                <a:lnTo>
                                  <a:pt x="49" y="136"/>
                                </a:lnTo>
                                <a:lnTo>
                                  <a:pt x="8" y="194"/>
                                </a:lnTo>
                                <a:lnTo>
                                  <a:pt x="0" y="194"/>
                                </a:lnTo>
                                <a:lnTo>
                                  <a:pt x="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61" name="Freeform 48"/>
                        <wps:cNvSpPr>
                          <a:spLocks/>
                        </wps:cNvSpPr>
                        <wps:spPr bwMode="auto">
                          <a:xfrm flipH="1">
                            <a:off x="1347" y="2274"/>
                            <a:ext cx="14" cy="75"/>
                          </a:xfrm>
                          <a:custGeom>
                            <a:avLst/>
                            <a:gdLst>
                              <a:gd name="T0" fmla="*/ 8 w 82"/>
                              <a:gd name="T1" fmla="*/ 0 h 447"/>
                              <a:gd name="T2" fmla="*/ 24 w 82"/>
                              <a:gd name="T3" fmla="*/ 0 h 447"/>
                              <a:gd name="T4" fmla="*/ 57 w 82"/>
                              <a:gd name="T5" fmla="*/ 58 h 447"/>
                              <a:gd name="T6" fmla="*/ 74 w 82"/>
                              <a:gd name="T7" fmla="*/ 117 h 447"/>
                              <a:gd name="T8" fmla="*/ 82 w 82"/>
                              <a:gd name="T9" fmla="*/ 214 h 447"/>
                              <a:gd name="T10" fmla="*/ 74 w 82"/>
                              <a:gd name="T11" fmla="*/ 311 h 447"/>
                              <a:gd name="T12" fmla="*/ 41 w 82"/>
                              <a:gd name="T13" fmla="*/ 428 h 447"/>
                              <a:gd name="T14" fmla="*/ 24 w 82"/>
                              <a:gd name="T15" fmla="*/ 447 h 447"/>
                              <a:gd name="T16" fmla="*/ 16 w 82"/>
                              <a:gd name="T17" fmla="*/ 447 h 447"/>
                              <a:gd name="T18" fmla="*/ 16 w 82"/>
                              <a:gd name="T19" fmla="*/ 428 h 447"/>
                              <a:gd name="T20" fmla="*/ 24 w 82"/>
                              <a:gd name="T21" fmla="*/ 389 h 447"/>
                              <a:gd name="T22" fmla="*/ 33 w 82"/>
                              <a:gd name="T23" fmla="*/ 311 h 447"/>
                              <a:gd name="T24" fmla="*/ 33 w 82"/>
                              <a:gd name="T25" fmla="*/ 253 h 447"/>
                              <a:gd name="T26" fmla="*/ 16 w 82"/>
                              <a:gd name="T27" fmla="*/ 155 h 447"/>
                              <a:gd name="T28" fmla="*/ 0 w 82"/>
                              <a:gd name="T29" fmla="*/ 78 h 447"/>
                              <a:gd name="T30" fmla="*/ 8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 y="0"/>
                                </a:moveTo>
                                <a:lnTo>
                                  <a:pt x="24" y="0"/>
                                </a:lnTo>
                                <a:lnTo>
                                  <a:pt x="57" y="58"/>
                                </a:lnTo>
                                <a:lnTo>
                                  <a:pt x="74" y="117"/>
                                </a:lnTo>
                                <a:lnTo>
                                  <a:pt x="82" y="214"/>
                                </a:lnTo>
                                <a:lnTo>
                                  <a:pt x="74" y="311"/>
                                </a:lnTo>
                                <a:lnTo>
                                  <a:pt x="41" y="428"/>
                                </a:lnTo>
                                <a:lnTo>
                                  <a:pt x="24" y="447"/>
                                </a:lnTo>
                                <a:lnTo>
                                  <a:pt x="16" y="447"/>
                                </a:lnTo>
                                <a:lnTo>
                                  <a:pt x="16" y="428"/>
                                </a:lnTo>
                                <a:lnTo>
                                  <a:pt x="24" y="389"/>
                                </a:lnTo>
                                <a:lnTo>
                                  <a:pt x="33" y="311"/>
                                </a:lnTo>
                                <a:lnTo>
                                  <a:pt x="33" y="253"/>
                                </a:lnTo>
                                <a:lnTo>
                                  <a:pt x="16" y="155"/>
                                </a:lnTo>
                                <a:lnTo>
                                  <a:pt x="0" y="78"/>
                                </a:lnTo>
                                <a:lnTo>
                                  <a:pt x="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62" name="Freeform 49"/>
                        <wps:cNvSpPr>
                          <a:spLocks/>
                        </wps:cNvSpPr>
                        <wps:spPr bwMode="auto">
                          <a:xfrm flipH="1">
                            <a:off x="80" y="39"/>
                            <a:ext cx="1330" cy="133"/>
                          </a:xfrm>
                          <a:custGeom>
                            <a:avLst/>
                            <a:gdLst>
                              <a:gd name="T0" fmla="*/ 156 w 7973"/>
                              <a:gd name="T1" fmla="*/ 136 h 798"/>
                              <a:gd name="T2" fmla="*/ 57 w 7973"/>
                              <a:gd name="T3" fmla="*/ 311 h 798"/>
                              <a:gd name="T4" fmla="*/ 49 w 7973"/>
                              <a:gd name="T5" fmla="*/ 545 h 798"/>
                              <a:gd name="T6" fmla="*/ 106 w 7973"/>
                              <a:gd name="T7" fmla="*/ 681 h 798"/>
                              <a:gd name="T8" fmla="*/ 181 w 7973"/>
                              <a:gd name="T9" fmla="*/ 700 h 798"/>
                              <a:gd name="T10" fmla="*/ 238 w 7973"/>
                              <a:gd name="T11" fmla="*/ 603 h 798"/>
                              <a:gd name="T12" fmla="*/ 230 w 7973"/>
                              <a:gd name="T13" fmla="*/ 389 h 798"/>
                              <a:gd name="T14" fmla="*/ 156 w 7973"/>
                              <a:gd name="T15" fmla="*/ 350 h 798"/>
                              <a:gd name="T16" fmla="*/ 139 w 7973"/>
                              <a:gd name="T17" fmla="*/ 428 h 798"/>
                              <a:gd name="T18" fmla="*/ 172 w 7973"/>
                              <a:gd name="T19" fmla="*/ 506 h 798"/>
                              <a:gd name="T20" fmla="*/ 197 w 7973"/>
                              <a:gd name="T21" fmla="*/ 448 h 798"/>
                              <a:gd name="T22" fmla="*/ 189 w 7973"/>
                              <a:gd name="T23" fmla="*/ 564 h 798"/>
                              <a:gd name="T24" fmla="*/ 139 w 7973"/>
                              <a:gd name="T25" fmla="*/ 584 h 798"/>
                              <a:gd name="T26" fmla="*/ 106 w 7973"/>
                              <a:gd name="T27" fmla="*/ 506 h 798"/>
                              <a:gd name="T28" fmla="*/ 106 w 7973"/>
                              <a:gd name="T29" fmla="*/ 350 h 798"/>
                              <a:gd name="T30" fmla="*/ 156 w 7973"/>
                              <a:gd name="T31" fmla="*/ 253 h 798"/>
                              <a:gd name="T32" fmla="*/ 230 w 7973"/>
                              <a:gd name="T33" fmla="*/ 272 h 798"/>
                              <a:gd name="T34" fmla="*/ 279 w 7973"/>
                              <a:gd name="T35" fmla="*/ 409 h 798"/>
                              <a:gd name="T36" fmla="*/ 279 w 7973"/>
                              <a:gd name="T37" fmla="*/ 623 h 798"/>
                              <a:gd name="T38" fmla="*/ 213 w 7973"/>
                              <a:gd name="T39" fmla="*/ 778 h 798"/>
                              <a:gd name="T40" fmla="*/ 98 w 7973"/>
                              <a:gd name="T41" fmla="*/ 778 h 798"/>
                              <a:gd name="T42" fmla="*/ 8 w 7973"/>
                              <a:gd name="T43" fmla="*/ 545 h 798"/>
                              <a:gd name="T44" fmla="*/ 16 w 7973"/>
                              <a:gd name="T45" fmla="*/ 253 h 798"/>
                              <a:gd name="T46" fmla="*/ 139 w 7973"/>
                              <a:gd name="T47" fmla="*/ 39 h 798"/>
                              <a:gd name="T48" fmla="*/ 255 w 7973"/>
                              <a:gd name="T49" fmla="*/ 0 h 798"/>
                              <a:gd name="T50" fmla="*/ 7784 w 7973"/>
                              <a:gd name="T51" fmla="*/ 19 h 798"/>
                              <a:gd name="T52" fmla="*/ 7916 w 7973"/>
                              <a:gd name="T53" fmla="*/ 136 h 798"/>
                              <a:gd name="T54" fmla="*/ 7973 w 7973"/>
                              <a:gd name="T55" fmla="*/ 409 h 798"/>
                              <a:gd name="T56" fmla="*/ 7932 w 7973"/>
                              <a:gd name="T57" fmla="*/ 681 h 798"/>
                              <a:gd name="T58" fmla="*/ 7809 w 7973"/>
                              <a:gd name="T59" fmla="*/ 798 h 798"/>
                              <a:gd name="T60" fmla="*/ 7726 w 7973"/>
                              <a:gd name="T61" fmla="*/ 720 h 798"/>
                              <a:gd name="T62" fmla="*/ 7685 w 7973"/>
                              <a:gd name="T63" fmla="*/ 506 h 798"/>
                              <a:gd name="T64" fmla="*/ 7718 w 7973"/>
                              <a:gd name="T65" fmla="*/ 331 h 798"/>
                              <a:gd name="T66" fmla="*/ 7784 w 7973"/>
                              <a:gd name="T67" fmla="*/ 253 h 798"/>
                              <a:gd name="T68" fmla="*/ 7850 w 7973"/>
                              <a:gd name="T69" fmla="*/ 292 h 798"/>
                              <a:gd name="T70" fmla="*/ 7875 w 7973"/>
                              <a:gd name="T71" fmla="*/ 428 h 798"/>
                              <a:gd name="T72" fmla="*/ 7858 w 7973"/>
                              <a:gd name="T73" fmla="*/ 564 h 798"/>
                              <a:gd name="T74" fmla="*/ 7817 w 7973"/>
                              <a:gd name="T75" fmla="*/ 603 h 798"/>
                              <a:gd name="T76" fmla="*/ 7768 w 7973"/>
                              <a:gd name="T77" fmla="*/ 486 h 798"/>
                              <a:gd name="T78" fmla="*/ 7792 w 7973"/>
                              <a:gd name="T79" fmla="*/ 467 h 798"/>
                              <a:gd name="T80" fmla="*/ 7833 w 7973"/>
                              <a:gd name="T81" fmla="*/ 467 h 798"/>
                              <a:gd name="T82" fmla="*/ 7833 w 7973"/>
                              <a:gd name="T83" fmla="*/ 389 h 798"/>
                              <a:gd name="T84" fmla="*/ 7784 w 7973"/>
                              <a:gd name="T85" fmla="*/ 331 h 798"/>
                              <a:gd name="T86" fmla="*/ 7726 w 7973"/>
                              <a:gd name="T87" fmla="*/ 506 h 798"/>
                              <a:gd name="T88" fmla="*/ 7759 w 7973"/>
                              <a:gd name="T89" fmla="*/ 662 h 798"/>
                              <a:gd name="T90" fmla="*/ 7833 w 7973"/>
                              <a:gd name="T91" fmla="*/ 700 h 798"/>
                              <a:gd name="T92" fmla="*/ 7899 w 7973"/>
                              <a:gd name="T93" fmla="*/ 623 h 798"/>
                              <a:gd name="T94" fmla="*/ 7932 w 7973"/>
                              <a:gd name="T95" fmla="*/ 428 h 798"/>
                              <a:gd name="T96" fmla="*/ 7883 w 7973"/>
                              <a:gd name="T97" fmla="*/ 195 h 798"/>
                              <a:gd name="T98" fmla="*/ 7726 w 7973"/>
                              <a:gd name="T99" fmla="*/ 117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117"/>
                                </a:moveTo>
                                <a:lnTo>
                                  <a:pt x="156" y="136"/>
                                </a:lnTo>
                                <a:lnTo>
                                  <a:pt x="98" y="195"/>
                                </a:lnTo>
                                <a:lnTo>
                                  <a:pt x="57" y="311"/>
                                </a:lnTo>
                                <a:lnTo>
                                  <a:pt x="41" y="428"/>
                                </a:lnTo>
                                <a:lnTo>
                                  <a:pt x="49" y="545"/>
                                </a:lnTo>
                                <a:lnTo>
                                  <a:pt x="74" y="623"/>
                                </a:lnTo>
                                <a:lnTo>
                                  <a:pt x="106" y="681"/>
                                </a:lnTo>
                                <a:lnTo>
                                  <a:pt x="148" y="700"/>
                                </a:lnTo>
                                <a:lnTo>
                                  <a:pt x="181" y="700"/>
                                </a:lnTo>
                                <a:lnTo>
                                  <a:pt x="213" y="662"/>
                                </a:lnTo>
                                <a:lnTo>
                                  <a:pt x="238" y="603"/>
                                </a:lnTo>
                                <a:lnTo>
                                  <a:pt x="246" y="506"/>
                                </a:lnTo>
                                <a:lnTo>
                                  <a:pt x="230" y="389"/>
                                </a:lnTo>
                                <a:lnTo>
                                  <a:pt x="197" y="331"/>
                                </a:lnTo>
                                <a:lnTo>
                                  <a:pt x="156" y="350"/>
                                </a:lnTo>
                                <a:lnTo>
                                  <a:pt x="148" y="389"/>
                                </a:lnTo>
                                <a:lnTo>
                                  <a:pt x="139" y="428"/>
                                </a:lnTo>
                                <a:lnTo>
                                  <a:pt x="148" y="467"/>
                                </a:lnTo>
                                <a:lnTo>
                                  <a:pt x="172" y="506"/>
                                </a:lnTo>
                                <a:lnTo>
                                  <a:pt x="189" y="467"/>
                                </a:lnTo>
                                <a:lnTo>
                                  <a:pt x="197" y="448"/>
                                </a:lnTo>
                                <a:lnTo>
                                  <a:pt x="205" y="486"/>
                                </a:lnTo>
                                <a:lnTo>
                                  <a:pt x="189" y="564"/>
                                </a:lnTo>
                                <a:lnTo>
                                  <a:pt x="156" y="603"/>
                                </a:lnTo>
                                <a:lnTo>
                                  <a:pt x="139" y="584"/>
                                </a:lnTo>
                                <a:lnTo>
                                  <a:pt x="115" y="564"/>
                                </a:lnTo>
                                <a:lnTo>
                                  <a:pt x="106" y="506"/>
                                </a:lnTo>
                                <a:lnTo>
                                  <a:pt x="98" y="428"/>
                                </a:lnTo>
                                <a:lnTo>
                                  <a:pt x="106" y="350"/>
                                </a:lnTo>
                                <a:lnTo>
                                  <a:pt x="131" y="292"/>
                                </a:lnTo>
                                <a:lnTo>
                                  <a:pt x="156" y="253"/>
                                </a:lnTo>
                                <a:lnTo>
                                  <a:pt x="197" y="253"/>
                                </a:lnTo>
                                <a:lnTo>
                                  <a:pt x="230" y="272"/>
                                </a:lnTo>
                                <a:lnTo>
                                  <a:pt x="263" y="331"/>
                                </a:lnTo>
                                <a:lnTo>
                                  <a:pt x="279" y="409"/>
                                </a:lnTo>
                                <a:lnTo>
                                  <a:pt x="288" y="506"/>
                                </a:lnTo>
                                <a:lnTo>
                                  <a:pt x="279" y="623"/>
                                </a:lnTo>
                                <a:lnTo>
                                  <a:pt x="246" y="720"/>
                                </a:lnTo>
                                <a:lnTo>
                                  <a:pt x="213" y="778"/>
                                </a:lnTo>
                                <a:lnTo>
                                  <a:pt x="172" y="798"/>
                                </a:lnTo>
                                <a:lnTo>
                                  <a:pt x="98" y="778"/>
                                </a:lnTo>
                                <a:lnTo>
                                  <a:pt x="41" y="681"/>
                                </a:lnTo>
                                <a:lnTo>
                                  <a:pt x="8" y="545"/>
                                </a:lnTo>
                                <a:lnTo>
                                  <a:pt x="0" y="409"/>
                                </a:lnTo>
                                <a:lnTo>
                                  <a:pt x="16" y="253"/>
                                </a:lnTo>
                                <a:lnTo>
                                  <a:pt x="65" y="136"/>
                                </a:lnTo>
                                <a:lnTo>
                                  <a:pt x="139" y="39"/>
                                </a:lnTo>
                                <a:lnTo>
                                  <a:pt x="197" y="19"/>
                                </a:lnTo>
                                <a:lnTo>
                                  <a:pt x="255" y="0"/>
                                </a:lnTo>
                                <a:lnTo>
                                  <a:pt x="7726" y="0"/>
                                </a:lnTo>
                                <a:lnTo>
                                  <a:pt x="7784" y="19"/>
                                </a:lnTo>
                                <a:lnTo>
                                  <a:pt x="7833" y="39"/>
                                </a:lnTo>
                                <a:lnTo>
                                  <a:pt x="7916" y="136"/>
                                </a:lnTo>
                                <a:lnTo>
                                  <a:pt x="7957" y="253"/>
                                </a:lnTo>
                                <a:lnTo>
                                  <a:pt x="7973" y="409"/>
                                </a:lnTo>
                                <a:lnTo>
                                  <a:pt x="7965" y="545"/>
                                </a:lnTo>
                                <a:lnTo>
                                  <a:pt x="7932" y="681"/>
                                </a:lnTo>
                                <a:lnTo>
                                  <a:pt x="7883" y="778"/>
                                </a:lnTo>
                                <a:lnTo>
                                  <a:pt x="7809" y="798"/>
                                </a:lnTo>
                                <a:lnTo>
                                  <a:pt x="7768" y="778"/>
                                </a:lnTo>
                                <a:lnTo>
                                  <a:pt x="7726" y="720"/>
                                </a:lnTo>
                                <a:lnTo>
                                  <a:pt x="7702" y="623"/>
                                </a:lnTo>
                                <a:lnTo>
                                  <a:pt x="7685" y="506"/>
                                </a:lnTo>
                                <a:lnTo>
                                  <a:pt x="7693" y="409"/>
                                </a:lnTo>
                                <a:lnTo>
                                  <a:pt x="7718" y="331"/>
                                </a:lnTo>
                                <a:lnTo>
                                  <a:pt x="7751" y="272"/>
                                </a:lnTo>
                                <a:lnTo>
                                  <a:pt x="7784" y="253"/>
                                </a:lnTo>
                                <a:lnTo>
                                  <a:pt x="7817" y="253"/>
                                </a:lnTo>
                                <a:lnTo>
                                  <a:pt x="7850" y="292"/>
                                </a:lnTo>
                                <a:lnTo>
                                  <a:pt x="7866" y="350"/>
                                </a:lnTo>
                                <a:lnTo>
                                  <a:pt x="7875" y="428"/>
                                </a:lnTo>
                                <a:lnTo>
                                  <a:pt x="7875" y="506"/>
                                </a:lnTo>
                                <a:lnTo>
                                  <a:pt x="7858" y="564"/>
                                </a:lnTo>
                                <a:lnTo>
                                  <a:pt x="7842" y="584"/>
                                </a:lnTo>
                                <a:lnTo>
                                  <a:pt x="7817" y="603"/>
                                </a:lnTo>
                                <a:lnTo>
                                  <a:pt x="7792" y="564"/>
                                </a:lnTo>
                                <a:lnTo>
                                  <a:pt x="7768" y="486"/>
                                </a:lnTo>
                                <a:lnTo>
                                  <a:pt x="7784" y="448"/>
                                </a:lnTo>
                                <a:lnTo>
                                  <a:pt x="7792" y="467"/>
                                </a:lnTo>
                                <a:lnTo>
                                  <a:pt x="7809" y="506"/>
                                </a:lnTo>
                                <a:lnTo>
                                  <a:pt x="7833" y="467"/>
                                </a:lnTo>
                                <a:lnTo>
                                  <a:pt x="7833" y="428"/>
                                </a:lnTo>
                                <a:lnTo>
                                  <a:pt x="7833" y="389"/>
                                </a:lnTo>
                                <a:lnTo>
                                  <a:pt x="7817" y="350"/>
                                </a:lnTo>
                                <a:lnTo>
                                  <a:pt x="7784" y="331"/>
                                </a:lnTo>
                                <a:lnTo>
                                  <a:pt x="7743" y="389"/>
                                </a:lnTo>
                                <a:lnTo>
                                  <a:pt x="7726" y="506"/>
                                </a:lnTo>
                                <a:lnTo>
                                  <a:pt x="7735" y="603"/>
                                </a:lnTo>
                                <a:lnTo>
                                  <a:pt x="7759" y="662"/>
                                </a:lnTo>
                                <a:lnTo>
                                  <a:pt x="7792" y="700"/>
                                </a:lnTo>
                                <a:lnTo>
                                  <a:pt x="7833" y="700"/>
                                </a:lnTo>
                                <a:lnTo>
                                  <a:pt x="7866" y="681"/>
                                </a:lnTo>
                                <a:lnTo>
                                  <a:pt x="7899" y="623"/>
                                </a:lnTo>
                                <a:lnTo>
                                  <a:pt x="7924" y="545"/>
                                </a:lnTo>
                                <a:lnTo>
                                  <a:pt x="7932" y="428"/>
                                </a:lnTo>
                                <a:lnTo>
                                  <a:pt x="7924" y="311"/>
                                </a:lnTo>
                                <a:lnTo>
                                  <a:pt x="7883" y="195"/>
                                </a:lnTo>
                                <a:lnTo>
                                  <a:pt x="7817" y="136"/>
                                </a:lnTo>
                                <a:lnTo>
                                  <a:pt x="7726" y="117"/>
                                </a:lnTo>
                                <a:lnTo>
                                  <a:pt x="246" y="117"/>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3" name="Freeform 50"/>
                        <wps:cNvSpPr>
                          <a:spLocks/>
                        </wps:cNvSpPr>
                        <wps:spPr bwMode="auto">
                          <a:xfrm flipH="1">
                            <a:off x="15" y="192"/>
                            <a:ext cx="56" cy="2062"/>
                          </a:xfrm>
                          <a:custGeom>
                            <a:avLst/>
                            <a:gdLst>
                              <a:gd name="T0" fmla="*/ 337 w 337"/>
                              <a:gd name="T1" fmla="*/ 11908 h 12356"/>
                              <a:gd name="T2" fmla="*/ 288 w 337"/>
                              <a:gd name="T3" fmla="*/ 12200 h 12356"/>
                              <a:gd name="T4" fmla="*/ 172 w 337"/>
                              <a:gd name="T5" fmla="*/ 12356 h 12356"/>
                              <a:gd name="T6" fmla="*/ 49 w 337"/>
                              <a:gd name="T7" fmla="*/ 12259 h 12356"/>
                              <a:gd name="T8" fmla="*/ 0 w 337"/>
                              <a:gd name="T9" fmla="*/ 11967 h 12356"/>
                              <a:gd name="T10" fmla="*/ 41 w 337"/>
                              <a:gd name="T11" fmla="*/ 11772 h 12356"/>
                              <a:gd name="T12" fmla="*/ 123 w 337"/>
                              <a:gd name="T13" fmla="*/ 11675 h 12356"/>
                              <a:gd name="T14" fmla="*/ 205 w 337"/>
                              <a:gd name="T15" fmla="*/ 11753 h 12356"/>
                              <a:gd name="T16" fmla="*/ 238 w 337"/>
                              <a:gd name="T17" fmla="*/ 11908 h 12356"/>
                              <a:gd name="T18" fmla="*/ 222 w 337"/>
                              <a:gd name="T19" fmla="*/ 12064 h 12356"/>
                              <a:gd name="T20" fmla="*/ 156 w 337"/>
                              <a:gd name="T21" fmla="*/ 12122 h 12356"/>
                              <a:gd name="T22" fmla="*/ 107 w 337"/>
                              <a:gd name="T23" fmla="*/ 12084 h 12356"/>
                              <a:gd name="T24" fmla="*/ 90 w 337"/>
                              <a:gd name="T25" fmla="*/ 11986 h 12356"/>
                              <a:gd name="T26" fmla="*/ 131 w 337"/>
                              <a:gd name="T27" fmla="*/ 11870 h 12356"/>
                              <a:gd name="T28" fmla="*/ 140 w 337"/>
                              <a:gd name="T29" fmla="*/ 11928 h 12356"/>
                              <a:gd name="T30" fmla="*/ 140 w 337"/>
                              <a:gd name="T31" fmla="*/ 12025 h 12356"/>
                              <a:gd name="T32" fmla="*/ 181 w 337"/>
                              <a:gd name="T33" fmla="*/ 12025 h 12356"/>
                              <a:gd name="T34" fmla="*/ 197 w 337"/>
                              <a:gd name="T35" fmla="*/ 11908 h 12356"/>
                              <a:gd name="T36" fmla="*/ 131 w 337"/>
                              <a:gd name="T37" fmla="*/ 11772 h 12356"/>
                              <a:gd name="T38" fmla="*/ 57 w 337"/>
                              <a:gd name="T39" fmla="*/ 11850 h 12356"/>
                              <a:gd name="T40" fmla="*/ 41 w 337"/>
                              <a:gd name="T41" fmla="*/ 12025 h 12356"/>
                              <a:gd name="T42" fmla="*/ 74 w 337"/>
                              <a:gd name="T43" fmla="*/ 12181 h 12356"/>
                              <a:gd name="T44" fmla="*/ 156 w 337"/>
                              <a:gd name="T45" fmla="*/ 12259 h 12356"/>
                              <a:gd name="T46" fmla="*/ 255 w 337"/>
                              <a:gd name="T47" fmla="*/ 12142 h 12356"/>
                              <a:gd name="T48" fmla="*/ 296 w 337"/>
                              <a:gd name="T49" fmla="*/ 11772 h 12356"/>
                              <a:gd name="T50" fmla="*/ 288 w 337"/>
                              <a:gd name="T51" fmla="*/ 369 h 12356"/>
                              <a:gd name="T52" fmla="*/ 214 w 337"/>
                              <a:gd name="T53" fmla="*/ 136 h 12356"/>
                              <a:gd name="T54" fmla="*/ 115 w 337"/>
                              <a:gd name="T55" fmla="*/ 116 h 12356"/>
                              <a:gd name="T56" fmla="*/ 49 w 337"/>
                              <a:gd name="T57" fmla="*/ 253 h 12356"/>
                              <a:gd name="T58" fmla="*/ 41 w 337"/>
                              <a:gd name="T59" fmla="*/ 428 h 12356"/>
                              <a:gd name="T60" fmla="*/ 90 w 337"/>
                              <a:gd name="T61" fmla="*/ 564 h 12356"/>
                              <a:gd name="T62" fmla="*/ 172 w 337"/>
                              <a:gd name="T63" fmla="*/ 544 h 12356"/>
                              <a:gd name="T64" fmla="*/ 197 w 337"/>
                              <a:gd name="T65" fmla="*/ 369 h 12356"/>
                              <a:gd name="T66" fmla="*/ 156 w 337"/>
                              <a:gd name="T67" fmla="*/ 330 h 12356"/>
                              <a:gd name="T68" fmla="*/ 123 w 337"/>
                              <a:gd name="T69" fmla="*/ 408 h 12356"/>
                              <a:gd name="T70" fmla="*/ 156 w 337"/>
                              <a:gd name="T71" fmla="*/ 467 h 12356"/>
                              <a:gd name="T72" fmla="*/ 98 w 337"/>
                              <a:gd name="T73" fmla="*/ 447 h 12356"/>
                              <a:gd name="T74" fmla="*/ 90 w 337"/>
                              <a:gd name="T75" fmla="*/ 330 h 12356"/>
                              <a:gd name="T76" fmla="*/ 123 w 337"/>
                              <a:gd name="T77" fmla="*/ 253 h 12356"/>
                              <a:gd name="T78" fmla="*/ 197 w 337"/>
                              <a:gd name="T79" fmla="*/ 253 h 12356"/>
                              <a:gd name="T80" fmla="*/ 238 w 337"/>
                              <a:gd name="T81" fmla="*/ 369 h 12356"/>
                              <a:gd name="T82" fmla="*/ 222 w 337"/>
                              <a:gd name="T83" fmla="*/ 544 h 12356"/>
                              <a:gd name="T84" fmla="*/ 172 w 337"/>
                              <a:gd name="T85" fmla="*/ 661 h 12356"/>
                              <a:gd name="T86" fmla="*/ 82 w 337"/>
                              <a:gd name="T87" fmla="*/ 661 h 12356"/>
                              <a:gd name="T88" fmla="*/ 8 w 337"/>
                              <a:gd name="T89" fmla="*/ 505 h 12356"/>
                              <a:gd name="T90" fmla="*/ 16 w 337"/>
                              <a:gd name="T91" fmla="*/ 233 h 12356"/>
                              <a:gd name="T92" fmla="*/ 107 w 337"/>
                              <a:gd name="T93" fmla="*/ 19 h 12356"/>
                              <a:gd name="T94" fmla="*/ 230 w 337"/>
                              <a:gd name="T95" fmla="*/ 38 h 12356"/>
                              <a:gd name="T96" fmla="*/ 321 w 337"/>
                              <a:gd name="T97" fmla="*/ 330 h 12356"/>
                              <a:gd name="T98" fmla="*/ 337 w 337"/>
                              <a:gd name="T99" fmla="*/ 60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337" y="11772"/>
                                </a:moveTo>
                                <a:lnTo>
                                  <a:pt x="337" y="11908"/>
                                </a:lnTo>
                                <a:lnTo>
                                  <a:pt x="321" y="12025"/>
                                </a:lnTo>
                                <a:lnTo>
                                  <a:pt x="288" y="12200"/>
                                </a:lnTo>
                                <a:lnTo>
                                  <a:pt x="230" y="12317"/>
                                </a:lnTo>
                                <a:lnTo>
                                  <a:pt x="172" y="12356"/>
                                </a:lnTo>
                                <a:lnTo>
                                  <a:pt x="107" y="12337"/>
                                </a:lnTo>
                                <a:lnTo>
                                  <a:pt x="49" y="12259"/>
                                </a:lnTo>
                                <a:lnTo>
                                  <a:pt x="16" y="12142"/>
                                </a:lnTo>
                                <a:lnTo>
                                  <a:pt x="0" y="11967"/>
                                </a:lnTo>
                                <a:lnTo>
                                  <a:pt x="8" y="11870"/>
                                </a:lnTo>
                                <a:lnTo>
                                  <a:pt x="41" y="11772"/>
                                </a:lnTo>
                                <a:lnTo>
                                  <a:pt x="82" y="11694"/>
                                </a:lnTo>
                                <a:lnTo>
                                  <a:pt x="123" y="11675"/>
                                </a:lnTo>
                                <a:lnTo>
                                  <a:pt x="172" y="11694"/>
                                </a:lnTo>
                                <a:lnTo>
                                  <a:pt x="205" y="11753"/>
                                </a:lnTo>
                                <a:lnTo>
                                  <a:pt x="222" y="11831"/>
                                </a:lnTo>
                                <a:lnTo>
                                  <a:pt x="238" y="11908"/>
                                </a:lnTo>
                                <a:lnTo>
                                  <a:pt x="238" y="11986"/>
                                </a:lnTo>
                                <a:lnTo>
                                  <a:pt x="222" y="12064"/>
                                </a:lnTo>
                                <a:lnTo>
                                  <a:pt x="197" y="12103"/>
                                </a:lnTo>
                                <a:lnTo>
                                  <a:pt x="156" y="12122"/>
                                </a:lnTo>
                                <a:lnTo>
                                  <a:pt x="123" y="12122"/>
                                </a:lnTo>
                                <a:lnTo>
                                  <a:pt x="107" y="12084"/>
                                </a:lnTo>
                                <a:lnTo>
                                  <a:pt x="90" y="12045"/>
                                </a:lnTo>
                                <a:lnTo>
                                  <a:pt x="90" y="11986"/>
                                </a:lnTo>
                                <a:lnTo>
                                  <a:pt x="98" y="11928"/>
                                </a:lnTo>
                                <a:lnTo>
                                  <a:pt x="131" y="11870"/>
                                </a:lnTo>
                                <a:lnTo>
                                  <a:pt x="156" y="11908"/>
                                </a:lnTo>
                                <a:lnTo>
                                  <a:pt x="140" y="11928"/>
                                </a:lnTo>
                                <a:lnTo>
                                  <a:pt x="123" y="11967"/>
                                </a:lnTo>
                                <a:lnTo>
                                  <a:pt x="140" y="12025"/>
                                </a:lnTo>
                                <a:lnTo>
                                  <a:pt x="156" y="12025"/>
                                </a:lnTo>
                                <a:lnTo>
                                  <a:pt x="181" y="12025"/>
                                </a:lnTo>
                                <a:lnTo>
                                  <a:pt x="197" y="11986"/>
                                </a:lnTo>
                                <a:lnTo>
                                  <a:pt x="197" y="11908"/>
                                </a:lnTo>
                                <a:lnTo>
                                  <a:pt x="172" y="11811"/>
                                </a:lnTo>
                                <a:lnTo>
                                  <a:pt x="131" y="11772"/>
                                </a:lnTo>
                                <a:lnTo>
                                  <a:pt x="90" y="11792"/>
                                </a:lnTo>
                                <a:lnTo>
                                  <a:pt x="57" y="11850"/>
                                </a:lnTo>
                                <a:lnTo>
                                  <a:pt x="41" y="11928"/>
                                </a:lnTo>
                                <a:lnTo>
                                  <a:pt x="41" y="12025"/>
                                </a:lnTo>
                                <a:lnTo>
                                  <a:pt x="49" y="12103"/>
                                </a:lnTo>
                                <a:lnTo>
                                  <a:pt x="74" y="12181"/>
                                </a:lnTo>
                                <a:lnTo>
                                  <a:pt x="115" y="12239"/>
                                </a:lnTo>
                                <a:lnTo>
                                  <a:pt x="156" y="12259"/>
                                </a:lnTo>
                                <a:lnTo>
                                  <a:pt x="214" y="12239"/>
                                </a:lnTo>
                                <a:lnTo>
                                  <a:pt x="255" y="12142"/>
                                </a:lnTo>
                                <a:lnTo>
                                  <a:pt x="288" y="11986"/>
                                </a:lnTo>
                                <a:lnTo>
                                  <a:pt x="296" y="11772"/>
                                </a:lnTo>
                                <a:lnTo>
                                  <a:pt x="296" y="583"/>
                                </a:lnTo>
                                <a:lnTo>
                                  <a:pt x="288" y="369"/>
                                </a:lnTo>
                                <a:lnTo>
                                  <a:pt x="255" y="233"/>
                                </a:lnTo>
                                <a:lnTo>
                                  <a:pt x="214" y="136"/>
                                </a:lnTo>
                                <a:lnTo>
                                  <a:pt x="156" y="97"/>
                                </a:lnTo>
                                <a:lnTo>
                                  <a:pt x="115" y="116"/>
                                </a:lnTo>
                                <a:lnTo>
                                  <a:pt x="74" y="175"/>
                                </a:lnTo>
                                <a:lnTo>
                                  <a:pt x="49" y="253"/>
                                </a:lnTo>
                                <a:lnTo>
                                  <a:pt x="41" y="350"/>
                                </a:lnTo>
                                <a:lnTo>
                                  <a:pt x="41" y="428"/>
                                </a:lnTo>
                                <a:lnTo>
                                  <a:pt x="57" y="505"/>
                                </a:lnTo>
                                <a:lnTo>
                                  <a:pt x="90" y="564"/>
                                </a:lnTo>
                                <a:lnTo>
                                  <a:pt x="131" y="583"/>
                                </a:lnTo>
                                <a:lnTo>
                                  <a:pt x="172" y="544"/>
                                </a:lnTo>
                                <a:lnTo>
                                  <a:pt x="197" y="467"/>
                                </a:lnTo>
                                <a:lnTo>
                                  <a:pt x="197" y="369"/>
                                </a:lnTo>
                                <a:lnTo>
                                  <a:pt x="181" y="350"/>
                                </a:lnTo>
                                <a:lnTo>
                                  <a:pt x="156" y="330"/>
                                </a:lnTo>
                                <a:lnTo>
                                  <a:pt x="140" y="350"/>
                                </a:lnTo>
                                <a:lnTo>
                                  <a:pt x="123" y="408"/>
                                </a:lnTo>
                                <a:lnTo>
                                  <a:pt x="140" y="447"/>
                                </a:lnTo>
                                <a:lnTo>
                                  <a:pt x="156" y="467"/>
                                </a:lnTo>
                                <a:lnTo>
                                  <a:pt x="131" y="486"/>
                                </a:lnTo>
                                <a:lnTo>
                                  <a:pt x="98" y="447"/>
                                </a:lnTo>
                                <a:lnTo>
                                  <a:pt x="90" y="369"/>
                                </a:lnTo>
                                <a:lnTo>
                                  <a:pt x="90" y="330"/>
                                </a:lnTo>
                                <a:lnTo>
                                  <a:pt x="107" y="291"/>
                                </a:lnTo>
                                <a:lnTo>
                                  <a:pt x="123" y="253"/>
                                </a:lnTo>
                                <a:lnTo>
                                  <a:pt x="156" y="233"/>
                                </a:lnTo>
                                <a:lnTo>
                                  <a:pt x="197" y="253"/>
                                </a:lnTo>
                                <a:lnTo>
                                  <a:pt x="222" y="311"/>
                                </a:lnTo>
                                <a:lnTo>
                                  <a:pt x="238" y="369"/>
                                </a:lnTo>
                                <a:lnTo>
                                  <a:pt x="238" y="467"/>
                                </a:lnTo>
                                <a:lnTo>
                                  <a:pt x="222" y="544"/>
                                </a:lnTo>
                                <a:lnTo>
                                  <a:pt x="205" y="622"/>
                                </a:lnTo>
                                <a:lnTo>
                                  <a:pt x="172" y="661"/>
                                </a:lnTo>
                                <a:lnTo>
                                  <a:pt x="123" y="681"/>
                                </a:lnTo>
                                <a:lnTo>
                                  <a:pt x="82" y="661"/>
                                </a:lnTo>
                                <a:lnTo>
                                  <a:pt x="41" y="603"/>
                                </a:lnTo>
                                <a:lnTo>
                                  <a:pt x="8" y="505"/>
                                </a:lnTo>
                                <a:lnTo>
                                  <a:pt x="0" y="408"/>
                                </a:lnTo>
                                <a:lnTo>
                                  <a:pt x="16" y="233"/>
                                </a:lnTo>
                                <a:lnTo>
                                  <a:pt x="49" y="97"/>
                                </a:lnTo>
                                <a:lnTo>
                                  <a:pt x="107" y="19"/>
                                </a:lnTo>
                                <a:lnTo>
                                  <a:pt x="172" y="0"/>
                                </a:lnTo>
                                <a:lnTo>
                                  <a:pt x="230" y="38"/>
                                </a:lnTo>
                                <a:lnTo>
                                  <a:pt x="288" y="155"/>
                                </a:lnTo>
                                <a:lnTo>
                                  <a:pt x="321" y="330"/>
                                </a:lnTo>
                                <a:lnTo>
                                  <a:pt x="337" y="467"/>
                                </a:lnTo>
                                <a:lnTo>
                                  <a:pt x="337" y="603"/>
                                </a:lnTo>
                                <a:lnTo>
                                  <a:pt x="337"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4" name="Freeform 51"/>
                        <wps:cNvSpPr>
                          <a:spLocks/>
                        </wps:cNvSpPr>
                        <wps:spPr bwMode="auto">
                          <a:xfrm flipH="1">
                            <a:off x="80" y="2274"/>
                            <a:ext cx="1330" cy="133"/>
                          </a:xfrm>
                          <a:custGeom>
                            <a:avLst/>
                            <a:gdLst>
                              <a:gd name="T0" fmla="*/ 156 w 7973"/>
                              <a:gd name="T1" fmla="*/ 681 h 798"/>
                              <a:gd name="T2" fmla="*/ 57 w 7973"/>
                              <a:gd name="T3" fmla="*/ 506 h 798"/>
                              <a:gd name="T4" fmla="*/ 49 w 7973"/>
                              <a:gd name="T5" fmla="*/ 272 h 798"/>
                              <a:gd name="T6" fmla="*/ 106 w 7973"/>
                              <a:gd name="T7" fmla="*/ 117 h 798"/>
                              <a:gd name="T8" fmla="*/ 181 w 7973"/>
                              <a:gd name="T9" fmla="*/ 97 h 798"/>
                              <a:gd name="T10" fmla="*/ 238 w 7973"/>
                              <a:gd name="T11" fmla="*/ 214 h 798"/>
                              <a:gd name="T12" fmla="*/ 230 w 7973"/>
                              <a:gd name="T13" fmla="*/ 408 h 798"/>
                              <a:gd name="T14" fmla="*/ 156 w 7973"/>
                              <a:gd name="T15" fmla="*/ 467 h 798"/>
                              <a:gd name="T16" fmla="*/ 139 w 7973"/>
                              <a:gd name="T17" fmla="*/ 369 h 798"/>
                              <a:gd name="T18" fmla="*/ 172 w 7973"/>
                              <a:gd name="T19" fmla="*/ 311 h 798"/>
                              <a:gd name="T20" fmla="*/ 197 w 7973"/>
                              <a:gd name="T21" fmla="*/ 369 h 798"/>
                              <a:gd name="T22" fmla="*/ 189 w 7973"/>
                              <a:gd name="T23" fmla="*/ 233 h 798"/>
                              <a:gd name="T24" fmla="*/ 139 w 7973"/>
                              <a:gd name="T25" fmla="*/ 214 h 798"/>
                              <a:gd name="T26" fmla="*/ 106 w 7973"/>
                              <a:gd name="T27" fmla="*/ 292 h 798"/>
                              <a:gd name="T28" fmla="*/ 106 w 7973"/>
                              <a:gd name="T29" fmla="*/ 467 h 798"/>
                              <a:gd name="T30" fmla="*/ 156 w 7973"/>
                              <a:gd name="T31" fmla="*/ 564 h 798"/>
                              <a:gd name="T32" fmla="*/ 230 w 7973"/>
                              <a:gd name="T33" fmla="*/ 545 h 798"/>
                              <a:gd name="T34" fmla="*/ 279 w 7973"/>
                              <a:gd name="T35" fmla="*/ 408 h 798"/>
                              <a:gd name="T36" fmla="*/ 279 w 7973"/>
                              <a:gd name="T37" fmla="*/ 194 h 798"/>
                              <a:gd name="T38" fmla="*/ 213 w 7973"/>
                              <a:gd name="T39" fmla="*/ 19 h 798"/>
                              <a:gd name="T40" fmla="*/ 98 w 7973"/>
                              <a:gd name="T41" fmla="*/ 39 h 798"/>
                              <a:gd name="T42" fmla="*/ 8 w 7973"/>
                              <a:gd name="T43" fmla="*/ 253 h 798"/>
                              <a:gd name="T44" fmla="*/ 16 w 7973"/>
                              <a:gd name="T45" fmla="*/ 545 h 798"/>
                              <a:gd name="T46" fmla="*/ 139 w 7973"/>
                              <a:gd name="T47" fmla="*/ 759 h 798"/>
                              <a:gd name="T48" fmla="*/ 255 w 7973"/>
                              <a:gd name="T49" fmla="*/ 798 h 798"/>
                              <a:gd name="T50" fmla="*/ 7784 w 7973"/>
                              <a:gd name="T51" fmla="*/ 798 h 798"/>
                              <a:gd name="T52" fmla="*/ 7916 w 7973"/>
                              <a:gd name="T53" fmla="*/ 681 h 798"/>
                              <a:gd name="T54" fmla="*/ 7973 w 7973"/>
                              <a:gd name="T55" fmla="*/ 408 h 798"/>
                              <a:gd name="T56" fmla="*/ 7932 w 7973"/>
                              <a:gd name="T57" fmla="*/ 136 h 798"/>
                              <a:gd name="T58" fmla="*/ 7809 w 7973"/>
                              <a:gd name="T59" fmla="*/ 0 h 798"/>
                              <a:gd name="T60" fmla="*/ 7726 w 7973"/>
                              <a:gd name="T61" fmla="*/ 97 h 798"/>
                              <a:gd name="T62" fmla="*/ 7685 w 7973"/>
                              <a:gd name="T63" fmla="*/ 292 h 798"/>
                              <a:gd name="T64" fmla="*/ 7718 w 7973"/>
                              <a:gd name="T65" fmla="*/ 486 h 798"/>
                              <a:gd name="T66" fmla="*/ 7784 w 7973"/>
                              <a:gd name="T67" fmla="*/ 564 h 798"/>
                              <a:gd name="T68" fmla="*/ 7850 w 7973"/>
                              <a:gd name="T69" fmla="*/ 525 h 798"/>
                              <a:gd name="T70" fmla="*/ 7875 w 7973"/>
                              <a:gd name="T71" fmla="*/ 369 h 798"/>
                              <a:gd name="T72" fmla="*/ 7858 w 7973"/>
                              <a:gd name="T73" fmla="*/ 253 h 798"/>
                              <a:gd name="T74" fmla="*/ 7817 w 7973"/>
                              <a:gd name="T75" fmla="*/ 214 h 798"/>
                              <a:gd name="T76" fmla="*/ 7768 w 7973"/>
                              <a:gd name="T77" fmla="*/ 311 h 798"/>
                              <a:gd name="T78" fmla="*/ 7792 w 7973"/>
                              <a:gd name="T79" fmla="*/ 331 h 798"/>
                              <a:gd name="T80" fmla="*/ 7833 w 7973"/>
                              <a:gd name="T81" fmla="*/ 331 h 798"/>
                              <a:gd name="T82" fmla="*/ 7833 w 7973"/>
                              <a:gd name="T83" fmla="*/ 428 h 798"/>
                              <a:gd name="T84" fmla="*/ 7784 w 7973"/>
                              <a:gd name="T85" fmla="*/ 467 h 798"/>
                              <a:gd name="T86" fmla="*/ 7726 w 7973"/>
                              <a:gd name="T87" fmla="*/ 311 h 798"/>
                              <a:gd name="T88" fmla="*/ 7759 w 7973"/>
                              <a:gd name="T89" fmla="*/ 136 h 798"/>
                              <a:gd name="T90" fmla="*/ 7833 w 7973"/>
                              <a:gd name="T91" fmla="*/ 97 h 798"/>
                              <a:gd name="T92" fmla="*/ 7899 w 7973"/>
                              <a:gd name="T93" fmla="*/ 175 h 798"/>
                              <a:gd name="T94" fmla="*/ 7932 w 7973"/>
                              <a:gd name="T95" fmla="*/ 369 h 798"/>
                              <a:gd name="T96" fmla="*/ 7883 w 7973"/>
                              <a:gd name="T97" fmla="*/ 603 h 798"/>
                              <a:gd name="T98" fmla="*/ 7726 w 7973"/>
                              <a:gd name="T99" fmla="*/ 700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700"/>
                                </a:moveTo>
                                <a:lnTo>
                                  <a:pt x="156" y="681"/>
                                </a:lnTo>
                                <a:lnTo>
                                  <a:pt x="98" y="603"/>
                                </a:lnTo>
                                <a:lnTo>
                                  <a:pt x="57" y="506"/>
                                </a:lnTo>
                                <a:lnTo>
                                  <a:pt x="41" y="369"/>
                                </a:lnTo>
                                <a:lnTo>
                                  <a:pt x="49" y="272"/>
                                </a:lnTo>
                                <a:lnTo>
                                  <a:pt x="74" y="175"/>
                                </a:lnTo>
                                <a:lnTo>
                                  <a:pt x="106" y="117"/>
                                </a:lnTo>
                                <a:lnTo>
                                  <a:pt x="148" y="97"/>
                                </a:lnTo>
                                <a:lnTo>
                                  <a:pt x="181" y="97"/>
                                </a:lnTo>
                                <a:lnTo>
                                  <a:pt x="213" y="136"/>
                                </a:lnTo>
                                <a:lnTo>
                                  <a:pt x="238" y="214"/>
                                </a:lnTo>
                                <a:lnTo>
                                  <a:pt x="246" y="311"/>
                                </a:lnTo>
                                <a:lnTo>
                                  <a:pt x="230" y="408"/>
                                </a:lnTo>
                                <a:lnTo>
                                  <a:pt x="197" y="467"/>
                                </a:lnTo>
                                <a:lnTo>
                                  <a:pt x="156" y="467"/>
                                </a:lnTo>
                                <a:lnTo>
                                  <a:pt x="148" y="428"/>
                                </a:lnTo>
                                <a:lnTo>
                                  <a:pt x="139" y="369"/>
                                </a:lnTo>
                                <a:lnTo>
                                  <a:pt x="148" y="331"/>
                                </a:lnTo>
                                <a:lnTo>
                                  <a:pt x="172" y="311"/>
                                </a:lnTo>
                                <a:lnTo>
                                  <a:pt x="189" y="331"/>
                                </a:lnTo>
                                <a:lnTo>
                                  <a:pt x="197" y="369"/>
                                </a:lnTo>
                                <a:lnTo>
                                  <a:pt x="205" y="311"/>
                                </a:lnTo>
                                <a:lnTo>
                                  <a:pt x="189" y="233"/>
                                </a:lnTo>
                                <a:lnTo>
                                  <a:pt x="156" y="214"/>
                                </a:lnTo>
                                <a:lnTo>
                                  <a:pt x="139" y="214"/>
                                </a:lnTo>
                                <a:lnTo>
                                  <a:pt x="115" y="253"/>
                                </a:lnTo>
                                <a:lnTo>
                                  <a:pt x="106" y="292"/>
                                </a:lnTo>
                                <a:lnTo>
                                  <a:pt x="98" y="369"/>
                                </a:lnTo>
                                <a:lnTo>
                                  <a:pt x="106" y="467"/>
                                </a:lnTo>
                                <a:lnTo>
                                  <a:pt x="131" y="525"/>
                                </a:lnTo>
                                <a:lnTo>
                                  <a:pt x="156" y="564"/>
                                </a:lnTo>
                                <a:lnTo>
                                  <a:pt x="197" y="564"/>
                                </a:lnTo>
                                <a:lnTo>
                                  <a:pt x="230" y="545"/>
                                </a:lnTo>
                                <a:lnTo>
                                  <a:pt x="263" y="486"/>
                                </a:lnTo>
                                <a:lnTo>
                                  <a:pt x="279" y="408"/>
                                </a:lnTo>
                                <a:lnTo>
                                  <a:pt x="288" y="292"/>
                                </a:lnTo>
                                <a:lnTo>
                                  <a:pt x="279" y="194"/>
                                </a:lnTo>
                                <a:lnTo>
                                  <a:pt x="246" y="97"/>
                                </a:lnTo>
                                <a:lnTo>
                                  <a:pt x="213" y="19"/>
                                </a:lnTo>
                                <a:lnTo>
                                  <a:pt x="172" y="0"/>
                                </a:lnTo>
                                <a:lnTo>
                                  <a:pt x="98" y="39"/>
                                </a:lnTo>
                                <a:lnTo>
                                  <a:pt x="41" y="136"/>
                                </a:lnTo>
                                <a:lnTo>
                                  <a:pt x="8" y="253"/>
                                </a:lnTo>
                                <a:lnTo>
                                  <a:pt x="0" y="408"/>
                                </a:lnTo>
                                <a:lnTo>
                                  <a:pt x="16" y="545"/>
                                </a:lnTo>
                                <a:lnTo>
                                  <a:pt x="65" y="681"/>
                                </a:lnTo>
                                <a:lnTo>
                                  <a:pt x="139" y="759"/>
                                </a:lnTo>
                                <a:lnTo>
                                  <a:pt x="197" y="798"/>
                                </a:lnTo>
                                <a:lnTo>
                                  <a:pt x="255" y="798"/>
                                </a:lnTo>
                                <a:lnTo>
                                  <a:pt x="7726" y="798"/>
                                </a:lnTo>
                                <a:lnTo>
                                  <a:pt x="7784" y="798"/>
                                </a:lnTo>
                                <a:lnTo>
                                  <a:pt x="7833" y="759"/>
                                </a:lnTo>
                                <a:lnTo>
                                  <a:pt x="7916" y="681"/>
                                </a:lnTo>
                                <a:lnTo>
                                  <a:pt x="7957" y="545"/>
                                </a:lnTo>
                                <a:lnTo>
                                  <a:pt x="7973" y="408"/>
                                </a:lnTo>
                                <a:lnTo>
                                  <a:pt x="7965" y="253"/>
                                </a:lnTo>
                                <a:lnTo>
                                  <a:pt x="7932" y="136"/>
                                </a:lnTo>
                                <a:lnTo>
                                  <a:pt x="7883" y="39"/>
                                </a:lnTo>
                                <a:lnTo>
                                  <a:pt x="7809" y="0"/>
                                </a:lnTo>
                                <a:lnTo>
                                  <a:pt x="7768" y="19"/>
                                </a:lnTo>
                                <a:lnTo>
                                  <a:pt x="7726" y="97"/>
                                </a:lnTo>
                                <a:lnTo>
                                  <a:pt x="7702" y="194"/>
                                </a:lnTo>
                                <a:lnTo>
                                  <a:pt x="7685" y="292"/>
                                </a:lnTo>
                                <a:lnTo>
                                  <a:pt x="7693" y="408"/>
                                </a:lnTo>
                                <a:lnTo>
                                  <a:pt x="7718" y="486"/>
                                </a:lnTo>
                                <a:lnTo>
                                  <a:pt x="7751" y="545"/>
                                </a:lnTo>
                                <a:lnTo>
                                  <a:pt x="7784" y="564"/>
                                </a:lnTo>
                                <a:lnTo>
                                  <a:pt x="7817" y="564"/>
                                </a:lnTo>
                                <a:lnTo>
                                  <a:pt x="7850" y="525"/>
                                </a:lnTo>
                                <a:lnTo>
                                  <a:pt x="7866" y="467"/>
                                </a:lnTo>
                                <a:lnTo>
                                  <a:pt x="7875" y="369"/>
                                </a:lnTo>
                                <a:lnTo>
                                  <a:pt x="7875" y="292"/>
                                </a:lnTo>
                                <a:lnTo>
                                  <a:pt x="7858" y="253"/>
                                </a:lnTo>
                                <a:lnTo>
                                  <a:pt x="7842" y="214"/>
                                </a:lnTo>
                                <a:lnTo>
                                  <a:pt x="7817" y="214"/>
                                </a:lnTo>
                                <a:lnTo>
                                  <a:pt x="7792" y="233"/>
                                </a:lnTo>
                                <a:lnTo>
                                  <a:pt x="7768" y="311"/>
                                </a:lnTo>
                                <a:lnTo>
                                  <a:pt x="7784" y="369"/>
                                </a:lnTo>
                                <a:lnTo>
                                  <a:pt x="7792" y="331"/>
                                </a:lnTo>
                                <a:lnTo>
                                  <a:pt x="7809" y="311"/>
                                </a:lnTo>
                                <a:lnTo>
                                  <a:pt x="7833" y="331"/>
                                </a:lnTo>
                                <a:lnTo>
                                  <a:pt x="7833" y="369"/>
                                </a:lnTo>
                                <a:lnTo>
                                  <a:pt x="7833" y="428"/>
                                </a:lnTo>
                                <a:lnTo>
                                  <a:pt x="7817" y="467"/>
                                </a:lnTo>
                                <a:lnTo>
                                  <a:pt x="7784" y="467"/>
                                </a:lnTo>
                                <a:lnTo>
                                  <a:pt x="7743" y="408"/>
                                </a:lnTo>
                                <a:lnTo>
                                  <a:pt x="7726" y="311"/>
                                </a:lnTo>
                                <a:lnTo>
                                  <a:pt x="7735" y="214"/>
                                </a:lnTo>
                                <a:lnTo>
                                  <a:pt x="7759" y="136"/>
                                </a:lnTo>
                                <a:lnTo>
                                  <a:pt x="7792" y="97"/>
                                </a:lnTo>
                                <a:lnTo>
                                  <a:pt x="7833" y="97"/>
                                </a:lnTo>
                                <a:lnTo>
                                  <a:pt x="7866" y="117"/>
                                </a:lnTo>
                                <a:lnTo>
                                  <a:pt x="7899" y="175"/>
                                </a:lnTo>
                                <a:lnTo>
                                  <a:pt x="7924" y="272"/>
                                </a:lnTo>
                                <a:lnTo>
                                  <a:pt x="7932" y="369"/>
                                </a:lnTo>
                                <a:lnTo>
                                  <a:pt x="7924" y="506"/>
                                </a:lnTo>
                                <a:lnTo>
                                  <a:pt x="7883" y="603"/>
                                </a:lnTo>
                                <a:lnTo>
                                  <a:pt x="7817" y="681"/>
                                </a:lnTo>
                                <a:lnTo>
                                  <a:pt x="7726" y="700"/>
                                </a:lnTo>
                                <a:lnTo>
                                  <a:pt x="246" y="70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5" name="Freeform 52"/>
                        <wps:cNvSpPr>
                          <a:spLocks/>
                        </wps:cNvSpPr>
                        <wps:spPr bwMode="auto">
                          <a:xfrm flipH="1">
                            <a:off x="1419" y="192"/>
                            <a:ext cx="56" cy="2062"/>
                          </a:xfrm>
                          <a:custGeom>
                            <a:avLst/>
                            <a:gdLst>
                              <a:gd name="T0" fmla="*/ 57 w 337"/>
                              <a:gd name="T1" fmla="*/ 11986 h 12356"/>
                              <a:gd name="T2" fmla="*/ 131 w 337"/>
                              <a:gd name="T3" fmla="*/ 12239 h 12356"/>
                              <a:gd name="T4" fmla="*/ 230 w 337"/>
                              <a:gd name="T5" fmla="*/ 12239 h 12356"/>
                              <a:gd name="T6" fmla="*/ 288 w 337"/>
                              <a:gd name="T7" fmla="*/ 12103 h 12356"/>
                              <a:gd name="T8" fmla="*/ 296 w 337"/>
                              <a:gd name="T9" fmla="*/ 11928 h 12356"/>
                              <a:gd name="T10" fmla="*/ 255 w 337"/>
                              <a:gd name="T11" fmla="*/ 11792 h 12356"/>
                              <a:gd name="T12" fmla="*/ 164 w 337"/>
                              <a:gd name="T13" fmla="*/ 11811 h 12356"/>
                              <a:gd name="T14" fmla="*/ 148 w 337"/>
                              <a:gd name="T15" fmla="*/ 11986 h 12356"/>
                              <a:gd name="T16" fmla="*/ 181 w 337"/>
                              <a:gd name="T17" fmla="*/ 12025 h 12356"/>
                              <a:gd name="T18" fmla="*/ 214 w 337"/>
                              <a:gd name="T19" fmla="*/ 11967 h 12356"/>
                              <a:gd name="T20" fmla="*/ 189 w 337"/>
                              <a:gd name="T21" fmla="*/ 11908 h 12356"/>
                              <a:gd name="T22" fmla="*/ 238 w 337"/>
                              <a:gd name="T23" fmla="*/ 11928 h 12356"/>
                              <a:gd name="T24" fmla="*/ 247 w 337"/>
                              <a:gd name="T25" fmla="*/ 12045 h 12356"/>
                              <a:gd name="T26" fmla="*/ 214 w 337"/>
                              <a:gd name="T27" fmla="*/ 12122 h 12356"/>
                              <a:gd name="T28" fmla="*/ 148 w 337"/>
                              <a:gd name="T29" fmla="*/ 12103 h 12356"/>
                              <a:gd name="T30" fmla="*/ 107 w 337"/>
                              <a:gd name="T31" fmla="*/ 11986 h 12356"/>
                              <a:gd name="T32" fmla="*/ 115 w 337"/>
                              <a:gd name="T33" fmla="*/ 11831 h 12356"/>
                              <a:gd name="T34" fmla="*/ 173 w 337"/>
                              <a:gd name="T35" fmla="*/ 11694 h 12356"/>
                              <a:gd name="T36" fmla="*/ 263 w 337"/>
                              <a:gd name="T37" fmla="*/ 11694 h 12356"/>
                              <a:gd name="T38" fmla="*/ 329 w 337"/>
                              <a:gd name="T39" fmla="*/ 11870 h 12356"/>
                              <a:gd name="T40" fmla="*/ 329 w 337"/>
                              <a:gd name="T41" fmla="*/ 12142 h 12356"/>
                              <a:gd name="T42" fmla="*/ 230 w 337"/>
                              <a:gd name="T43" fmla="*/ 12337 h 12356"/>
                              <a:gd name="T44" fmla="*/ 107 w 337"/>
                              <a:gd name="T45" fmla="*/ 12317 h 12356"/>
                              <a:gd name="T46" fmla="*/ 16 w 337"/>
                              <a:gd name="T47" fmla="*/ 12025 h 12356"/>
                              <a:gd name="T48" fmla="*/ 0 w 337"/>
                              <a:gd name="T49" fmla="*/ 11772 h 12356"/>
                              <a:gd name="T50" fmla="*/ 8 w 337"/>
                              <a:gd name="T51" fmla="*/ 467 h 12356"/>
                              <a:gd name="T52" fmla="*/ 57 w 337"/>
                              <a:gd name="T53" fmla="*/ 155 h 12356"/>
                              <a:gd name="T54" fmla="*/ 173 w 337"/>
                              <a:gd name="T55" fmla="*/ 0 h 12356"/>
                              <a:gd name="T56" fmla="*/ 288 w 337"/>
                              <a:gd name="T57" fmla="*/ 97 h 12356"/>
                              <a:gd name="T58" fmla="*/ 337 w 337"/>
                              <a:gd name="T59" fmla="*/ 408 h 12356"/>
                              <a:gd name="T60" fmla="*/ 304 w 337"/>
                              <a:gd name="T61" fmla="*/ 603 h 12356"/>
                              <a:gd name="T62" fmla="*/ 214 w 337"/>
                              <a:gd name="T63" fmla="*/ 681 h 12356"/>
                              <a:gd name="T64" fmla="*/ 140 w 337"/>
                              <a:gd name="T65" fmla="*/ 622 h 12356"/>
                              <a:gd name="T66" fmla="*/ 107 w 337"/>
                              <a:gd name="T67" fmla="*/ 467 h 12356"/>
                              <a:gd name="T68" fmla="*/ 123 w 337"/>
                              <a:gd name="T69" fmla="*/ 311 h 12356"/>
                              <a:gd name="T70" fmla="*/ 181 w 337"/>
                              <a:gd name="T71" fmla="*/ 233 h 12356"/>
                              <a:gd name="T72" fmla="*/ 238 w 337"/>
                              <a:gd name="T73" fmla="*/ 291 h 12356"/>
                              <a:gd name="T74" fmla="*/ 255 w 337"/>
                              <a:gd name="T75" fmla="*/ 369 h 12356"/>
                              <a:gd name="T76" fmla="*/ 205 w 337"/>
                              <a:gd name="T77" fmla="*/ 486 h 12356"/>
                              <a:gd name="T78" fmla="*/ 197 w 337"/>
                              <a:gd name="T79" fmla="*/ 447 h 12356"/>
                              <a:gd name="T80" fmla="*/ 205 w 337"/>
                              <a:gd name="T81" fmla="*/ 350 h 12356"/>
                              <a:gd name="T82" fmla="*/ 156 w 337"/>
                              <a:gd name="T83" fmla="*/ 350 h 12356"/>
                              <a:gd name="T84" fmla="*/ 140 w 337"/>
                              <a:gd name="T85" fmla="*/ 467 h 12356"/>
                              <a:gd name="T86" fmla="*/ 214 w 337"/>
                              <a:gd name="T87" fmla="*/ 583 h 12356"/>
                              <a:gd name="T88" fmla="*/ 280 w 337"/>
                              <a:gd name="T89" fmla="*/ 505 h 12356"/>
                              <a:gd name="T90" fmla="*/ 296 w 337"/>
                              <a:gd name="T91" fmla="*/ 350 h 12356"/>
                              <a:gd name="T92" fmla="*/ 263 w 337"/>
                              <a:gd name="T93" fmla="*/ 175 h 12356"/>
                              <a:gd name="T94" fmla="*/ 181 w 337"/>
                              <a:gd name="T95" fmla="*/ 97 h 12356"/>
                              <a:gd name="T96" fmla="*/ 82 w 337"/>
                              <a:gd name="T97" fmla="*/ 233 h 12356"/>
                              <a:gd name="T98" fmla="*/ 49 w 337"/>
                              <a:gd name="T99" fmla="*/ 58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49" y="11772"/>
                                </a:moveTo>
                                <a:lnTo>
                                  <a:pt x="57" y="11986"/>
                                </a:lnTo>
                                <a:lnTo>
                                  <a:pt x="82" y="12142"/>
                                </a:lnTo>
                                <a:lnTo>
                                  <a:pt x="131" y="12239"/>
                                </a:lnTo>
                                <a:lnTo>
                                  <a:pt x="181" y="12259"/>
                                </a:lnTo>
                                <a:lnTo>
                                  <a:pt x="230" y="12239"/>
                                </a:lnTo>
                                <a:lnTo>
                                  <a:pt x="263" y="12181"/>
                                </a:lnTo>
                                <a:lnTo>
                                  <a:pt x="288" y="12103"/>
                                </a:lnTo>
                                <a:lnTo>
                                  <a:pt x="296" y="12025"/>
                                </a:lnTo>
                                <a:lnTo>
                                  <a:pt x="296" y="11928"/>
                                </a:lnTo>
                                <a:lnTo>
                                  <a:pt x="280" y="11850"/>
                                </a:lnTo>
                                <a:lnTo>
                                  <a:pt x="255" y="11792"/>
                                </a:lnTo>
                                <a:lnTo>
                                  <a:pt x="214" y="11772"/>
                                </a:lnTo>
                                <a:lnTo>
                                  <a:pt x="164" y="11811"/>
                                </a:lnTo>
                                <a:lnTo>
                                  <a:pt x="140" y="11908"/>
                                </a:lnTo>
                                <a:lnTo>
                                  <a:pt x="148" y="11986"/>
                                </a:lnTo>
                                <a:lnTo>
                                  <a:pt x="156" y="12025"/>
                                </a:lnTo>
                                <a:lnTo>
                                  <a:pt x="181" y="12025"/>
                                </a:lnTo>
                                <a:lnTo>
                                  <a:pt x="205" y="12025"/>
                                </a:lnTo>
                                <a:lnTo>
                                  <a:pt x="214" y="11967"/>
                                </a:lnTo>
                                <a:lnTo>
                                  <a:pt x="197" y="11928"/>
                                </a:lnTo>
                                <a:lnTo>
                                  <a:pt x="189" y="11908"/>
                                </a:lnTo>
                                <a:lnTo>
                                  <a:pt x="205" y="11870"/>
                                </a:lnTo>
                                <a:lnTo>
                                  <a:pt x="238" y="11928"/>
                                </a:lnTo>
                                <a:lnTo>
                                  <a:pt x="255" y="11986"/>
                                </a:lnTo>
                                <a:lnTo>
                                  <a:pt x="247" y="12045"/>
                                </a:lnTo>
                                <a:lnTo>
                                  <a:pt x="238" y="12084"/>
                                </a:lnTo>
                                <a:lnTo>
                                  <a:pt x="214" y="12122"/>
                                </a:lnTo>
                                <a:lnTo>
                                  <a:pt x="181" y="12122"/>
                                </a:lnTo>
                                <a:lnTo>
                                  <a:pt x="148" y="12103"/>
                                </a:lnTo>
                                <a:lnTo>
                                  <a:pt x="123" y="12064"/>
                                </a:lnTo>
                                <a:lnTo>
                                  <a:pt x="107" y="11986"/>
                                </a:lnTo>
                                <a:lnTo>
                                  <a:pt x="107" y="11908"/>
                                </a:lnTo>
                                <a:lnTo>
                                  <a:pt x="115" y="11831"/>
                                </a:lnTo>
                                <a:lnTo>
                                  <a:pt x="140" y="11753"/>
                                </a:lnTo>
                                <a:lnTo>
                                  <a:pt x="173" y="11694"/>
                                </a:lnTo>
                                <a:lnTo>
                                  <a:pt x="214" y="11675"/>
                                </a:lnTo>
                                <a:lnTo>
                                  <a:pt x="263" y="11694"/>
                                </a:lnTo>
                                <a:lnTo>
                                  <a:pt x="304" y="11772"/>
                                </a:lnTo>
                                <a:lnTo>
                                  <a:pt x="329" y="11870"/>
                                </a:lnTo>
                                <a:lnTo>
                                  <a:pt x="337" y="11967"/>
                                </a:lnTo>
                                <a:lnTo>
                                  <a:pt x="329" y="12142"/>
                                </a:lnTo>
                                <a:lnTo>
                                  <a:pt x="288" y="12259"/>
                                </a:lnTo>
                                <a:lnTo>
                                  <a:pt x="230" y="12337"/>
                                </a:lnTo>
                                <a:lnTo>
                                  <a:pt x="173" y="12356"/>
                                </a:lnTo>
                                <a:lnTo>
                                  <a:pt x="107" y="12317"/>
                                </a:lnTo>
                                <a:lnTo>
                                  <a:pt x="57" y="12200"/>
                                </a:lnTo>
                                <a:lnTo>
                                  <a:pt x="16" y="12025"/>
                                </a:lnTo>
                                <a:lnTo>
                                  <a:pt x="8" y="11908"/>
                                </a:lnTo>
                                <a:lnTo>
                                  <a:pt x="0" y="11772"/>
                                </a:lnTo>
                                <a:lnTo>
                                  <a:pt x="0" y="603"/>
                                </a:lnTo>
                                <a:lnTo>
                                  <a:pt x="8" y="467"/>
                                </a:lnTo>
                                <a:lnTo>
                                  <a:pt x="16" y="330"/>
                                </a:lnTo>
                                <a:lnTo>
                                  <a:pt x="57" y="155"/>
                                </a:lnTo>
                                <a:lnTo>
                                  <a:pt x="107" y="38"/>
                                </a:lnTo>
                                <a:lnTo>
                                  <a:pt x="173" y="0"/>
                                </a:lnTo>
                                <a:lnTo>
                                  <a:pt x="230" y="19"/>
                                </a:lnTo>
                                <a:lnTo>
                                  <a:pt x="288" y="97"/>
                                </a:lnTo>
                                <a:lnTo>
                                  <a:pt x="329" y="233"/>
                                </a:lnTo>
                                <a:lnTo>
                                  <a:pt x="337" y="408"/>
                                </a:lnTo>
                                <a:lnTo>
                                  <a:pt x="329" y="505"/>
                                </a:lnTo>
                                <a:lnTo>
                                  <a:pt x="304" y="603"/>
                                </a:lnTo>
                                <a:lnTo>
                                  <a:pt x="263" y="661"/>
                                </a:lnTo>
                                <a:lnTo>
                                  <a:pt x="214" y="681"/>
                                </a:lnTo>
                                <a:lnTo>
                                  <a:pt x="173" y="661"/>
                                </a:lnTo>
                                <a:lnTo>
                                  <a:pt x="140" y="622"/>
                                </a:lnTo>
                                <a:lnTo>
                                  <a:pt x="115" y="544"/>
                                </a:lnTo>
                                <a:lnTo>
                                  <a:pt x="107" y="467"/>
                                </a:lnTo>
                                <a:lnTo>
                                  <a:pt x="107" y="369"/>
                                </a:lnTo>
                                <a:lnTo>
                                  <a:pt x="123" y="311"/>
                                </a:lnTo>
                                <a:lnTo>
                                  <a:pt x="148" y="253"/>
                                </a:lnTo>
                                <a:lnTo>
                                  <a:pt x="181" y="233"/>
                                </a:lnTo>
                                <a:lnTo>
                                  <a:pt x="214" y="253"/>
                                </a:lnTo>
                                <a:lnTo>
                                  <a:pt x="238" y="291"/>
                                </a:lnTo>
                                <a:lnTo>
                                  <a:pt x="247" y="330"/>
                                </a:lnTo>
                                <a:lnTo>
                                  <a:pt x="255" y="369"/>
                                </a:lnTo>
                                <a:lnTo>
                                  <a:pt x="238" y="447"/>
                                </a:lnTo>
                                <a:lnTo>
                                  <a:pt x="205" y="486"/>
                                </a:lnTo>
                                <a:lnTo>
                                  <a:pt x="189" y="467"/>
                                </a:lnTo>
                                <a:lnTo>
                                  <a:pt x="197" y="447"/>
                                </a:lnTo>
                                <a:lnTo>
                                  <a:pt x="214" y="408"/>
                                </a:lnTo>
                                <a:lnTo>
                                  <a:pt x="205" y="350"/>
                                </a:lnTo>
                                <a:lnTo>
                                  <a:pt x="181" y="330"/>
                                </a:lnTo>
                                <a:lnTo>
                                  <a:pt x="156" y="350"/>
                                </a:lnTo>
                                <a:lnTo>
                                  <a:pt x="148" y="369"/>
                                </a:lnTo>
                                <a:lnTo>
                                  <a:pt x="140" y="467"/>
                                </a:lnTo>
                                <a:lnTo>
                                  <a:pt x="164" y="544"/>
                                </a:lnTo>
                                <a:lnTo>
                                  <a:pt x="214" y="583"/>
                                </a:lnTo>
                                <a:lnTo>
                                  <a:pt x="255" y="564"/>
                                </a:lnTo>
                                <a:lnTo>
                                  <a:pt x="280" y="505"/>
                                </a:lnTo>
                                <a:lnTo>
                                  <a:pt x="296" y="428"/>
                                </a:lnTo>
                                <a:lnTo>
                                  <a:pt x="296" y="350"/>
                                </a:lnTo>
                                <a:lnTo>
                                  <a:pt x="288" y="253"/>
                                </a:lnTo>
                                <a:lnTo>
                                  <a:pt x="263" y="175"/>
                                </a:lnTo>
                                <a:lnTo>
                                  <a:pt x="230" y="116"/>
                                </a:lnTo>
                                <a:lnTo>
                                  <a:pt x="181" y="97"/>
                                </a:lnTo>
                                <a:lnTo>
                                  <a:pt x="131" y="136"/>
                                </a:lnTo>
                                <a:lnTo>
                                  <a:pt x="82" y="233"/>
                                </a:lnTo>
                                <a:lnTo>
                                  <a:pt x="57" y="369"/>
                                </a:lnTo>
                                <a:lnTo>
                                  <a:pt x="49" y="583"/>
                                </a:lnTo>
                                <a:lnTo>
                                  <a:pt x="49"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6" name="Freeform 53"/>
                        <wps:cNvSpPr>
                          <a:spLocks/>
                        </wps:cNvSpPr>
                        <wps:spPr bwMode="auto">
                          <a:xfrm flipH="1">
                            <a:off x="54" y="127"/>
                            <a:ext cx="46" cy="113"/>
                          </a:xfrm>
                          <a:custGeom>
                            <a:avLst/>
                            <a:gdLst>
                              <a:gd name="T0" fmla="*/ 49 w 280"/>
                              <a:gd name="T1" fmla="*/ 20 h 681"/>
                              <a:gd name="T2" fmla="*/ 25 w 280"/>
                              <a:gd name="T3" fmla="*/ 0 h 681"/>
                              <a:gd name="T4" fmla="*/ 8 w 280"/>
                              <a:gd name="T5" fmla="*/ 20 h 681"/>
                              <a:gd name="T6" fmla="*/ 0 w 280"/>
                              <a:gd name="T7" fmla="*/ 78 h 681"/>
                              <a:gd name="T8" fmla="*/ 8 w 280"/>
                              <a:gd name="T9" fmla="*/ 117 h 681"/>
                              <a:gd name="T10" fmla="*/ 238 w 280"/>
                              <a:gd name="T11" fmla="*/ 662 h 681"/>
                              <a:gd name="T12" fmla="*/ 255 w 280"/>
                              <a:gd name="T13" fmla="*/ 681 h 681"/>
                              <a:gd name="T14" fmla="*/ 271 w 280"/>
                              <a:gd name="T15" fmla="*/ 662 h 681"/>
                              <a:gd name="T16" fmla="*/ 280 w 280"/>
                              <a:gd name="T17" fmla="*/ 623 h 681"/>
                              <a:gd name="T18" fmla="*/ 271 w 280"/>
                              <a:gd name="T19" fmla="*/ 565 h 681"/>
                              <a:gd name="T20" fmla="*/ 4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49" y="20"/>
                                </a:moveTo>
                                <a:lnTo>
                                  <a:pt x="25" y="0"/>
                                </a:lnTo>
                                <a:lnTo>
                                  <a:pt x="8" y="20"/>
                                </a:lnTo>
                                <a:lnTo>
                                  <a:pt x="0" y="78"/>
                                </a:lnTo>
                                <a:lnTo>
                                  <a:pt x="8" y="117"/>
                                </a:lnTo>
                                <a:lnTo>
                                  <a:pt x="238" y="662"/>
                                </a:lnTo>
                                <a:lnTo>
                                  <a:pt x="255" y="681"/>
                                </a:lnTo>
                                <a:lnTo>
                                  <a:pt x="271" y="662"/>
                                </a:lnTo>
                                <a:lnTo>
                                  <a:pt x="280" y="623"/>
                                </a:lnTo>
                                <a:lnTo>
                                  <a:pt x="271" y="565"/>
                                </a:lnTo>
                                <a:lnTo>
                                  <a:pt x="4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7" name="Freeform 54"/>
                        <wps:cNvSpPr>
                          <a:spLocks/>
                        </wps:cNvSpPr>
                        <wps:spPr bwMode="auto">
                          <a:xfrm flipH="1">
                            <a:off x="1390" y="127"/>
                            <a:ext cx="46" cy="113"/>
                          </a:xfrm>
                          <a:custGeom>
                            <a:avLst/>
                            <a:gdLst>
                              <a:gd name="T0" fmla="*/ 239 w 280"/>
                              <a:gd name="T1" fmla="*/ 20 h 681"/>
                              <a:gd name="T2" fmla="*/ 255 w 280"/>
                              <a:gd name="T3" fmla="*/ 0 h 681"/>
                              <a:gd name="T4" fmla="*/ 272 w 280"/>
                              <a:gd name="T5" fmla="*/ 20 h 681"/>
                              <a:gd name="T6" fmla="*/ 280 w 280"/>
                              <a:gd name="T7" fmla="*/ 78 h 681"/>
                              <a:gd name="T8" fmla="*/ 272 w 280"/>
                              <a:gd name="T9" fmla="*/ 117 h 681"/>
                              <a:gd name="T10" fmla="*/ 50 w 280"/>
                              <a:gd name="T11" fmla="*/ 662 h 681"/>
                              <a:gd name="T12" fmla="*/ 25 w 280"/>
                              <a:gd name="T13" fmla="*/ 681 h 681"/>
                              <a:gd name="T14" fmla="*/ 8 w 280"/>
                              <a:gd name="T15" fmla="*/ 662 h 681"/>
                              <a:gd name="T16" fmla="*/ 0 w 280"/>
                              <a:gd name="T17" fmla="*/ 623 h 681"/>
                              <a:gd name="T18" fmla="*/ 8 w 280"/>
                              <a:gd name="T19" fmla="*/ 565 h 681"/>
                              <a:gd name="T20" fmla="*/ 23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239" y="20"/>
                                </a:moveTo>
                                <a:lnTo>
                                  <a:pt x="255" y="0"/>
                                </a:lnTo>
                                <a:lnTo>
                                  <a:pt x="272" y="20"/>
                                </a:lnTo>
                                <a:lnTo>
                                  <a:pt x="280" y="78"/>
                                </a:lnTo>
                                <a:lnTo>
                                  <a:pt x="272" y="117"/>
                                </a:lnTo>
                                <a:lnTo>
                                  <a:pt x="50" y="662"/>
                                </a:lnTo>
                                <a:lnTo>
                                  <a:pt x="25" y="681"/>
                                </a:lnTo>
                                <a:lnTo>
                                  <a:pt x="8" y="662"/>
                                </a:lnTo>
                                <a:lnTo>
                                  <a:pt x="0" y="623"/>
                                </a:lnTo>
                                <a:lnTo>
                                  <a:pt x="8" y="565"/>
                                </a:lnTo>
                                <a:lnTo>
                                  <a:pt x="23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8" name="Freeform 55"/>
                        <wps:cNvSpPr>
                          <a:spLocks/>
                        </wps:cNvSpPr>
                        <wps:spPr bwMode="auto">
                          <a:xfrm flipH="1">
                            <a:off x="54" y="2209"/>
                            <a:ext cx="46" cy="110"/>
                          </a:xfrm>
                          <a:custGeom>
                            <a:avLst/>
                            <a:gdLst>
                              <a:gd name="T0" fmla="*/ 49 w 280"/>
                              <a:gd name="T1" fmla="*/ 642 h 661"/>
                              <a:gd name="T2" fmla="*/ 25 w 280"/>
                              <a:gd name="T3" fmla="*/ 661 h 661"/>
                              <a:gd name="T4" fmla="*/ 8 w 280"/>
                              <a:gd name="T5" fmla="*/ 642 h 661"/>
                              <a:gd name="T6" fmla="*/ 0 w 280"/>
                              <a:gd name="T7" fmla="*/ 603 h 661"/>
                              <a:gd name="T8" fmla="*/ 8 w 280"/>
                              <a:gd name="T9" fmla="*/ 544 h 661"/>
                              <a:gd name="T10" fmla="*/ 238 w 280"/>
                              <a:gd name="T11" fmla="*/ 19 h 661"/>
                              <a:gd name="T12" fmla="*/ 255 w 280"/>
                              <a:gd name="T13" fmla="*/ 0 h 661"/>
                              <a:gd name="T14" fmla="*/ 271 w 280"/>
                              <a:gd name="T15" fmla="*/ 19 h 661"/>
                              <a:gd name="T16" fmla="*/ 280 w 280"/>
                              <a:gd name="T17" fmla="*/ 58 h 661"/>
                              <a:gd name="T18" fmla="*/ 271 w 280"/>
                              <a:gd name="T19" fmla="*/ 116 h 661"/>
                              <a:gd name="T20" fmla="*/ 4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49" y="642"/>
                                </a:moveTo>
                                <a:lnTo>
                                  <a:pt x="25" y="661"/>
                                </a:lnTo>
                                <a:lnTo>
                                  <a:pt x="8" y="642"/>
                                </a:lnTo>
                                <a:lnTo>
                                  <a:pt x="0" y="603"/>
                                </a:lnTo>
                                <a:lnTo>
                                  <a:pt x="8" y="544"/>
                                </a:lnTo>
                                <a:lnTo>
                                  <a:pt x="238" y="19"/>
                                </a:lnTo>
                                <a:lnTo>
                                  <a:pt x="255" y="0"/>
                                </a:lnTo>
                                <a:lnTo>
                                  <a:pt x="271" y="19"/>
                                </a:lnTo>
                                <a:lnTo>
                                  <a:pt x="280" y="58"/>
                                </a:lnTo>
                                <a:lnTo>
                                  <a:pt x="271" y="116"/>
                                </a:lnTo>
                                <a:lnTo>
                                  <a:pt x="4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69" name="Freeform 56"/>
                        <wps:cNvSpPr>
                          <a:spLocks/>
                        </wps:cNvSpPr>
                        <wps:spPr bwMode="auto">
                          <a:xfrm flipH="1">
                            <a:off x="1390" y="2209"/>
                            <a:ext cx="46" cy="110"/>
                          </a:xfrm>
                          <a:custGeom>
                            <a:avLst/>
                            <a:gdLst>
                              <a:gd name="T0" fmla="*/ 239 w 280"/>
                              <a:gd name="T1" fmla="*/ 642 h 661"/>
                              <a:gd name="T2" fmla="*/ 255 w 280"/>
                              <a:gd name="T3" fmla="*/ 661 h 661"/>
                              <a:gd name="T4" fmla="*/ 272 w 280"/>
                              <a:gd name="T5" fmla="*/ 642 h 661"/>
                              <a:gd name="T6" fmla="*/ 280 w 280"/>
                              <a:gd name="T7" fmla="*/ 603 h 661"/>
                              <a:gd name="T8" fmla="*/ 272 w 280"/>
                              <a:gd name="T9" fmla="*/ 544 h 661"/>
                              <a:gd name="T10" fmla="*/ 50 w 280"/>
                              <a:gd name="T11" fmla="*/ 19 h 661"/>
                              <a:gd name="T12" fmla="*/ 25 w 280"/>
                              <a:gd name="T13" fmla="*/ 0 h 661"/>
                              <a:gd name="T14" fmla="*/ 8 w 280"/>
                              <a:gd name="T15" fmla="*/ 19 h 661"/>
                              <a:gd name="T16" fmla="*/ 0 w 280"/>
                              <a:gd name="T17" fmla="*/ 58 h 661"/>
                              <a:gd name="T18" fmla="*/ 8 w 280"/>
                              <a:gd name="T19" fmla="*/ 116 h 661"/>
                              <a:gd name="T20" fmla="*/ 23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239" y="642"/>
                                </a:moveTo>
                                <a:lnTo>
                                  <a:pt x="255" y="661"/>
                                </a:lnTo>
                                <a:lnTo>
                                  <a:pt x="272" y="642"/>
                                </a:lnTo>
                                <a:lnTo>
                                  <a:pt x="280" y="603"/>
                                </a:lnTo>
                                <a:lnTo>
                                  <a:pt x="272" y="544"/>
                                </a:lnTo>
                                <a:lnTo>
                                  <a:pt x="50" y="19"/>
                                </a:lnTo>
                                <a:lnTo>
                                  <a:pt x="25" y="0"/>
                                </a:lnTo>
                                <a:lnTo>
                                  <a:pt x="8" y="19"/>
                                </a:lnTo>
                                <a:lnTo>
                                  <a:pt x="0" y="58"/>
                                </a:lnTo>
                                <a:lnTo>
                                  <a:pt x="8" y="116"/>
                                </a:lnTo>
                                <a:lnTo>
                                  <a:pt x="23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70" name="Freeform 57"/>
                        <wps:cNvSpPr>
                          <a:spLocks/>
                        </wps:cNvSpPr>
                        <wps:spPr bwMode="auto">
                          <a:xfrm flipH="1">
                            <a:off x="0" y="0"/>
                            <a:ext cx="1490" cy="20"/>
                          </a:xfrm>
                          <a:custGeom>
                            <a:avLst/>
                            <a:gdLst>
                              <a:gd name="T0" fmla="*/ 50 w 8929"/>
                              <a:gd name="T1" fmla="*/ 117 h 117"/>
                              <a:gd name="T2" fmla="*/ 0 w 8929"/>
                              <a:gd name="T3" fmla="*/ 0 h 117"/>
                              <a:gd name="T4" fmla="*/ 8929 w 8929"/>
                              <a:gd name="T5" fmla="*/ 0 h 117"/>
                              <a:gd name="T6" fmla="*/ 8887 w 8929"/>
                              <a:gd name="T7" fmla="*/ 117 h 117"/>
                              <a:gd name="T8" fmla="*/ 50 w 8929"/>
                              <a:gd name="T9" fmla="*/ 117 h 117"/>
                            </a:gdLst>
                            <a:ahLst/>
                            <a:cxnLst>
                              <a:cxn ang="0">
                                <a:pos x="T0" y="T1"/>
                              </a:cxn>
                              <a:cxn ang="0">
                                <a:pos x="T2" y="T3"/>
                              </a:cxn>
                              <a:cxn ang="0">
                                <a:pos x="T4" y="T5"/>
                              </a:cxn>
                              <a:cxn ang="0">
                                <a:pos x="T6" y="T7"/>
                              </a:cxn>
                              <a:cxn ang="0">
                                <a:pos x="T8" y="T9"/>
                              </a:cxn>
                            </a:cxnLst>
                            <a:rect l="0" t="0" r="r" b="b"/>
                            <a:pathLst>
                              <a:path w="8929" h="117">
                                <a:moveTo>
                                  <a:pt x="50" y="117"/>
                                </a:moveTo>
                                <a:lnTo>
                                  <a:pt x="0" y="0"/>
                                </a:lnTo>
                                <a:lnTo>
                                  <a:pt x="8929" y="0"/>
                                </a:lnTo>
                                <a:lnTo>
                                  <a:pt x="8887" y="117"/>
                                </a:lnTo>
                                <a:lnTo>
                                  <a:pt x="50" y="117"/>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71" name="Freeform 58"/>
                        <wps:cNvSpPr>
                          <a:spLocks/>
                        </wps:cNvSpPr>
                        <wps:spPr bwMode="auto">
                          <a:xfrm flipH="1">
                            <a:off x="0" y="0"/>
                            <a:ext cx="7" cy="2446"/>
                          </a:xfrm>
                          <a:custGeom>
                            <a:avLst/>
                            <a:gdLst>
                              <a:gd name="T0" fmla="*/ 0 w 42"/>
                              <a:gd name="T1" fmla="*/ 14556 h 14653"/>
                              <a:gd name="T2" fmla="*/ 42 w 42"/>
                              <a:gd name="T3" fmla="*/ 14653 h 14653"/>
                              <a:gd name="T4" fmla="*/ 42 w 42"/>
                              <a:gd name="T5" fmla="*/ 0 h 14653"/>
                              <a:gd name="T6" fmla="*/ 0 w 42"/>
                              <a:gd name="T7" fmla="*/ 117 h 14653"/>
                              <a:gd name="T8" fmla="*/ 0 w 42"/>
                              <a:gd name="T9" fmla="*/ 14556 h 14653"/>
                            </a:gdLst>
                            <a:ahLst/>
                            <a:cxnLst>
                              <a:cxn ang="0">
                                <a:pos x="T0" y="T1"/>
                              </a:cxn>
                              <a:cxn ang="0">
                                <a:pos x="T2" y="T3"/>
                              </a:cxn>
                              <a:cxn ang="0">
                                <a:pos x="T4" y="T5"/>
                              </a:cxn>
                              <a:cxn ang="0">
                                <a:pos x="T6" y="T7"/>
                              </a:cxn>
                              <a:cxn ang="0">
                                <a:pos x="T8" y="T9"/>
                              </a:cxn>
                            </a:cxnLst>
                            <a:rect l="0" t="0" r="r" b="b"/>
                            <a:pathLst>
                              <a:path w="42" h="14653">
                                <a:moveTo>
                                  <a:pt x="0" y="14556"/>
                                </a:moveTo>
                                <a:lnTo>
                                  <a:pt x="42" y="14653"/>
                                </a:lnTo>
                                <a:lnTo>
                                  <a:pt x="42" y="0"/>
                                </a:lnTo>
                                <a:lnTo>
                                  <a:pt x="0" y="117"/>
                                </a:lnTo>
                                <a:lnTo>
                                  <a:pt x="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72" name="Freeform 59"/>
                        <wps:cNvSpPr>
                          <a:spLocks/>
                        </wps:cNvSpPr>
                        <wps:spPr bwMode="auto">
                          <a:xfrm flipH="1">
                            <a:off x="0" y="2430"/>
                            <a:ext cx="1490" cy="16"/>
                          </a:xfrm>
                          <a:custGeom>
                            <a:avLst/>
                            <a:gdLst>
                              <a:gd name="T0" fmla="*/ 50 w 8929"/>
                              <a:gd name="T1" fmla="*/ 0 h 97"/>
                              <a:gd name="T2" fmla="*/ 0 w 8929"/>
                              <a:gd name="T3" fmla="*/ 97 h 97"/>
                              <a:gd name="T4" fmla="*/ 8929 w 8929"/>
                              <a:gd name="T5" fmla="*/ 97 h 97"/>
                              <a:gd name="T6" fmla="*/ 8887 w 8929"/>
                              <a:gd name="T7" fmla="*/ 0 h 97"/>
                              <a:gd name="T8" fmla="*/ 50 w 8929"/>
                              <a:gd name="T9" fmla="*/ 0 h 97"/>
                            </a:gdLst>
                            <a:ahLst/>
                            <a:cxnLst>
                              <a:cxn ang="0">
                                <a:pos x="T0" y="T1"/>
                              </a:cxn>
                              <a:cxn ang="0">
                                <a:pos x="T2" y="T3"/>
                              </a:cxn>
                              <a:cxn ang="0">
                                <a:pos x="T4" y="T5"/>
                              </a:cxn>
                              <a:cxn ang="0">
                                <a:pos x="T6" y="T7"/>
                              </a:cxn>
                              <a:cxn ang="0">
                                <a:pos x="T8" y="T9"/>
                              </a:cxn>
                            </a:cxnLst>
                            <a:rect l="0" t="0" r="r" b="b"/>
                            <a:pathLst>
                              <a:path w="8929" h="97">
                                <a:moveTo>
                                  <a:pt x="50" y="0"/>
                                </a:moveTo>
                                <a:lnTo>
                                  <a:pt x="0" y="97"/>
                                </a:lnTo>
                                <a:lnTo>
                                  <a:pt x="8929" y="97"/>
                                </a:lnTo>
                                <a:lnTo>
                                  <a:pt x="8887" y="0"/>
                                </a:lnTo>
                                <a:lnTo>
                                  <a:pt x="50" y="0"/>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73" name="Freeform 60"/>
                        <wps:cNvSpPr>
                          <a:spLocks/>
                        </wps:cNvSpPr>
                        <wps:spPr bwMode="auto">
                          <a:xfrm flipH="1">
                            <a:off x="1482" y="0"/>
                            <a:ext cx="8" cy="2446"/>
                          </a:xfrm>
                          <a:custGeom>
                            <a:avLst/>
                            <a:gdLst>
                              <a:gd name="T0" fmla="*/ 50 w 50"/>
                              <a:gd name="T1" fmla="*/ 14556 h 14653"/>
                              <a:gd name="T2" fmla="*/ 0 w 50"/>
                              <a:gd name="T3" fmla="*/ 14653 h 14653"/>
                              <a:gd name="T4" fmla="*/ 0 w 50"/>
                              <a:gd name="T5" fmla="*/ 0 h 14653"/>
                              <a:gd name="T6" fmla="*/ 50 w 50"/>
                              <a:gd name="T7" fmla="*/ 117 h 14653"/>
                              <a:gd name="T8" fmla="*/ 50 w 50"/>
                              <a:gd name="T9" fmla="*/ 14556 h 14653"/>
                            </a:gdLst>
                            <a:ahLst/>
                            <a:cxnLst>
                              <a:cxn ang="0">
                                <a:pos x="T0" y="T1"/>
                              </a:cxn>
                              <a:cxn ang="0">
                                <a:pos x="T2" y="T3"/>
                              </a:cxn>
                              <a:cxn ang="0">
                                <a:pos x="T4" y="T5"/>
                              </a:cxn>
                              <a:cxn ang="0">
                                <a:pos x="T6" y="T7"/>
                              </a:cxn>
                              <a:cxn ang="0">
                                <a:pos x="T8" y="T9"/>
                              </a:cxn>
                            </a:cxnLst>
                            <a:rect l="0" t="0" r="r" b="b"/>
                            <a:pathLst>
                              <a:path w="50" h="14653">
                                <a:moveTo>
                                  <a:pt x="50" y="14556"/>
                                </a:moveTo>
                                <a:lnTo>
                                  <a:pt x="0" y="14653"/>
                                </a:lnTo>
                                <a:lnTo>
                                  <a:pt x="0" y="0"/>
                                </a:lnTo>
                                <a:lnTo>
                                  <a:pt x="50" y="117"/>
                                </a:lnTo>
                                <a:lnTo>
                                  <a:pt x="5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56A57F" id="Group 117" o:spid="_x0000_s1026" style="position:absolute;margin-left:0;margin-top:-49.7pt;width:493.9pt;height:734.25pt;z-index:251661312;mso-position-horizontal:center;mso-position-horizontal-relative:margin" coordsize="1490,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" o:allowincell="f">
                <v:shape id="Freeform 5" o:spid="_x0000_s1027" style="position:absolute;left:62;top:36;width:89;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" path="m132,311r16,19l140,389r-16,58l124,544r8,117l173,797r50,78l280,895r50,-20l371,797,445,583,461,467r-8,-59l445,350r-9,-59l445,252r16,-97l478,77r8,-39l494,r8,19l527,116r8,117l535,350,519,467,469,681,404,875r-58,136l288,1089r-49,59l190,1187r-42,l107,1148,42,1050,9,953,,836,,719,9,603,33,486,58,408,91,350r41,-39xe" fillcolor="gray" strokeweight="1pt">
                  <v:path arrowok="t" o:connecttype="custom" o:connectlocs="22,52;25,55;23,65;21,75;21,91;22,110;29,133;37,146;47,149;55,146;62,133;74,97;77,78;75,68;74,58;73,49;74,42;77,26;80,13;81,6;82,0;84,3;88,19;89,39;89,58;86,78;78,114;67,146;58,169;48,182;40,191;32,198;25,198;18,191;7,175;1,159;0,139;0,120;1,101;5,81;10,68;15,58;22,52" o:connectangles="0,0,0,0,0,0,0,0,0,0,0,0,0,0,0,0,0,0,0,0,0,0,0,0,0,0,0,0,0,0,0,0,0,0,0,0,0,0,0,0,0,0,0"/>
                </v:shape>
                <v:shape id="Freeform 6" o:spid="_x0000_s1028" style="position:absolute;left:14;top:15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" path="m362,934r-9,-39l337,934r-25,20l271,973,213,954,164,856,123,720,115,603,131,467r25,-97l246,195r58,-39l329,175r16,39l370,234r25,-39l427,156r33,-39l477,97r16,l485,78,444,19,403,,353,,304,19,205,136,123,292,74,448,32,564,8,701,,798,,915r8,97l57,1168r33,58l139,1265r50,l246,1226r42,-39l329,1129r24,-98l362,934xe" fillcolor="gray" strokeweight="1pt">
                  <v:path arrowok="t" o:connecttype="custom" o:connectlocs="60,156;59,149;56,156;52,159;45,162;35,159;27,143;20,120;19,101;22,78;26,62;41,33;51,26;55,29;57,36;62,39;66,33;71,26;77,20;79,16;82,16;81,13;74,3;67,0;59,0;51,3;34,23;20,49;12,75;5,94;1,117;0,133;0,153;1,169;9,195;15,204;23,211;31,211;41,204;48,198;55,188;59,172;60,156" o:connectangles="0,0,0,0,0,0,0,0,0,0,0,0,0,0,0,0,0,0,0,0,0,0,0,0,0,0,0,0,0,0,0,0,0,0,0,0,0,0,0,0,0,0,0"/>
                </v:shape>
                <v:shape id="Freeform 7" o:spid="_x0000_s1029" style="position:absolute;left:21;top:52;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" path="m757,r8,97l749,253r-9,117l757,467r-8,19l740,506,724,486r-33,20l609,584,510,700,411,875r-49,156l304,1206r-24,214l271,1537r17,97l288,1693r,19l255,1732r-58,-20l173,1712r-66,39l25,1790,8,1809r-8,l,1790r,-58l25,1537,41,1401r,-59l25,1206r8,-97l49,1109r17,19l115,1148r49,l247,1070,329,953,395,817,461,603,518,370,551,155r,-58l551,58r,-39l568,19r41,39l658,39,716,r41,xe" fillcolor="gray" strokeweight="1pt">
                  <v:path arrowok="t" o:connecttype="custom" o:connectlocs="126,0;127,16;124,42;123,62;126,78;124,81;123,84;120,81;115,84;101,97;85,117;68,146;60,172;50,201;46,237;45,257;48,273;48,283;48,286;42,289;33,286;29,286;18,292;4,299;1,302;0,302;0,299;0,289;4,257;7,234;7,224;4,201;5,185;8,185;11,188;19,192;27,192;41,179;55,159;66,136;77,101;86,62;91,26;91,16;91,10;91,3;94,3;101,10;109,7;119,0;126,0" o:connectangles="0,0,0,0,0,0,0,0,0,0,0,0,0,0,0,0,0,0,0,0,0,0,0,0,0,0,0,0,0,0,0,0,0,0,0,0,0,0,0,0,0,0,0,0,0,0,0,0,0,0,0"/>
                </v:shape>
                <v:shape id="Freeform 8" o:spid="_x0000_s1030" style="position:absolute;left:1337;top:36;width:90;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" path="m395,311r-17,19l395,389r8,58l411,544r-8,117l362,797r-58,78l247,895,197,875,156,797,82,583,66,467r8,-59l90,350r9,-59l82,252,66,155,49,77,41,38,41,,33,19,8,116,,233,,350,8,467,57,681r66,194l189,1011r49,78l296,1148r41,39l387,1187r41,-39l493,1050r25,-97l535,836r,-117l518,603,502,486,469,408,436,350,395,311xe" fillcolor="gray" strokeweight="1pt">
                  <v:path arrowok="t" o:connecttype="custom" o:connectlocs="66,52;64,55;66,65;68,75;69,91;68,110;61,133;51,146;42,149;33,146;26,133;14,97;11,78;12,68;15,58;17,49;14,42;11,26;8,13;7,6;7,0;6,3;1,19;0,39;0,58;1,78;10,114;21,146;32,169;40,182;50,191;57,198;65,198;72,191;83,175;87,159;90,139;90,120;87,101;84,81;79,68;73,58;66,52" o:connectangles="0,0,0,0,0,0,0,0,0,0,0,0,0,0,0,0,0,0,0,0,0,0,0,0,0,0,0,0,0,0,0,0,0,0,0,0,0,0,0,0,0,0,0"/>
                </v:shape>
                <v:shape id="Freeform 9" o:spid="_x0000_s1031" style="position:absolute;left:1393;top:15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" path="m123,934r8,-39l156,934r25,20l222,973r49,-19l329,856,362,720r8,-117l362,467,329,370,238,195,189,156r-25,19l140,214r-25,20l98,195,66,156,24,117,8,97,,97,8,78,49,19,90,r50,l189,19r91,117l362,292r57,156l452,564r25,137l493,798r,117l477,1012r-41,156l395,1226r-50,39l296,1265r-49,-39l197,1187r-33,-58l140,1031,123,934xe" fillcolor="gray" strokeweight="1pt">
                  <v:path arrowok="t" o:connecttype="custom" o:connectlocs="20,156;22,149;26,156;30,159;37,162;45,159;55,143;60,120;62,101;60,78;55,62;40,33;31,26;27,29;23,36;19,39;16,33;11,26;4,20;1,16;0,16;1,13;8,3;15,0;23,0;31,3;47,23;60,49;70,75;75,94;79,117;82,133;82,153;79,169;73,195;66,204;57,211;49,211;41,204;33,198;27,188;23,172;20,156" o:connectangles="0,0,0,0,0,0,0,0,0,0,0,0,0,0,0,0,0,0,0,0,0,0,0,0,0,0,0,0,0,0,0,0,0,0,0,0,0,0,0,0,0,0,0"/>
                </v:shape>
                <v:shape id="Freeform 10" o:spid="_x0000_s1032" style="position:absolute;left:1340;top:52;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" path="m8,l,97,16,253r9,117l8,467r,19l25,506,41,486r25,20l156,584r99,116l346,875r57,156l452,1206r33,214l485,1537r-8,97l469,1693r,19l510,1732r58,-20l592,1712r58,39l732,1790r25,19l765,1809r,-19l757,1732,740,1537,724,1401r,-59l732,1206r-8,-97l716,1109r-25,19l642,1148r-41,l510,1070,428,953,370,817,296,603,247,370,214,155,206,97r8,-39l206,19r-9,l156,58,107,39,41,,8,xe" fillcolor="gray" strokeweight="1pt">
                  <v:path arrowok="t" o:connecttype="custom" o:connectlocs="1,0;0,16;3,42;4,62;1,78;1,81;4,84;7,81;11,84;26,97;43,117;58,146;67,172;76,201;81,237;81,257;80,273;78,283;78,286;85,289;95,286;99,286;109,292;122,299;127,302;128,302;128,299;127,289;124,257;121,234;121,224;122,201;121,185;120,185;116,188;107,192;101,192;85,179;72,159;62,136;50,101;41,62;36,26;34,16;36,10;34,3;33,3;26,10;18,7;7,0;1,0" o:connectangles="0,0,0,0,0,0,0,0,0,0,0,0,0,0,0,0,0,0,0,0,0,0,0,0,0,0,0,0,0,0,0,0,0,0,0,0,0,0,0,0,0,0,0,0,0,0,0,0,0,0,0"/>
                </v:shape>
                <v:shape id="Freeform 11" o:spid="_x0000_s1033" style="position:absolute;left:62;top:2215;width:89;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" path="m132,857r16,-20l140,798,124,740r,-97l132,506,173,390r50,-98l280,273r50,39l371,370r74,214l461,720r-8,59l445,818r-9,58l445,935r16,77l478,1090r8,59l494,1168r8,-19l527,1051r8,-97l535,837,519,720,469,487,404,292,346,176,288,78,239,20,190,,148,,107,20,42,137,9,234,,331,,468,9,584r24,98l58,779r33,58l132,857xe" fillcolor="gray" strokeweight="1pt">
                  <v:path arrowok="t" o:connecttype="custom" o:connectlocs="22,143;25,140;23,133;21,124;21,107;22,84;29,65;37,49;47,46;55,52;62,62;74,98;77,120;75,130;74,137;73,146;74,156;77,169;80,182;81,192;82,195;84,192;88,175;89,159;89,140;86,120;78,81;67,49;58,29;48,13;40,3;32,0;25,0;18,3;7,23;1,39;0,55;0,78;1,98;5,114;10,130;15,140;22,143" o:connectangles="0,0,0,0,0,0,0,0,0,0,0,0,0,0,0,0,0,0,0,0,0,0,0,0,0,0,0,0,0,0,0,0,0,0,0,0,0,0,0,0,0,0,0"/>
                </v:shape>
                <v:shape id="Freeform 12" o:spid="_x0000_s1034" style="position:absolute;left:14;top:208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" path="m362,311r-9,39l337,331,312,292,271,273r-58,38l164,389,123,526r-8,136l131,778r25,98l246,1051r58,39l329,1070r16,-19l370,1031r25,20l427,1090r33,39l477,1148r16,l485,1187r-41,59l403,1265r-50,l304,1226,205,1109,123,954,74,817,32,681,8,564,,448,,350,8,253,57,97,90,20,139,r50,l246,20r42,58l329,136r24,78l362,311xe" fillcolor="gray" strokeweight="1pt">
                  <v:path arrowok="t" o:connecttype="custom" o:connectlocs="60,52;59,59;56,55;52,49;45,46;35,52;27,65;20,88;19,111;22,130;26,147;41,176;51,183;55,179;57,176;62,173;66,176;71,183;77,189;79,192;82,192;81,199;74,209;67,212;59,212;51,205;34,186;20,160;12,137;5,114;1,95;0,75;0,59;1,42;9,16;15,3;23,0;31,0;41,3;48,13;55,23;59,36;60,52" o:connectangles="0,0,0,0,0,0,0,0,0,0,0,0,0,0,0,0,0,0,0,0,0,0,0,0,0,0,0,0,0,0,0,0,0,0,0,0,0,0,0,0,0,0,0"/>
                </v:shape>
                <v:shape id="Freeform 13" o:spid="_x0000_s1035" style="position:absolute;left:21;top:2095;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" path="m757,1790r8,-98l749,1556r-9,-117l757,1342r-8,-39l740,1303r-16,l691,1303r-82,-78l510,1089,411,934,362,778,304,583,280,369r-9,-97l288,155r,-39l288,77,255,58,197,97r-24,l107,58,25,,8,,,,,19,,58,25,252,41,408r,59l25,603r,39l33,681r16,l66,661r49,-19l164,661r83,58l329,856r66,116l461,1187r57,252l551,1634r,78l551,1751r,19l568,1790r41,-39l658,1770r58,39l757,1790xe" fillcolor="gray" strokeweight="1pt">
                  <v:path arrowok="t" o:connecttype="custom" o:connectlocs="126,299;127,282;124,260;123,240;126,224;124,218;123,218;120,218;115,218;101,205;85,182;68,156;60,130;50,97;46,62;45,45;48,26;48,19;48,13;42,10;33,16;29,16;18,10;4,0;1,0;0,0;0,3;0,10;4,42;7,68;7,78;4,101;4,107;5,114;8,114;11,110;19,107;27,110;41,120;55,143;66,162;77,198;86,240;91,273;91,286;91,292;91,295;94,299;101,292;109,295;119,302;126,299" o:connectangles="0,0,0,0,0,0,0,0,0,0,0,0,0,0,0,0,0,0,0,0,0,0,0,0,0,0,0,0,0,0,0,0,0,0,0,0,0,0,0,0,0,0,0,0,0,0,0,0,0,0,0,0"/>
                </v:shape>
                <v:shape id="Freeform 14" o:spid="_x0000_s1036" style="position:absolute;left:1337;top:2215;width:90;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" path="m395,857l378,837r17,-39l403,740r8,-97l403,506,362,390,304,292,247,273r-50,39l156,370,82,584,66,720r8,59l90,818r9,58l82,935r-16,77l49,1090r-8,59l41,1168r-8,-19l8,1051,,954,,837,8,720,57,487,123,292,189,176,238,78,296,20,337,r50,l428,20r65,117l518,234r17,97l535,468,518,584r-16,98l469,779r-33,58l395,857xe" fillcolor="gray" strokeweight="1pt">
                  <v:path arrowok="t" o:connecttype="custom" o:connectlocs="66,143;64,140;66,133;68,124;69,107;68,84;61,65;51,49;42,46;33,52;26,62;14,98;11,120;12,130;15,137;17,146;14,156;11,169;8,182;7,192;7,195;6,192;1,175;0,159;0,140;1,120;10,81;21,49;32,29;40,13;50,3;57,0;65,0;72,3;83,23;87,39;90,55;90,78;87,98;84,114;79,130;73,140;66,143" o:connectangles="0,0,0,0,0,0,0,0,0,0,0,0,0,0,0,0,0,0,0,0,0,0,0,0,0,0,0,0,0,0,0,0,0,0,0,0,0,0,0,0,0,0,0"/>
                </v:shape>
                <v:shape id="Freeform 15" o:spid="_x0000_s1037" style="position:absolute;left:1393;top:208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" path="m123,311r8,39l156,331r25,-39l222,273r49,38l329,389r33,137l370,662r-8,116l329,876r-91,175l189,1090r-25,-20l140,1051r-25,-20l98,1051r-32,39l24,1129,8,1148r-8,l8,1187r41,59l90,1265r50,l189,1226r91,-117l362,954,419,817,452,681,477,564,493,448r,-98l477,253,436,97,395,20,345,,296,,247,20,197,78r-33,58l140,214r-17,97xe" fillcolor="gray" strokeweight="1pt">
                  <v:path arrowok="t" o:connecttype="custom" o:connectlocs="20,52;22,59;26,55;30,49;37,46;45,52;55,65;60,88;62,111;60,130;55,147;40,176;31,183;27,179;23,176;19,173;16,176;11,183;4,189;1,192;0,192;1,199;8,209;15,212;23,212;31,205;47,186;60,160;70,137;75,114;79,95;82,75;82,59;79,42;73,16;66,3;57,0;49,0;41,3;33,13;27,23;23,36;20,52" o:connectangles="0,0,0,0,0,0,0,0,0,0,0,0,0,0,0,0,0,0,0,0,0,0,0,0,0,0,0,0,0,0,0,0,0,0,0,0,0,0,0,0,0,0,0"/>
                </v:shape>
                <v:shape id="Freeform 16" o:spid="_x0000_s1038" style="position:absolute;left:1340;top:2095;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" path="m8,1790l,1692,16,1556r9,-117l8,1342r,-39l25,1303r16,l66,1303r90,-78l255,1089,346,934,403,778,452,583,485,369r,-97l477,155r-8,-39l469,77,510,58r58,39l592,97,650,58,732,r25,l765,r,19l757,58,740,252,724,408r,59l732,603r,39l724,681r-8,l691,661,642,642r-41,19l510,719,428,856,370,972r-74,215l247,1439r-33,195l206,1712r8,39l206,1770r-9,20l156,1751r-49,19l41,1809,8,1790xe" fillcolor="gray" strokeweight="1pt">
                  <v:path arrowok="t" o:connecttype="custom" o:connectlocs="1,299;0,282;3,260;4,240;1,224;1,218;4,218;7,218;11,218;26,205;43,182;58,156;67,130;76,97;81,62;81,45;80,26;78,19;78,13;85,10;95,16;99,16;109,10;122,0;127,0;128,0;128,3;127,10;124,42;121,68;121,78;122,101;122,107;121,114;120,114;116,110;107,107;101,110;85,120;72,143;62,162;50,198;41,240;36,273;34,286;36,292;34,295;33,299;26,292;18,295;7,302;1,299" o:connectangles="0,0,0,0,0,0,0,0,0,0,0,0,0,0,0,0,0,0,0,0,0,0,0,0,0,0,0,0,0,0,0,0,0,0,0,0,0,0,0,0,0,0,0,0,0,0,0,0,0,0,0,0"/>
                </v:shape>
                <v:shape id="Freeform 17" o:spid="_x0000_s1039" style="position:absolute;left:95;top:23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" path="m165,603r32,39l230,642r,-78l222,448r8,-176l247,175,272,39r8,-19l272,,255,39r-33,78l140,331,49,545,16,603,8,642,,681r16,l58,662,99,642r33,-39l148,603r17,xe" strokeweight="1pt">
                  <v:path arrowok="t" o:connecttype="custom" o:connectlocs="28,100;33,107;39,107;39,94;37,74;39,45;41,29;46,6;47,3;46,0;43,6;37,19;23,55;8,90;3,100;1,107;0,113;3,113;10,110;17,107;22,100;25,100;28,100" o:connectangles="0,0,0,0,0,0,0,0,0,0,0,0,0,0,0,0,0,0,0,0,0,0,0"/>
                </v:shape>
                <v:shape id="Freeform 18" o:spid="_x0000_s1040" style="position:absolute;left:73;top:218;width:14;height:87;flip:x;visibility:visible;mso-wrap-style:square;v-text-anchor:top" coordsize="8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" path="m58,l17,136,,292,8,409r17,97l49,526,66,487,82,467,74,428,49,312,41,214r8,-97l66,39,66,,58,xe" strokeweight="1pt">
                  <v:path arrowok="t" o:connecttype="custom" o:connectlocs="10,0;3,22;0,48;1,68;4,84;8,87;11,81;14,77;13,71;8,52;7,35;8,19;11,6;11,0;10,0" o:connectangles="0,0,0,0,0,0,0,0,0,0,0,0,0,0,0"/>
                </v:shape>
                <v:shape id="Freeform 19" o:spid="_x0000_s1041" style="position:absolute;left:52;top:32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" path="m16,136r33,58l99,214r49,l197,175r17,-19l214,136r-8,l189,136,115,117,74,78,41,19,25,,8,39,,78r16,58xe" strokeweight="1pt">
                  <v:path arrowok="t" o:connecttype="custom" o:connectlocs="3,22;8,32;17,35;25,35;33,29;36,26;36,22;35,22;32,22;19,19;12,13;7,3;4,0;1,6;0,13;3,22" o:connectangles="0,0,0,0,0,0,0,0,0,0,0,0,0,0,0,0"/>
                </v:shape>
                <v:shape id="Freeform 20" o:spid="_x0000_s1042" style="position:absolute;left:22;top:16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" path="m8,20r33,l74,78,91,98,107,78,165,20,173,,156,,107,20r-16,l58,,17,,,20,,39,8,20xe" strokeweight="1pt">
                  <v:path arrowok="t" o:connecttype="custom" o:connectlocs="1,3;7,3;12,13;15,16;18,13;28,3;29,0;26,0;18,3;15,3;10,0;3,0;0,3;0,6;1,3" o:connectangles="0,0,0,0,0,0,0,0,0,0,0,0,0,0,0"/>
                </v:shape>
                <v:shape id="Freeform 21" o:spid="_x0000_s1043" style="position:absolute;left:23;top:62;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" path="m,623l17,603,49,526,132,331,214,117,247,39,263,r9,20l272,78,247,234r,78l255,389r,20l247,409r-49,l140,467,74,545,25,623,,642,,623xe" strokeweight="1pt">
                  <v:path arrowok="t" o:connecttype="custom" o:connectlocs="0,104;3,101;8,88;22,55;36,20;42,7;44,0;46,3;46,13;42,39;42,52;43,65;43,68;42,68;33,68;24,78;13,91;4,104;0,107;0,104" o:connectangles="0,0,0,0,0,0,0,0,0,0,0,0,0,0,0,0,0,0,0,0"/>
                </v:shape>
                <v:shape id="Freeform 22" o:spid="_x0000_s1044" style="position:absolute;left:65;top:42;width:8;height:78;flip:x;visibility:visible;mso-wrap-style:square;v-text-anchor:top" coordsize="5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" path="m17,20l,117r,39l9,195r8,78l17,409,9,448r8,19l17,467r8,-19l42,351,50,234,42,117,25,r,l17,20xe" strokeweight="1pt">
                  <v:path arrowok="t" o:connecttype="custom" o:connectlocs="3,3;0,20;0,26;1,33;3,46;3,68;1,75;3,78;3,78;4,75;7,59;8,39;7,20;4,0;4,0;3,3" o:connectangles="0,0,0,0,0,0,0,0,0,0,0,0,0,0,0,0"/>
                </v:shape>
                <v:shape id="Freeform 23" o:spid="_x0000_s1045" style="position:absolute;left:93;top:188;width:39;height:36;flip:x;visibility:visible;mso-wrap-style:square;v-text-anchor:top" coordsize="23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" path="m230,20r-49,97l123,195,57,214,32,195,8,156,,117,,78r8,l24,78r41,39l123,117,181,78,222,20,230,r,20xe" strokeweight="1pt">
                  <v:path arrowok="t" o:connecttype="custom" o:connectlocs="39,3;31,20;21,33;10,36;5,33;1,26;0,20;0,13;1,13;4,13;11,20;21,20;31,13;38,3;39,0;39,3" o:connectangles="0,0,0,0,0,0,0,0,0,0,0,0,0,0,0,0"/>
                </v:shape>
                <v:shape id="Freeform 24" o:spid="_x0000_s1046" style="position:absolute;left:129;top:9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" path="m82,448r-25,l33,409,8,331,,253,8,156,49,39,57,r9,l74,20,66,78r-9,58l57,195r9,117l82,389r,59xe" strokeweight="1pt">
                  <v:path arrowok="t" o:connecttype="custom" o:connectlocs="14,75;10,75;6,68;1,55;0,42;1,26;8,7;10,0;11,0;13,3;11,13;10,23;10,33;11,52;14,65;14,75" o:connectangles="0,0,0,0,0,0,0,0,0,0,0,0,0,0,0,0"/>
                </v:shape>
                <v:shape id="Freeform 25" o:spid="_x0000_s1047" style="position:absolute;left:1348;top:23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" path="m123,603l82,642r-33,l49,564,66,448,58,272,41,175,8,39,,20,8,,25,39r33,78l148,331r91,214l263,603r17,39l280,681r-8,l230,662,189,642,148,603r-8,l123,603xe" strokeweight="1pt">
                  <v:path arrowok="t" o:connecttype="custom" o:connectlocs="21,100;14,107;8,107;8,94;11,74;10,45;7,29;1,6;0,3;1,0;4,6;10,19;25,55;40,90;44,100;47,107;47,113;46,113;39,110;32,107;25,100;23,100;21,100" o:connectangles="0,0,0,0,0,0,0,0,0,0,0,0,0,0,0,0,0,0,0,0,0,0,0"/>
                </v:shape>
                <v:shape id="Freeform 26" o:spid="_x0000_s1048" style="position:absolute;left:1403;top:218;width:13;height:87;flip:x;visibility:visible;mso-wrap-style:square;v-text-anchor:top" coordsize="7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" path="m16,l57,136,74,292r,117l49,506,33,526,8,487,,467,,428,24,312,41,214,33,117,8,39,8,r8,xe" strokeweight="1pt">
                  <v:path arrowok="t" o:connecttype="custom" o:connectlocs="3,0;10,22;13,48;13,68;9,84;6,87;1,81;0,77;0,71;4,52;7,35;6,19;1,6;1,0;3,0" o:connectangles="0,0,0,0,0,0,0,0,0,0,0,0,0,0,0"/>
                </v:shape>
                <v:shape id="Freeform 27" o:spid="_x0000_s1049" style="position:absolute;left:1402;top:32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" path="m206,136r-41,58l115,214r-49,l16,175,,156,,136r8,l33,136r74,-19l140,78,173,19,189,r17,39l214,78r-8,58xe" strokeweight="1pt">
                  <v:path arrowok="t" o:connecttype="custom" o:connectlocs="35,22;28,32;19,35;11,35;3,29;0,26;0,22;1,22;6,22;18,19;24,13;29,3;32,0;35,6;36,13;35,22" o:connectangles="0,0,0,0,0,0,0,0,0,0,0,0,0,0,0,0"/>
                </v:shape>
                <v:shape id="Freeform 28" o:spid="_x0000_s1050" style="position:absolute;left:1438;top:16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" path="m156,20r-32,l91,78,74,98,58,78,,20,,,8,,66,20r16,l115,r41,l165,20r8,19l156,20xe" strokeweight="1pt">
                  <v:path arrowok="t" o:connecttype="custom" o:connectlocs="26,3;21,3;15,13;12,16;10,13;0,3;0,0;1,0;11,3;14,3;19,0;26,0;28,3;29,6;26,3" o:connectangles="0,0,0,0,0,0,0,0,0,0,0,0,0,0,0"/>
                </v:shape>
                <v:shape id="Freeform 29" o:spid="_x0000_s1051" style="position:absolute;left:1421;top:62;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" path="m264,623r-9,-20l223,526,140,331,50,117,17,39,,,,20,,78,17,234r,78l9,389r,20l17,409r49,l132,467r66,78l239,623r25,19l264,623xe" strokeweight="1pt">
                  <v:path arrowok="t" o:connecttype="custom" o:connectlocs="44,104;43,101;37,88;23,55;8,20;3,7;0,0;0,3;0,13;3,39;3,52;2,65;2,68;3,68;11,68;22,78;33,91;40,104;44,107;44,104" o:connectangles="0,0,0,0,0,0,0,0,0,0,0,0,0,0,0,0,0,0,0,0"/>
                </v:shape>
                <v:shape id="Freeform 30" o:spid="_x0000_s1052" style="position:absolute;left:1417;top:42;width:7;height:78;flip:x;visibility:visible;mso-wrap-style:square;v-text-anchor:top" coordsize="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" path="m25,20r16,97l41,156r-8,39l25,273r8,136l33,448r,19l25,467,17,448,,351,,234,,117,17,r8,l25,20xe" strokeweight="1pt">
                  <v:path arrowok="t" o:connecttype="custom" o:connectlocs="4,3;7,20;7,26;6,33;4,46;6,68;6,75;6,78;4,78;3,75;0,59;0,39;0,20;3,0;4,0;4,3" o:connectangles="0,0,0,0,0,0,0,0,0,0,0,0,0,0,0,0"/>
                </v:shape>
                <v:shape id="Freeform 31" o:spid="_x0000_s1053" style="position:absolute;left:1357;top:188;width:40;height:36;flip:x;visibility:visible;mso-wrap-style:square;v-text-anchor:top" coordsize="23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" path="m,20r49,97l115,195r66,19l206,195r24,-39l238,117,230,78r-8,l214,78r-50,39l107,117,49,78,8,20,,,,20xe" strokeweight="1pt">
                  <v:path arrowok="t" o:connecttype="custom" o:connectlocs="0,3;8,20;19,33;30,36;35,33;39,26;40,20;39,13;37,13;36,13;28,20;18,20;8,13;1,3;0,0;0,3" o:connectangles="0,0,0,0,0,0,0,0,0,0,0,0,0,0,0,0"/>
                </v:shape>
                <v:shape id="Freeform 32" o:spid="_x0000_s1054" style="position:absolute;left:1347;top:9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" path="m8,448r16,l57,409,74,331r8,-78l74,156,41,39,24,,16,r,20l24,78r9,58l33,195,16,312,,389r8,59xe" strokeweight="1pt">
                  <v:path arrowok="t" o:connecttype="custom" o:connectlocs="1,75;4,75;10,68;13,55;14,42;13,26;7,7;4,0;3,0;3,3;4,13;6,23;6,33;3,52;0,65;1,75" o:connectangles="0,0,0,0,0,0,0,0,0,0,0,0,0,0,0,0"/>
                </v:shape>
                <v:shape id="Freeform 33" o:spid="_x0000_s1055" style="position:absolute;left:95;top:210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" path="m165,58l197,39r33,l230,97r-8,117l230,389r17,117l272,623r8,38l272,661,255,623,222,545,140,350,49,136,16,58,8,19,,,16,,58,19,99,39r33,39l148,78,165,58xe" strokeweight="1pt">
                  <v:path arrowok="t" o:connecttype="custom" o:connectlocs="28,10;33,6;39,6;39,16;37,36;39,65;41,84;46,104;47,110;46,110;43,104;37,91;23,58;8,23;3,10;1,3;0,0;3,0;10,3;17,6;22,13;25,13;28,10" o:connectangles="0,0,0,0,0,0,0,0,0,0,0,0,0,0,0,0,0,0,0,0,0,0,0"/>
                </v:shape>
                <v:shape id="Freeform 34" o:spid="_x0000_s1056" style="position:absolute;left:73;top:2144;width:14;height:84;flip:x;visibility:visible;mso-wrap-style:square;v-text-anchor:top" coordsize="8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" path="m58,506l17,370,,234,8,98,25,,49,,66,20,82,59,74,98,49,195,41,312r8,97l66,487r,19l58,506xe" strokeweight="1pt">
                  <v:path arrowok="t" o:connecttype="custom" o:connectlocs="10,84;3,61;0,39;1,16;4,0;8,0;11,3;14,10;13,16;8,32;7,52;8,68;11,81;11,84;10,84" o:connectangles="0,0,0,0,0,0,0,0,0,0,0,0,0,0,0"/>
                </v:shape>
                <v:shape id="Freeform 35" o:spid="_x0000_s1057" style="position:absolute;left:52;top:208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" path="m16,97l49,39,99,r49,l197,39r17,38l214,97r-8,l189,97r-74,19l74,136,41,194,25,214,8,194,,155,16,97xe" strokeweight="1pt">
                  <v:path arrowok="t" o:connecttype="custom" o:connectlocs="3,16;8,6;17,0;25,0;33,6;36,13;36,16;35,16;32,16;19,19;12,22;7,32;4,35;1,32;0,25;3,16" o:connectangles="0,0,0,0,0,0,0,0,0,0,0,0,0,0,0,0"/>
                </v:shape>
                <v:shape id="Freeform 36" o:spid="_x0000_s1058" style="position:absolute;left:22;top:226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" path="m8,59r33,l74,20,91,r16,l165,78r8,l156,98,107,59r-16,l58,98,17,78,,59r,l8,59xe" strokeweight="1pt">
                  <v:path arrowok="t" o:connecttype="custom" o:connectlocs="1,10;7,10;12,3;15,0;18,0;28,13;29,13;26,16;18,10;15,10;10,16;3,13;0,10;0,10;1,10" o:connectangles="0,0,0,0,0,0,0,0,0,0,0,0,0,0,0"/>
                </v:shape>
                <v:shape id="Freeform 37" o:spid="_x0000_s1059" style="position:absolute;left:23;top:2277;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" path="m,20l17,59r32,77l132,331r82,195l247,603r16,39l272,623r,-39l247,409r,-78l255,273r,-20l247,253,198,234,140,175,74,98,25,20,,,,20xe" strokeweight="1pt">
                  <v:path arrowok="t" o:connecttype="custom" o:connectlocs="0,3;3,10;8,23;22,55;36,88;42,101;44,107;46,104;46,97;42,68;42,55;43,46;43,42;42,42;33,39;24,29;13,16;4,3;0,0;0,3" o:connectangles="0,0,0,0,0,0,0,0,0,0,0,0,0,0,0,0,0,0,0,0"/>
                </v:shape>
                <v:shape id="Freeform 38" o:spid="_x0000_s1060" style="position:absolute;left:65;top:2329;width:8;height:75;flip:x;visibility:visible;mso-wrap-style:square;v-text-anchor:top" coordsize="5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" path="m17,428l,350,,311,9,272r8,-97l17,58,9,19,17,r,l25,19r17,97l50,233,42,350,25,447r,l17,428xe" strokeweight="1pt">
                  <v:path arrowok="t" o:connecttype="custom" o:connectlocs="3,72;0,59;0,52;1,46;3,29;3,10;1,3;3,0;3,0;4,3;7,19;8,39;7,59;4,75;4,75;3,72" o:connectangles="0,0,0,0,0,0,0,0,0,0,0,0,0,0,0,0"/>
                </v:shape>
                <v:shape id="Freeform 39" o:spid="_x0000_s1061" style="position:absolute;left:93;top:2225;width:39;height:33;flip:x;visibility:visible;mso-wrap-style:square;v-text-anchor:top" coordsize="23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" path="m230,175l181,97,123,19,57,,32,,8,39,,78r,39l8,136,24,117,65,78r58,19l181,136r41,58l230,194r,-19xe" strokeweight="1pt">
                  <v:path arrowok="t" o:connecttype="custom" o:connectlocs="39,30;31,17;21,3;10,0;5,0;1,7;0,13;0,20;1,23;4,20;11,13;21,17;31,23;38,33;39,33;39,30" o:connectangles="0,0,0,0,0,0,0,0,0,0,0,0,0,0,0,0"/>
                </v:shape>
                <v:shape id="Freeform 40" o:spid="_x0000_s1062" style="position:absolute;left:129;top:227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" path="m82,l57,,33,58,8,117,,214r8,97l49,428r8,19l66,447r8,-19l66,389,57,311r,-58l66,155,82,78,82,xe" strokeweight="1pt">
                  <v:path arrowok="t" o:connecttype="custom" o:connectlocs="14,0;10,0;6,10;1,20;0,36;1,52;8,72;10,75;11,75;13,72;11,65;10,52;10,42;11,26;14,13;14,0" o:connectangles="0,0,0,0,0,0,0,0,0,0,0,0,0,0,0,0"/>
                </v:shape>
                <v:shape id="Freeform 41" o:spid="_x0000_s1063" style="position:absolute;left:1348;top:210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" path="m123,58l82,39r-33,l49,97,66,214,58,389,41,506,8,623,,661r8,l25,623,58,545,148,350,239,136,263,58,280,19,280,r-8,l230,19,189,39,148,78r-8,l123,58xe" strokeweight="1pt">
                  <v:path arrowok="t" o:connecttype="custom" o:connectlocs="21,10;14,6;8,6;8,16;11,36;10,65;7,84;1,104;0,110;1,110;4,104;10,91;25,58;40,23;44,10;47,3;47,0;46,0;39,3;32,6;25,13;23,13;21,10" o:connectangles="0,0,0,0,0,0,0,0,0,0,0,0,0,0,0,0,0,0,0,0,0,0,0"/>
                </v:shape>
                <v:shape id="Freeform 42" o:spid="_x0000_s1064" style="position:absolute;left:1403;top:2144;width:13;height:84;flip:x;visibility:visible;mso-wrap-style:square;v-text-anchor:top" coordsize="7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" path="m16,506l57,370,74,234,74,98,49,,33,,8,20,,59,,98r24,97l41,312r-8,97l8,487r,19l16,506xe" strokeweight="1pt">
                  <v:path arrowok="t" o:connecttype="custom" o:connectlocs="3,84;10,61;13,39;13,16;9,0;6,0;1,3;0,10;0,16;4,32;7,52;6,68;1,81;1,84;3,84" o:connectangles="0,0,0,0,0,0,0,0,0,0,0,0,0,0,0"/>
                </v:shape>
                <v:shape id="Freeform 43" o:spid="_x0000_s1065" style="position:absolute;left:1402;top:208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" path="m206,97l165,39,115,,66,,16,39,,77,,97r8,l33,97r74,19l140,136r33,58l189,214r17,-20l214,155,206,97xe" strokeweight="1pt">
                  <v:path arrowok="t" o:connecttype="custom" o:connectlocs="35,16;28,6;19,0;11,0;3,6;0,13;0,16;1,16;6,16;18,19;24,22;29,32;32,35;35,32;36,25;35,16" o:connectangles="0,0,0,0,0,0,0,0,0,0,0,0,0,0,0,0"/>
                </v:shape>
                <v:shape id="Freeform 44" o:spid="_x0000_s1066" style="position:absolute;left:1438;top:226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" path="m156,59r-32,l91,20,74,,58,,,78r,l8,98,66,59r16,l115,98,156,78r9,-19l173,59r-17,xe" strokeweight="1pt">
                  <v:path arrowok="t" o:connecttype="custom" o:connectlocs="26,10;21,10;15,3;12,0;10,0;0,13;0,13;1,16;11,10;14,10;19,16;26,13;28,10;29,10;26,10" o:connectangles="0,0,0,0,0,0,0,0,0,0,0,0,0,0,0"/>
                </v:shape>
                <v:shape id="Freeform 45" o:spid="_x0000_s1067" style="position:absolute;left:1421;top:2277;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" path="m264,20r-9,39l223,136,140,331,50,526,17,603,,642,,623,,584,17,409r,-78l9,273r,-20l17,253,66,234r66,-59l198,98,239,20,264,r,20xe" strokeweight="1pt">
                  <v:path arrowok="t" o:connecttype="custom" o:connectlocs="44,3;43,10;37,23;23,55;8,88;3,101;0,107;0,104;0,97;3,68;3,55;2,46;2,42;3,42;11,39;22,29;33,16;40,3;44,0;44,3" o:connectangles="0,0,0,0,0,0,0,0,0,0,0,0,0,0,0,0,0,0,0,0"/>
                </v:shape>
                <v:shape id="Freeform 46" o:spid="_x0000_s1068" style="position:absolute;left:1417;top:2329;width:7;height:75;flip:x;visibility:visible;mso-wrap-style:square;v-text-anchor:top" coordsize="4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" path="m25,428l41,350r,-39l33,272,25,175,33,58r,-39l33,,25,,17,19,,116,,233,,350r17,97l25,447r,-19xe" strokeweight="1pt">
                  <v:path arrowok="t" o:connecttype="custom" o:connectlocs="4,72;7,59;7,52;6,46;4,29;6,10;6,3;6,0;4,0;3,3;0,19;0,39;0,59;3,75;4,75;4,72" o:connectangles="0,0,0,0,0,0,0,0,0,0,0,0,0,0,0,0"/>
                </v:shape>
                <v:shape id="Freeform 47" o:spid="_x0000_s1069" style="position:absolute;left:1357;top:2225;width:40;height:33;flip:x;visibility:visible;mso-wrap-style:square;v-text-anchor:top" coordsize="23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" path="m,175l49,97,115,19,181,r25,l230,39r8,39l230,117r-8,19l214,117,164,78,107,97,49,136,8,194r-8,l,175xe" strokeweight="1pt">
                  <v:path arrowok="t" o:connecttype="custom" o:connectlocs="0,30;8,17;19,3;30,0;35,0;39,7;40,13;39,20;37,23;36,20;28,13;18,17;8,23;1,33;0,33;0,30" o:connectangles="0,0,0,0,0,0,0,0,0,0,0,0,0,0,0,0"/>
                </v:shape>
                <v:shape id="Freeform 48" o:spid="_x0000_s1070" style="position:absolute;left:1347;top:227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" path="m8,l24,,57,58r17,59l82,214r-8,97l41,428,24,447r-8,l16,428r8,-39l33,311r,-58l16,155,,78,8,xe" strokeweight="1pt">
                  <v:path arrowok="t" o:connecttype="custom" o:connectlocs="1,0;4,0;10,10;13,20;14,36;13,52;7,72;4,75;3,75;3,72;4,65;6,52;6,42;3,26;0,13;1,0" o:connectangles="0,0,0,0,0,0,0,0,0,0,0,0,0,0,0,0"/>
                </v:shape>
                <v:shape id="Freeform 49" o:spid="_x0000_s1071" style="position:absolute;left:80;top:39;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" path="m246,117r-90,19l98,195,57,311,41,428r8,117l74,623r32,58l148,700r33,l213,662r25,-59l246,506,230,389,197,331r-41,19l148,389r-9,39l148,467r24,39l189,467r8,-19l205,486r-16,78l156,603,139,584,115,564r-9,-58l98,428r8,-78l131,292r25,-39l197,253r33,19l263,331r16,78l288,506r-9,117l246,720r-33,58l172,798,98,778,41,681,8,545,,409,16,253,65,136,139,39,197,19,255,,7726,r58,19l7833,39r83,97l7957,253r16,156l7965,545r-33,136l7883,778r-74,20l7768,778r-42,-58l7702,623,7685,506r8,-97l7718,331r33,-59l7784,253r33,l7850,292r16,58l7875,428r,78l7858,564r-16,20l7817,603r-25,-39l7768,486r16,-38l7792,467r17,39l7833,467r,-39l7833,389r-16,-39l7784,331r-41,58l7726,506r9,97l7759,662r33,38l7833,700r33,-19l7899,623r25,-78l7932,428r-8,-117l7883,195r-66,-59l7726,117r-7480,xe" fillcolor="#b09870" strokeweight="1pt">
                  <v:path arrowok="t" o:connecttype="custom" o:connectlocs="26,23;10,52;8,91;18,114;30,117;40,101;38,65;26,58;23,71;29,84;33,75;32,94;23,97;18,84;18,58;26,42;38,45;47,68;47,104;36,130;16,130;1,91;3,42;23,7;43,0;1298,3;1320,23;1330,68;1323,114;1303,133;1289,120;1282,84;1287,55;1298,42;1309,49;1314,71;1311,94;1304,101;1296,81;1300,78;1307,78;1307,65;1298,55;1289,84;1294,110;1307,117;1318,104;1323,71;1315,33;1289,20" o:connectangles="0,0,0,0,0,0,0,0,0,0,0,0,0,0,0,0,0,0,0,0,0,0,0,0,0,0,0,0,0,0,0,0,0,0,0,0,0,0,0,0,0,0,0,0,0,0,0,0,0,0"/>
                </v:shape>
                <v:shape id="Freeform 50" o:spid="_x0000_s1072" style="position:absolute;left:15;top:19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" path="m337,11772r,136l321,12025r-33,175l230,12317r-58,39l107,12337r-58,-78l16,12142,,11967r8,-97l41,11772r41,-78l123,11675r49,19l205,11753r17,78l238,11908r,78l222,12064r-25,39l156,12122r-33,l107,12084r-17,-39l90,11986r8,-58l131,11870r25,38l140,11928r-17,39l140,12025r16,l181,12025r16,-39l197,11908r-25,-97l131,11772r-41,20l57,11850r-16,78l41,12025r8,78l74,12181r41,58l156,12259r58,-20l255,12142r33,-156l296,11772,296,583,288,369,255,233,214,136,156,97r-41,19l74,175,49,253r-8,97l41,428r16,77l90,564r41,19l172,544r25,-77l197,369,181,350,156,330r-16,20l123,408r17,39l156,467r-25,19l98,447,90,369r,-39l107,291r16,-38l156,233r41,20l222,311r16,58l238,467r-16,77l205,622r-33,39l123,681,82,661,41,603,8,505,,408,16,233,49,97,107,19,172,r58,38l288,155r33,175l337,467r,136l337,11772xe" fillcolor="#b09870" strokeweight="1pt">
                  <v:path arrowok="t" o:connecttype="custom" o:connectlocs="56,1987;48,2036;29,2062;8,2046;0,1997;7,1965;20,1948;34,1961;40,1987;37,2013;26,2023;18,2017;15,2000;22,1981;23,1991;23,2007;30,2007;33,1987;22,1965;9,1978;7,2007;12,2033;26,2046;42,2026;49,1965;48,62;36,23;19,19;8,42;7,71;15,94;29,91;33,62;26,55;20,68;26,78;16,75;15,55;20,42;33,42;40,62;37,91;29,110;14,110;1,84;3,39;18,3;38,6;53,55;56,101" o:connectangles="0,0,0,0,0,0,0,0,0,0,0,0,0,0,0,0,0,0,0,0,0,0,0,0,0,0,0,0,0,0,0,0,0,0,0,0,0,0,0,0,0,0,0,0,0,0,0,0,0,0"/>
                </v:shape>
                <v:shape id="Freeform 51" o:spid="_x0000_s1073" style="position:absolute;left:80;top:2274;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" path="m246,700l156,681,98,603,57,506,41,369r8,-97l74,175r32,-58l148,97r33,l213,136r25,78l246,311r-16,97l197,467r-41,l148,428r-9,-59l148,331r24,-20l189,331r8,38l205,311,189,233,156,214r-17,l115,253r-9,39l98,369r8,98l131,525r25,39l197,564r33,-19l263,486r16,-78l288,292r-9,-98l246,97,213,19,172,,98,39,41,136,8,253,,408,16,545,65,681r74,78l197,798r58,l7726,798r58,l7833,759r83,-78l7957,545r16,-137l7965,253,7932,136,7883,39,7809,r-41,19l7726,97r-24,97l7685,292r8,116l7718,486r33,59l7784,564r33,l7850,525r16,-58l7875,369r,-77l7858,253r-16,-39l7817,214r-25,19l7768,311r16,58l7792,331r17,-20l7833,331r,38l7833,428r-16,39l7784,467r-41,-59l7726,311r9,-97l7759,136r33,-39l7833,97r33,20l7899,175r25,97l7932,369r-8,137l7883,603r-66,78l7726,700r-7480,xe" fillcolor="#b09870" strokeweight="1pt">
                  <v:path arrowok="t" o:connecttype="custom" o:connectlocs="26,114;10,84;8,45;18,20;30,16;40,36;38,68;26,78;23,62;29,52;33,62;32,39;23,36;18,49;18,78;26,94;38,91;47,68;47,32;36,3;16,7;1,42;3,91;23,127;43,133;1298,133;1320,114;1330,68;1323,23;1303,0;1289,16;1282,49;1287,81;1298,94;1309,88;1314,62;1311,42;1304,36;1296,52;1300,55;1307,55;1307,71;1298,78;1289,52;1294,23;1307,16;1318,29;1323,62;1315,101;1289,117" o:connectangles="0,0,0,0,0,0,0,0,0,0,0,0,0,0,0,0,0,0,0,0,0,0,0,0,0,0,0,0,0,0,0,0,0,0,0,0,0,0,0,0,0,0,0,0,0,0,0,0,0,0"/>
                </v:shape>
                <v:shape id="Freeform 52" o:spid="_x0000_s1074" style="position:absolute;left:1419;top:19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" path="m49,11772r8,214l82,12142r49,97l181,12259r49,-20l263,12181r25,-78l296,12025r,-97l280,11850r-25,-58l214,11772r-50,39l140,11908r8,78l156,12025r25,l205,12025r9,-58l197,11928r-8,-20l205,11870r33,58l255,11986r-8,59l238,12084r-24,38l181,12122r-33,-19l123,12064r-16,-78l107,11908r8,-77l140,11753r33,-59l214,11675r49,19l304,11772r25,98l337,11967r-8,175l288,12259r-58,78l173,12356r-66,-39l57,12200,16,12025,8,11908,,11772,,603,8,467,16,330,57,155,107,38,173,r57,19l288,97r41,136l337,408r-8,97l304,603r-41,58l214,681,173,661,140,622,115,544r-8,-77l107,369r16,-58l148,253r33,-20l214,253r24,38l247,330r8,39l238,447r-33,39l189,467r8,-20l214,408r-9,-58l181,330r-25,20l148,369r-8,98l164,544r50,39l255,564r25,-59l296,428r,-78l288,253,263,175,230,116,181,97r-50,39l82,233,57,369,49,583r,11189xe" fillcolor="#b09870" strokeweight="1pt">
                  <v:path arrowok="t" o:connecttype="custom" o:connectlocs="9,2000;22,2042;38,2042;48,2020;49,1991;42,1968;27,1971;25,2000;30,2007;36,1997;31,1987;40,1991;41,2010;36,2023;25,2020;18,2000;19,1974;29,1952;44,1952;55,1981;55,2026;38,2059;18,2055;3,2007;0,1965;1,78;9,26;29,0;48,16;56,68;51,101;36,114;23,104;18,78;20,52;30,39;40,49;42,62;34,81;33,75;34,58;26,58;23,78;36,97;47,84;49,58;44,29;30,16;14,39;8,97" o:connectangles="0,0,0,0,0,0,0,0,0,0,0,0,0,0,0,0,0,0,0,0,0,0,0,0,0,0,0,0,0,0,0,0,0,0,0,0,0,0,0,0,0,0,0,0,0,0,0,0,0,0"/>
                </v:shape>
                <v:shape id="Freeform 53" o:spid="_x0000_s1075" style="position:absolute;left:54;top:12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" path="m49,20l25,,8,20,,78r8,39l238,662r17,19l271,662r9,-39l271,565,49,20xe" fillcolor="#b09870" strokeweight="1pt">
                  <v:path arrowok="t" o:connecttype="custom" o:connectlocs="8,3;4,0;1,3;0,13;1,19;39,110;42,113;45,110;46,103;45,94;8,3" o:connectangles="0,0,0,0,0,0,0,0,0,0,0"/>
                </v:shape>
                <v:shape id="Freeform 54" o:spid="_x0000_s1076" style="position:absolute;left:1390;top:12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" path="m239,20l255,r17,20l280,78r-8,39l50,662,25,681,8,662,,623,8,565,239,20xe" fillcolor="#b09870" strokeweight="1pt">
                  <v:path arrowok="t" o:connecttype="custom" o:connectlocs="39,3;42,0;45,3;46,13;45,19;8,110;4,113;1,110;0,103;1,94;39,3" o:connectangles="0,0,0,0,0,0,0,0,0,0,0"/>
                </v:shape>
                <v:shape id="Freeform 55" o:spid="_x0000_s1077" style="position:absolute;left:54;top:220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" path="m49,642l25,661,8,642,,603,8,544,238,19,255,r16,19l280,58r-9,58l49,642xe" fillcolor="#b09870" strokeweight="1pt">
                  <v:path arrowok="t" o:connecttype="custom" o:connectlocs="8,107;4,110;1,107;0,100;1,91;39,3;42,0;45,3;46,10;45,19;8,107" o:connectangles="0,0,0,0,0,0,0,0,0,0,0"/>
                </v:shape>
                <v:shape id="Freeform 56" o:spid="_x0000_s1078" style="position:absolute;left:1390;top:220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" path="m239,642r16,19l272,642r8,-39l272,544,50,19,25,,8,19,,58r8,58l239,642xe" fillcolor="#b09870" strokeweight="1pt">
                  <v:path arrowok="t" o:connecttype="custom" o:connectlocs="39,107;42,110;45,107;46,100;45,91;8,3;4,0;1,3;0,10;1,19;39,107" o:connectangles="0,0,0,0,0,0,0,0,0,0,0"/>
                </v:shape>
                <v:shape id="Freeform 57" o:spid="_x0000_s1079" style="position:absolute;width:1490;height:20;flip:x;visibility:visible;mso-wrap-style:square;v-text-anchor:top" coordsize="892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" path="m50,117l,,8929,r-42,117l50,117xe" fillcolor="#b0b0b0" strokeweight="1pt">
                  <v:path arrowok="t" o:connecttype="custom" o:connectlocs="8,20;0,0;1490,0;1483,20;8,20" o:connectangles="0,0,0,0,0"/>
                </v:shape>
                <v:shape id="Freeform 58" o:spid="_x0000_s1080" style="position:absolute;width:7;height:2446;flip:x;visibility:visible;mso-wrap-style:square;v-text-anchor:top" coordsize="42,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" path="m,14556r42,97l42,,,117,,14556xe" fillcolor="#b0b0b0" strokeweight="1pt">
                  <v:path arrowok="t" o:connecttype="custom" o:connectlocs="0,2430;7,2446;7,0;0,20;0,2430" o:connectangles="0,0,0,0,0"/>
                </v:shape>
                <v:shape id="Freeform 59" o:spid="_x0000_s1081" style="position:absolute;top:2430;width:1490;height:16;flip:x;visibility:visible;mso-wrap-style:square;v-text-anchor:top" coordsize="89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" path="m50,l,97r8929,l8887,,50,xe" fillcolor="#b0b0b0" strokeweight="1pt">
                  <v:path arrowok="t" o:connecttype="custom" o:connectlocs="8,0;0,16;1490,16;1483,0;8,0" o:connectangles="0,0,0,0,0"/>
                </v:shape>
                <v:shape id="Freeform 60" o:spid="_x0000_s1082" style="position:absolute;left:1482;width:8;height:2446;flip:x;visibility:visible;mso-wrap-style:square;v-text-anchor:top" coordsize="50,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" path="m50,14556l,14653,,,50,117r,14439xe" fillcolor="#b0b0b0" strokeweight="1pt">
                  <v:path arrowok="t" o:connecttype="custom" o:connectlocs="8,2430;0,2446;0,0;8,20;8,2430" o:connectangles="0,0,0,0,0"/>
                </v:shape>
                <w10:wrap anchorx="margin"/>
              </v:group>
            </w:pict>
          </mc:Fallback>
        </mc:AlternateContent>
      </w:r>
    </w:p>
    <w:p w:rsidR="00D40FA7" w:rsidRPr="002568CB" w:rsidRDefault="00D40FA7" w:rsidP="002568CB">
      <w:pPr>
        <w:spacing w:after="0" w:line="360" w:lineRule="auto"/>
        <w:ind w:left="0" w:firstLine="720"/>
        <w:jc w:val="center"/>
        <w:rPr>
          <w:b/>
          <w:color w:val="000000" w:themeColor="text1"/>
          <w:sz w:val="28"/>
          <w:szCs w:val="28"/>
        </w:rPr>
      </w:pPr>
      <w:r w:rsidRPr="002568CB">
        <w:rPr>
          <w:b/>
          <w:color w:val="000000" w:themeColor="text1"/>
          <w:sz w:val="28"/>
          <w:szCs w:val="28"/>
        </w:rPr>
        <w:t>TRƯỜNG ĐẠI HỌC BÁCH KHOA HÀ NỘI</w:t>
      </w:r>
    </w:p>
    <w:p w:rsidR="00D40FA7" w:rsidRPr="002568CB" w:rsidRDefault="00D40FA7" w:rsidP="002568CB">
      <w:pPr>
        <w:jc w:val="center"/>
        <w:rPr>
          <w:b/>
        </w:rPr>
      </w:pPr>
      <w:r w:rsidRPr="002568CB">
        <w:rPr>
          <w:b/>
        </w:rPr>
        <w:t>-----</w:t>
      </w:r>
      <w:r w:rsidRPr="002568CB">
        <w:rPr>
          <w:b/>
        </w:rPr>
        <w:sym w:font="Wingdings" w:char="F09A"/>
      </w:r>
      <w:r w:rsidRPr="002568CB">
        <w:rPr>
          <w:b/>
        </w:rPr>
        <w:sym w:font="Wingdings" w:char="F09B"/>
      </w:r>
      <w:r w:rsidRPr="002568CB">
        <w:rPr>
          <w:b/>
        </w:rPr>
        <w:sym w:font="Wingdings" w:char="F026"/>
      </w:r>
      <w:r w:rsidRPr="002568CB">
        <w:rPr>
          <w:b/>
        </w:rPr>
        <w:sym w:font="Wingdings" w:char="F09A"/>
      </w:r>
      <w:r w:rsidRPr="002568CB">
        <w:rPr>
          <w:b/>
        </w:rPr>
        <w:sym w:font="Wingdings" w:char="F09B"/>
      </w:r>
      <w:r w:rsidRPr="002568CB">
        <w:rPr>
          <w:b/>
        </w:rPr>
        <w:t>-----</w:t>
      </w:r>
    </w:p>
    <w:p w:rsidR="00D40FA7" w:rsidRPr="002568CB" w:rsidRDefault="00D40FA7" w:rsidP="002568CB">
      <w:pPr>
        <w:jc w:val="center"/>
        <w:rPr>
          <w:b/>
          <w:noProof/>
        </w:rPr>
      </w:pPr>
      <w:r w:rsidRPr="002568CB">
        <w:rPr>
          <w:b/>
          <w:noProof/>
        </w:rPr>
        <w:drawing>
          <wp:inline distT="0" distB="0" distL="0" distR="0" wp14:anchorId="28E8B817" wp14:editId="02EB2446">
            <wp:extent cx="1247775" cy="19621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7775" cy="1962150"/>
                    </a:xfrm>
                    <a:prstGeom prst="rect">
                      <a:avLst/>
                    </a:prstGeom>
                    <a:noFill/>
                    <a:ln>
                      <a:noFill/>
                    </a:ln>
                  </pic:spPr>
                </pic:pic>
              </a:graphicData>
            </a:graphic>
          </wp:inline>
        </w:drawing>
      </w:r>
    </w:p>
    <w:p w:rsidR="00D40FA7" w:rsidRPr="002568CB" w:rsidRDefault="00D40FA7" w:rsidP="002568CB">
      <w:pPr>
        <w:spacing w:after="0" w:line="360" w:lineRule="auto"/>
        <w:ind w:left="0" w:firstLine="720"/>
        <w:jc w:val="center"/>
        <w:rPr>
          <w:b/>
          <w:color w:val="000000" w:themeColor="text1"/>
          <w:sz w:val="36"/>
          <w:szCs w:val="28"/>
        </w:rPr>
      </w:pPr>
      <w:r w:rsidRPr="002568CB">
        <w:rPr>
          <w:b/>
          <w:color w:val="000000" w:themeColor="text1"/>
          <w:sz w:val="36"/>
          <w:szCs w:val="28"/>
        </w:rPr>
        <w:t>BÁO CÁO ĐỒ ÁN MÔN HỌC</w:t>
      </w:r>
    </w:p>
    <w:p w:rsidR="00D40FA7" w:rsidRPr="002568CB" w:rsidRDefault="00D40FA7" w:rsidP="002568CB">
      <w:pPr>
        <w:spacing w:after="0" w:line="360" w:lineRule="auto"/>
        <w:ind w:left="0" w:firstLine="720"/>
        <w:jc w:val="center"/>
        <w:rPr>
          <w:b/>
          <w:color w:val="000000" w:themeColor="text1"/>
          <w:sz w:val="32"/>
          <w:szCs w:val="28"/>
        </w:rPr>
      </w:pPr>
      <w:r w:rsidRPr="002568CB">
        <w:rPr>
          <w:b/>
          <w:color w:val="000000" w:themeColor="text1"/>
          <w:sz w:val="32"/>
          <w:szCs w:val="28"/>
        </w:rPr>
        <w:t>Đồ án môn học (Thiết kế hệ thống ATTT)</w:t>
      </w:r>
    </w:p>
    <w:p w:rsidR="00D40FA7" w:rsidRPr="002568CB" w:rsidRDefault="00D40FA7" w:rsidP="002568CB">
      <w:pPr>
        <w:jc w:val="center"/>
        <w:rPr>
          <w:b/>
        </w:rPr>
      </w:pPr>
    </w:p>
    <w:p w:rsidR="00D40FA7" w:rsidRPr="002568CB" w:rsidRDefault="00D40FA7" w:rsidP="002568CB">
      <w:pPr>
        <w:spacing w:after="0" w:line="360" w:lineRule="auto"/>
        <w:ind w:firstLine="720"/>
        <w:rPr>
          <w:b/>
          <w:i/>
          <w:color w:val="000000" w:themeColor="text1"/>
          <w:sz w:val="28"/>
          <w:szCs w:val="28"/>
        </w:rPr>
      </w:pPr>
      <w:r w:rsidRPr="002568CB">
        <w:rPr>
          <w:b/>
          <w:i/>
          <w:color w:val="000000" w:themeColor="text1"/>
          <w:sz w:val="28"/>
          <w:szCs w:val="28"/>
        </w:rPr>
        <w:t>Giảng viên hướng dẫn: ThS. Phạm Ngọc Hưng</w:t>
      </w:r>
    </w:p>
    <w:p w:rsidR="00D40FA7" w:rsidRPr="00714575" w:rsidRDefault="00D40FA7" w:rsidP="002568CB">
      <w:pPr>
        <w:ind w:firstLine="720"/>
      </w:pPr>
      <w:r w:rsidRPr="00714575">
        <w:t>Nhóm sinh viên:</w:t>
      </w:r>
    </w:p>
    <w:tbl>
      <w:tblPr>
        <w:tblpPr w:leftFromText="180" w:rightFromText="180" w:vertAnchor="text" w:horzAnchor="margin" w:tblpXSpec="center" w:tblpY="68"/>
        <w:tblW w:w="0" w:type="auto"/>
        <w:tblLook w:val="04A0" w:firstRow="1" w:lastRow="0" w:firstColumn="1" w:lastColumn="0" w:noHBand="0" w:noVBand="1"/>
      </w:tblPr>
      <w:tblGrid>
        <w:gridCol w:w="4405"/>
        <w:gridCol w:w="2975"/>
      </w:tblGrid>
      <w:tr w:rsidR="00430D7B" w:rsidRPr="00AC7E16" w:rsidTr="00430D7B">
        <w:trPr>
          <w:trHeight w:val="372"/>
        </w:trPr>
        <w:tc>
          <w:tcPr>
            <w:tcW w:w="4405" w:type="dxa"/>
            <w:shd w:val="clear" w:color="auto" w:fill="auto"/>
          </w:tcPr>
          <w:p w:rsidR="00430D7B" w:rsidRPr="00AC7E16" w:rsidRDefault="00430D7B" w:rsidP="00430D7B">
            <w:r>
              <w:t>Hoàng Viết Huy</w:t>
            </w:r>
          </w:p>
        </w:tc>
        <w:tc>
          <w:tcPr>
            <w:tcW w:w="2975" w:type="dxa"/>
            <w:shd w:val="clear" w:color="auto" w:fill="auto"/>
          </w:tcPr>
          <w:p w:rsidR="00430D7B" w:rsidRPr="00AC7E16" w:rsidRDefault="00430D7B" w:rsidP="00430D7B">
            <w:r>
              <w:t>20141932</w:t>
            </w:r>
          </w:p>
        </w:tc>
      </w:tr>
    </w:tbl>
    <w:p w:rsidR="00D40FA7" w:rsidRPr="00AC7E16" w:rsidRDefault="00D40FA7" w:rsidP="002568CB"/>
    <w:p w:rsidR="00D40FA7" w:rsidRDefault="00D40FA7" w:rsidP="002568CB">
      <w:r>
        <w:tab/>
      </w:r>
      <w:r>
        <w:tab/>
      </w:r>
    </w:p>
    <w:p w:rsidR="00D40FA7" w:rsidRPr="00AC7E16" w:rsidRDefault="00D40FA7" w:rsidP="002568CB">
      <w:pPr>
        <w:ind w:left="5760" w:firstLine="720"/>
      </w:pPr>
      <w:r w:rsidRPr="00AC7E16">
        <w:t>Hà Nộ</w:t>
      </w:r>
      <w:r>
        <w:t>i, 20/12/</w:t>
      </w:r>
      <w:r w:rsidRPr="00AC7E16">
        <w:t>2018</w:t>
      </w:r>
    </w:p>
    <w:p w:rsidR="00D40FA7" w:rsidRPr="00AC7E16" w:rsidRDefault="00D40FA7" w:rsidP="002568CB"/>
    <w:p w:rsidR="00D40FA7" w:rsidRDefault="00D40FA7" w:rsidP="002568CB">
      <w:pPr>
        <w:pStyle w:val="TOCHeading"/>
        <w:rPr>
          <w:lang w:val="vi-VN"/>
        </w:rPr>
      </w:pPr>
      <w:r>
        <w:rPr>
          <w:lang w:val="vi-VN"/>
        </w:rPr>
        <w:br/>
      </w:r>
      <w:r>
        <w:rPr>
          <w:lang w:val="vi-VN"/>
        </w:rPr>
        <w:br/>
      </w:r>
    </w:p>
    <w:p w:rsidR="006E2E29" w:rsidRPr="00AC7E16" w:rsidRDefault="00D40FA7" w:rsidP="002568CB">
      <w:r>
        <w:rPr>
          <w:lang w:val="vi-VN"/>
        </w:rPr>
        <w:br w:type="page"/>
      </w:r>
    </w:p>
    <w:p w:rsidR="006E2E29" w:rsidRPr="00430D7B" w:rsidRDefault="006E2E29" w:rsidP="00430D7B">
      <w:pPr>
        <w:pStyle w:val="TOCHeading"/>
        <w:outlineLvl w:val="0"/>
        <w:rPr>
          <w:rFonts w:ascii="Times New Roman" w:hAnsi="Times New Roman"/>
          <w:color w:val="auto"/>
          <w:sz w:val="32"/>
          <w:lang w:val="vi-VN"/>
        </w:rPr>
      </w:pPr>
      <w:r w:rsidRPr="00430D7B">
        <w:rPr>
          <w:rFonts w:ascii="Times New Roman" w:hAnsi="Times New Roman"/>
          <w:color w:val="auto"/>
          <w:sz w:val="32"/>
          <w:lang w:val="vi-VN"/>
        </w:rPr>
        <w:lastRenderedPageBreak/>
        <w:t>MỤC LỤC</w:t>
      </w:r>
    </w:p>
    <w:p w:rsidR="00FF4352" w:rsidRPr="00430D7B" w:rsidRDefault="006E2E29" w:rsidP="00430D7B">
      <w:pPr>
        <w:pStyle w:val="TOC1"/>
        <w:rPr>
          <w:rStyle w:val="Hyperlink"/>
          <w:noProof/>
          <w:lang w:val="vi-VN"/>
        </w:rPr>
      </w:pPr>
      <w:r w:rsidRPr="00430D7B">
        <w:rPr>
          <w:rStyle w:val="Hyperlink"/>
          <w:noProof/>
        </w:rPr>
        <w:fldChar w:fldCharType="begin"/>
      </w:r>
      <w:r w:rsidRPr="00430D7B">
        <w:rPr>
          <w:rStyle w:val="Hyperlink"/>
          <w:noProof/>
        </w:rPr>
        <w:instrText xml:space="preserve"> TOC \o "1-3" \h \z \u </w:instrText>
      </w:r>
      <w:r w:rsidRPr="00430D7B">
        <w:rPr>
          <w:rStyle w:val="Hyperlink"/>
          <w:noProof/>
        </w:rPr>
        <w:fldChar w:fldCharType="separate"/>
      </w:r>
      <w:hyperlink w:anchor="_Toc534927752" w:history="1">
        <w:r w:rsidR="00FF4352" w:rsidRPr="00D66053">
          <w:rPr>
            <w:rStyle w:val="Hyperlink"/>
            <w:noProof/>
            <w:lang w:val="vi-VN"/>
          </w:rPr>
          <w:t>DANH MỤC CÁC THUẬT NGỮ, TỪ VIẾT TẮT</w:t>
        </w:r>
        <w:r w:rsidR="00FF4352" w:rsidRPr="00430D7B">
          <w:rPr>
            <w:rStyle w:val="Hyperlink"/>
            <w:noProof/>
            <w:webHidden/>
            <w:lang w:val="vi-VN"/>
          </w:rPr>
          <w:tab/>
        </w:r>
        <w:r w:rsidR="00FF4352" w:rsidRPr="00430D7B">
          <w:rPr>
            <w:rStyle w:val="Hyperlink"/>
            <w:noProof/>
            <w:webHidden/>
            <w:lang w:val="vi-VN"/>
          </w:rPr>
          <w:fldChar w:fldCharType="begin"/>
        </w:r>
        <w:r w:rsidR="00FF4352" w:rsidRPr="00430D7B">
          <w:rPr>
            <w:rStyle w:val="Hyperlink"/>
            <w:noProof/>
            <w:webHidden/>
            <w:lang w:val="vi-VN"/>
          </w:rPr>
          <w:instrText xml:space="preserve"> PAGEREF _Toc534927752 \h </w:instrText>
        </w:r>
        <w:r w:rsidR="00FF4352" w:rsidRPr="00430D7B">
          <w:rPr>
            <w:rStyle w:val="Hyperlink"/>
            <w:noProof/>
            <w:webHidden/>
            <w:lang w:val="vi-VN"/>
          </w:rPr>
        </w:r>
        <w:r w:rsidR="00FF4352" w:rsidRPr="00430D7B">
          <w:rPr>
            <w:rStyle w:val="Hyperlink"/>
            <w:noProof/>
            <w:webHidden/>
            <w:lang w:val="vi-VN"/>
          </w:rPr>
          <w:fldChar w:fldCharType="separate"/>
        </w:r>
        <w:r w:rsidR="00430D7B">
          <w:rPr>
            <w:rStyle w:val="Hyperlink"/>
            <w:noProof/>
            <w:webHidden/>
            <w:lang w:val="vi-VN"/>
          </w:rPr>
          <w:t>3</w:t>
        </w:r>
        <w:r w:rsidR="00FF4352" w:rsidRPr="00430D7B">
          <w:rPr>
            <w:rStyle w:val="Hyperlink"/>
            <w:noProof/>
            <w:webHidden/>
            <w:lang w:val="vi-VN"/>
          </w:rPr>
          <w:fldChar w:fldCharType="end"/>
        </w:r>
      </w:hyperlink>
    </w:p>
    <w:p w:rsidR="00FF4352" w:rsidRPr="00430D7B" w:rsidRDefault="00E2499B" w:rsidP="00430D7B">
      <w:pPr>
        <w:pStyle w:val="TOC1"/>
        <w:rPr>
          <w:rStyle w:val="Hyperlink"/>
          <w:noProof/>
          <w:lang w:val="vi-VN"/>
        </w:rPr>
      </w:pPr>
      <w:hyperlink w:anchor="_Toc534927753" w:history="1">
        <w:r w:rsidR="00FF4352" w:rsidRPr="00430D7B">
          <w:rPr>
            <w:rStyle w:val="Hyperlink"/>
            <w:noProof/>
            <w:lang w:val="vi-VN"/>
          </w:rPr>
          <w:t>CHƯƠNG 1: TÌM HIỂU VỀ LINUX, LẬP TRÌNH KERNEL MODULE TRÊN LINUX</w:t>
        </w:r>
        <w:r w:rsidR="00FF4352" w:rsidRPr="00430D7B">
          <w:rPr>
            <w:rStyle w:val="Hyperlink"/>
            <w:noProof/>
            <w:webHidden/>
            <w:lang w:val="vi-VN"/>
          </w:rPr>
          <w:tab/>
        </w:r>
        <w:r w:rsidR="00FF4352" w:rsidRPr="00430D7B">
          <w:rPr>
            <w:rStyle w:val="Hyperlink"/>
            <w:noProof/>
            <w:webHidden/>
            <w:lang w:val="vi-VN"/>
          </w:rPr>
          <w:fldChar w:fldCharType="begin"/>
        </w:r>
        <w:r w:rsidR="00FF4352" w:rsidRPr="00430D7B">
          <w:rPr>
            <w:rStyle w:val="Hyperlink"/>
            <w:noProof/>
            <w:webHidden/>
            <w:lang w:val="vi-VN"/>
          </w:rPr>
          <w:instrText xml:space="preserve"> PAGEREF _Toc534927753 \h </w:instrText>
        </w:r>
        <w:r w:rsidR="00FF4352" w:rsidRPr="00430D7B">
          <w:rPr>
            <w:rStyle w:val="Hyperlink"/>
            <w:noProof/>
            <w:webHidden/>
            <w:lang w:val="vi-VN"/>
          </w:rPr>
        </w:r>
        <w:r w:rsidR="00FF4352" w:rsidRPr="00430D7B">
          <w:rPr>
            <w:rStyle w:val="Hyperlink"/>
            <w:noProof/>
            <w:webHidden/>
            <w:lang w:val="vi-VN"/>
          </w:rPr>
          <w:fldChar w:fldCharType="separate"/>
        </w:r>
        <w:r w:rsidR="00430D7B">
          <w:rPr>
            <w:rStyle w:val="Hyperlink"/>
            <w:noProof/>
            <w:webHidden/>
            <w:lang w:val="vi-VN"/>
          </w:rPr>
          <w:t>4</w:t>
        </w:r>
        <w:r w:rsidR="00FF4352" w:rsidRPr="00430D7B">
          <w:rPr>
            <w:rStyle w:val="Hyperlink"/>
            <w:noProof/>
            <w:webHidden/>
            <w:lang w:val="vi-VN"/>
          </w:rPr>
          <w:fldChar w:fldCharType="end"/>
        </w:r>
      </w:hyperlink>
    </w:p>
    <w:p w:rsidR="00FF4352" w:rsidRPr="00430D7B" w:rsidRDefault="00E2499B" w:rsidP="00430D7B">
      <w:pPr>
        <w:pStyle w:val="TOC1"/>
        <w:rPr>
          <w:rStyle w:val="Hyperlink"/>
          <w:noProof/>
          <w:lang w:val="vi-VN"/>
        </w:rPr>
      </w:pPr>
      <w:hyperlink w:anchor="_Toc534927754" w:history="1">
        <w:r w:rsidR="00FF4352" w:rsidRPr="00D66053">
          <w:rPr>
            <w:rStyle w:val="Hyperlink"/>
            <w:noProof/>
            <w:lang w:val="vi-VN"/>
          </w:rPr>
          <w:t>1.1</w:t>
        </w:r>
        <w:r w:rsidR="00430D7B">
          <w:rPr>
            <w:rStyle w:val="Hyperlink"/>
            <w:noProof/>
            <w:lang w:val="vi-VN"/>
          </w:rPr>
          <w:t xml:space="preserve">. </w:t>
        </w:r>
        <w:r w:rsidR="00FF4352" w:rsidRPr="00D66053">
          <w:rPr>
            <w:rStyle w:val="Hyperlink"/>
            <w:noProof/>
            <w:lang w:val="vi-VN"/>
          </w:rPr>
          <w:t xml:space="preserve">Tìm hiểu về </w:t>
        </w:r>
        <w:r w:rsidR="00FF4352" w:rsidRPr="00430D7B">
          <w:rPr>
            <w:rStyle w:val="Hyperlink"/>
            <w:noProof/>
            <w:lang w:val="vi-VN"/>
          </w:rPr>
          <w:t>Linux.</w:t>
        </w:r>
        <w:r w:rsidR="00FF4352" w:rsidRPr="00430D7B">
          <w:rPr>
            <w:rStyle w:val="Hyperlink"/>
            <w:noProof/>
            <w:webHidden/>
            <w:lang w:val="vi-VN"/>
          </w:rPr>
          <w:tab/>
        </w:r>
        <w:r w:rsidR="00FF4352" w:rsidRPr="00430D7B">
          <w:rPr>
            <w:rStyle w:val="Hyperlink"/>
            <w:noProof/>
            <w:webHidden/>
            <w:lang w:val="vi-VN"/>
          </w:rPr>
          <w:fldChar w:fldCharType="begin"/>
        </w:r>
        <w:r w:rsidR="00FF4352" w:rsidRPr="00430D7B">
          <w:rPr>
            <w:rStyle w:val="Hyperlink"/>
            <w:noProof/>
            <w:webHidden/>
            <w:lang w:val="vi-VN"/>
          </w:rPr>
          <w:instrText xml:space="preserve"> PAGEREF _Toc534927754 \h </w:instrText>
        </w:r>
        <w:r w:rsidR="00FF4352" w:rsidRPr="00430D7B">
          <w:rPr>
            <w:rStyle w:val="Hyperlink"/>
            <w:noProof/>
            <w:webHidden/>
            <w:lang w:val="vi-VN"/>
          </w:rPr>
        </w:r>
        <w:r w:rsidR="00FF4352" w:rsidRPr="00430D7B">
          <w:rPr>
            <w:rStyle w:val="Hyperlink"/>
            <w:noProof/>
            <w:webHidden/>
            <w:lang w:val="vi-VN"/>
          </w:rPr>
          <w:fldChar w:fldCharType="separate"/>
        </w:r>
        <w:r w:rsidR="00430D7B">
          <w:rPr>
            <w:rStyle w:val="Hyperlink"/>
            <w:noProof/>
            <w:webHidden/>
            <w:lang w:val="vi-VN"/>
          </w:rPr>
          <w:t>4</w:t>
        </w:r>
        <w:r w:rsidR="00FF4352" w:rsidRPr="00430D7B">
          <w:rPr>
            <w:rStyle w:val="Hyperlink"/>
            <w:noProof/>
            <w:webHidden/>
            <w:lang w:val="vi-VN"/>
          </w:rPr>
          <w:fldChar w:fldCharType="end"/>
        </w:r>
      </w:hyperlink>
    </w:p>
    <w:p w:rsidR="00FF4352" w:rsidRPr="00430D7B" w:rsidRDefault="00E2499B" w:rsidP="00430D7B">
      <w:pPr>
        <w:pStyle w:val="TOC1"/>
        <w:rPr>
          <w:rStyle w:val="Hyperlink"/>
          <w:noProof/>
          <w:lang w:val="vi-VN"/>
        </w:rPr>
      </w:pPr>
      <w:hyperlink w:anchor="_Toc534927755" w:history="1">
        <w:r w:rsidR="00FF4352" w:rsidRPr="00430D7B">
          <w:rPr>
            <w:rStyle w:val="Hyperlink"/>
            <w:noProof/>
            <w:lang w:val="vi-VN"/>
          </w:rPr>
          <w:t>1.1.1. Giới thiệu về Linux</w:t>
        </w:r>
        <w:r w:rsidR="00FF4352" w:rsidRPr="00430D7B">
          <w:rPr>
            <w:rStyle w:val="Hyperlink"/>
            <w:noProof/>
            <w:webHidden/>
            <w:lang w:val="vi-VN"/>
          </w:rPr>
          <w:tab/>
        </w:r>
        <w:r w:rsidR="00FF4352" w:rsidRPr="00430D7B">
          <w:rPr>
            <w:rStyle w:val="Hyperlink"/>
            <w:noProof/>
            <w:webHidden/>
            <w:lang w:val="vi-VN"/>
          </w:rPr>
          <w:fldChar w:fldCharType="begin"/>
        </w:r>
        <w:r w:rsidR="00FF4352" w:rsidRPr="00430D7B">
          <w:rPr>
            <w:rStyle w:val="Hyperlink"/>
            <w:noProof/>
            <w:webHidden/>
            <w:lang w:val="vi-VN"/>
          </w:rPr>
          <w:instrText xml:space="preserve"> PAGEREF _Toc534927755 \h </w:instrText>
        </w:r>
        <w:r w:rsidR="00FF4352" w:rsidRPr="00430D7B">
          <w:rPr>
            <w:rStyle w:val="Hyperlink"/>
            <w:noProof/>
            <w:webHidden/>
            <w:lang w:val="vi-VN"/>
          </w:rPr>
        </w:r>
        <w:r w:rsidR="00FF4352" w:rsidRPr="00430D7B">
          <w:rPr>
            <w:rStyle w:val="Hyperlink"/>
            <w:noProof/>
            <w:webHidden/>
            <w:lang w:val="vi-VN"/>
          </w:rPr>
          <w:fldChar w:fldCharType="separate"/>
        </w:r>
        <w:r w:rsidR="00430D7B">
          <w:rPr>
            <w:rStyle w:val="Hyperlink"/>
            <w:noProof/>
            <w:webHidden/>
            <w:lang w:val="vi-VN"/>
          </w:rPr>
          <w:t>4</w:t>
        </w:r>
        <w:r w:rsidR="00FF4352" w:rsidRPr="00430D7B">
          <w:rPr>
            <w:rStyle w:val="Hyperlink"/>
            <w:noProof/>
            <w:webHidden/>
            <w:lang w:val="vi-VN"/>
          </w:rPr>
          <w:fldChar w:fldCharType="end"/>
        </w:r>
      </w:hyperlink>
    </w:p>
    <w:p w:rsidR="00FF4352" w:rsidRPr="00430D7B" w:rsidRDefault="00E2499B" w:rsidP="00430D7B">
      <w:pPr>
        <w:pStyle w:val="TOC1"/>
        <w:rPr>
          <w:rStyle w:val="Hyperlink"/>
          <w:noProof/>
          <w:lang w:val="vi-VN"/>
        </w:rPr>
      </w:pPr>
      <w:hyperlink w:anchor="_Toc534927756" w:history="1">
        <w:r w:rsidR="00FF4352" w:rsidRPr="00430D7B">
          <w:rPr>
            <w:rStyle w:val="Hyperlink"/>
            <w:noProof/>
            <w:lang w:val="vi-VN"/>
          </w:rPr>
          <w:t>1.1.2. Kiến trúc hệ điều hành Linux</w:t>
        </w:r>
        <w:r w:rsidR="00FF4352" w:rsidRPr="00430D7B">
          <w:rPr>
            <w:rStyle w:val="Hyperlink"/>
            <w:noProof/>
            <w:webHidden/>
            <w:lang w:val="vi-VN"/>
          </w:rPr>
          <w:tab/>
        </w:r>
        <w:r w:rsidR="00FF4352" w:rsidRPr="00430D7B">
          <w:rPr>
            <w:rStyle w:val="Hyperlink"/>
            <w:noProof/>
            <w:webHidden/>
            <w:lang w:val="vi-VN"/>
          </w:rPr>
          <w:fldChar w:fldCharType="begin"/>
        </w:r>
        <w:r w:rsidR="00FF4352" w:rsidRPr="00430D7B">
          <w:rPr>
            <w:rStyle w:val="Hyperlink"/>
            <w:noProof/>
            <w:webHidden/>
            <w:lang w:val="vi-VN"/>
          </w:rPr>
          <w:instrText xml:space="preserve"> PAGEREF _Toc534927756 \h </w:instrText>
        </w:r>
        <w:r w:rsidR="00FF4352" w:rsidRPr="00430D7B">
          <w:rPr>
            <w:rStyle w:val="Hyperlink"/>
            <w:noProof/>
            <w:webHidden/>
            <w:lang w:val="vi-VN"/>
          </w:rPr>
        </w:r>
        <w:r w:rsidR="00FF4352" w:rsidRPr="00430D7B">
          <w:rPr>
            <w:rStyle w:val="Hyperlink"/>
            <w:noProof/>
            <w:webHidden/>
            <w:lang w:val="vi-VN"/>
          </w:rPr>
          <w:fldChar w:fldCharType="separate"/>
        </w:r>
        <w:r w:rsidR="00430D7B">
          <w:rPr>
            <w:rStyle w:val="Hyperlink"/>
            <w:noProof/>
            <w:webHidden/>
            <w:lang w:val="vi-VN"/>
          </w:rPr>
          <w:t>4</w:t>
        </w:r>
        <w:r w:rsidR="00FF4352" w:rsidRPr="00430D7B">
          <w:rPr>
            <w:rStyle w:val="Hyperlink"/>
            <w:noProof/>
            <w:webHidden/>
            <w:lang w:val="vi-VN"/>
          </w:rPr>
          <w:fldChar w:fldCharType="end"/>
        </w:r>
      </w:hyperlink>
    </w:p>
    <w:p w:rsidR="006E2E29" w:rsidRPr="00B246A2" w:rsidRDefault="006E2E29" w:rsidP="00430D7B">
      <w:pPr>
        <w:pStyle w:val="TOC1"/>
        <w:rPr>
          <w:lang w:val="vi-VN"/>
        </w:rPr>
      </w:pPr>
      <w:r w:rsidRPr="00430D7B">
        <w:rPr>
          <w:rStyle w:val="Hyperlink"/>
        </w:rPr>
        <w:fldChar w:fldCharType="end"/>
      </w:r>
    </w:p>
    <w:p w:rsidR="006E2E29" w:rsidRPr="00B246A2" w:rsidRDefault="006E2E29" w:rsidP="002568CB">
      <w:pPr>
        <w:rPr>
          <w:lang w:val="vi-VN"/>
        </w:rPr>
      </w:pPr>
    </w:p>
    <w:p w:rsidR="001B105F" w:rsidRDefault="006E2E29" w:rsidP="002774FF">
      <w:pPr>
        <w:pStyle w:val="Heading1"/>
        <w:ind w:left="360"/>
        <w:rPr>
          <w:lang w:val="vi-VN"/>
        </w:rPr>
      </w:pPr>
      <w:r>
        <w:rPr>
          <w:lang w:val="vi-VN"/>
        </w:rPr>
        <w:br w:type="page"/>
      </w:r>
      <w:bookmarkStart w:id="0" w:name="_Toc534927752"/>
      <w:r w:rsidR="001B105F" w:rsidRPr="001B105F">
        <w:rPr>
          <w:lang w:val="vi-VN"/>
        </w:rPr>
        <w:lastRenderedPageBreak/>
        <w:t>DANH MỤC CÁC THUẬT NGỮ, TỪ VIẾT TẮT</w:t>
      </w:r>
      <w:bookmarkEnd w:id="0"/>
    </w:p>
    <w:p w:rsidR="00B606E3" w:rsidRDefault="00B606E3" w:rsidP="002568CB">
      <w:pPr>
        <w:rPr>
          <w:lang w:val="vi-VN"/>
        </w:rPr>
      </w:pPr>
    </w:p>
    <w:p w:rsidR="006519B1" w:rsidRPr="00B606E3" w:rsidRDefault="006519B1" w:rsidP="002568CB">
      <w:pPr>
        <w:rPr>
          <w:lang w:val="vi-VN"/>
        </w:rPr>
      </w:pPr>
    </w:p>
    <w:tbl>
      <w:tblPr>
        <w:tblStyle w:val="TableGrid"/>
        <w:tblW w:w="0" w:type="auto"/>
        <w:jc w:val="center"/>
        <w:tblLook w:val="04A0" w:firstRow="1" w:lastRow="0" w:firstColumn="1" w:lastColumn="0" w:noHBand="0" w:noVBand="1"/>
      </w:tblPr>
      <w:tblGrid>
        <w:gridCol w:w="3116"/>
        <w:gridCol w:w="3117"/>
        <w:gridCol w:w="3117"/>
      </w:tblGrid>
      <w:tr w:rsidR="00B606E3" w:rsidTr="006519B1">
        <w:trPr>
          <w:jc w:val="center"/>
        </w:trPr>
        <w:tc>
          <w:tcPr>
            <w:tcW w:w="3116" w:type="dxa"/>
          </w:tcPr>
          <w:p w:rsidR="00B606E3" w:rsidRDefault="001B105F" w:rsidP="002568CB">
            <w:pPr>
              <w:rPr>
                <w:rFonts w:cs="Arial"/>
                <w:b/>
                <w:bCs/>
                <w:kern w:val="32"/>
                <w:szCs w:val="32"/>
                <w:lang w:val="vi-VN"/>
              </w:rPr>
            </w:pPr>
            <w:r>
              <w:rPr>
                <w:lang w:val="vi-VN"/>
              </w:rPr>
              <w:br w:type="page"/>
            </w:r>
            <w:r w:rsidR="00B606E3" w:rsidRPr="00B606E3">
              <w:rPr>
                <w:lang w:val="vi-VN"/>
              </w:rPr>
              <w:t>Thuật ngữ / Từ viết tắt</w:t>
            </w:r>
          </w:p>
        </w:tc>
        <w:tc>
          <w:tcPr>
            <w:tcW w:w="3117" w:type="dxa"/>
          </w:tcPr>
          <w:p w:rsidR="00B606E3" w:rsidRDefault="00B606E3" w:rsidP="002568CB">
            <w:pPr>
              <w:rPr>
                <w:lang w:val="vi-VN"/>
              </w:rPr>
            </w:pPr>
            <w:r w:rsidRPr="00B606E3">
              <w:rPr>
                <w:lang w:val="vi-VN"/>
              </w:rPr>
              <w:t>Từ nguyên gốc</w:t>
            </w:r>
          </w:p>
        </w:tc>
        <w:tc>
          <w:tcPr>
            <w:tcW w:w="3117" w:type="dxa"/>
          </w:tcPr>
          <w:p w:rsidR="00B606E3" w:rsidRDefault="00B606E3" w:rsidP="002568CB">
            <w:pPr>
              <w:rPr>
                <w:lang w:val="vi-VN"/>
              </w:rPr>
            </w:pPr>
            <w:r w:rsidRPr="00B606E3">
              <w:rPr>
                <w:lang w:val="vi-VN"/>
              </w:rPr>
              <w:t>Dịch nghĩa</w:t>
            </w:r>
          </w:p>
        </w:tc>
      </w:tr>
      <w:tr w:rsidR="00B606E3" w:rsidTr="006519B1">
        <w:trPr>
          <w:jc w:val="center"/>
        </w:trPr>
        <w:tc>
          <w:tcPr>
            <w:tcW w:w="3116" w:type="dxa"/>
          </w:tcPr>
          <w:p w:rsidR="00B606E3" w:rsidRDefault="00B606E3" w:rsidP="002568CB">
            <w:pPr>
              <w:rPr>
                <w:lang w:val="vi-VN"/>
              </w:rPr>
            </w:pPr>
          </w:p>
        </w:tc>
        <w:tc>
          <w:tcPr>
            <w:tcW w:w="3117" w:type="dxa"/>
          </w:tcPr>
          <w:p w:rsidR="00B606E3" w:rsidRDefault="00B606E3" w:rsidP="002568CB">
            <w:pPr>
              <w:rPr>
                <w:lang w:val="vi-VN"/>
              </w:rPr>
            </w:pPr>
          </w:p>
        </w:tc>
        <w:tc>
          <w:tcPr>
            <w:tcW w:w="3117" w:type="dxa"/>
          </w:tcPr>
          <w:p w:rsidR="00B606E3" w:rsidRDefault="00B606E3" w:rsidP="002568CB">
            <w:pPr>
              <w:rPr>
                <w:lang w:val="vi-VN"/>
              </w:rPr>
            </w:pPr>
          </w:p>
        </w:tc>
      </w:tr>
      <w:tr w:rsidR="00B606E3" w:rsidTr="006519B1">
        <w:trPr>
          <w:jc w:val="center"/>
        </w:trPr>
        <w:tc>
          <w:tcPr>
            <w:tcW w:w="3116" w:type="dxa"/>
          </w:tcPr>
          <w:p w:rsidR="00B606E3" w:rsidRDefault="00B606E3" w:rsidP="002568CB">
            <w:pPr>
              <w:rPr>
                <w:lang w:val="vi-VN"/>
              </w:rPr>
            </w:pPr>
          </w:p>
        </w:tc>
        <w:tc>
          <w:tcPr>
            <w:tcW w:w="3117" w:type="dxa"/>
          </w:tcPr>
          <w:p w:rsidR="00B606E3" w:rsidRDefault="00B606E3" w:rsidP="002568CB">
            <w:pPr>
              <w:rPr>
                <w:lang w:val="vi-VN"/>
              </w:rPr>
            </w:pPr>
          </w:p>
        </w:tc>
        <w:tc>
          <w:tcPr>
            <w:tcW w:w="3117" w:type="dxa"/>
          </w:tcPr>
          <w:p w:rsidR="00B606E3" w:rsidRDefault="00B606E3" w:rsidP="002568CB">
            <w:pPr>
              <w:rPr>
                <w:lang w:val="vi-VN"/>
              </w:rPr>
            </w:pPr>
          </w:p>
        </w:tc>
      </w:tr>
      <w:tr w:rsidR="00B606E3" w:rsidTr="006519B1">
        <w:trPr>
          <w:jc w:val="center"/>
        </w:trPr>
        <w:tc>
          <w:tcPr>
            <w:tcW w:w="3116" w:type="dxa"/>
          </w:tcPr>
          <w:p w:rsidR="00B606E3" w:rsidRDefault="00B606E3" w:rsidP="002568CB">
            <w:pPr>
              <w:rPr>
                <w:lang w:val="vi-VN"/>
              </w:rPr>
            </w:pPr>
          </w:p>
        </w:tc>
        <w:tc>
          <w:tcPr>
            <w:tcW w:w="3117" w:type="dxa"/>
          </w:tcPr>
          <w:p w:rsidR="00B606E3" w:rsidRDefault="00B606E3" w:rsidP="002568CB">
            <w:pPr>
              <w:rPr>
                <w:lang w:val="vi-VN"/>
              </w:rPr>
            </w:pPr>
          </w:p>
        </w:tc>
        <w:tc>
          <w:tcPr>
            <w:tcW w:w="3117" w:type="dxa"/>
          </w:tcPr>
          <w:p w:rsidR="00B606E3" w:rsidRDefault="00B606E3" w:rsidP="002568CB">
            <w:pPr>
              <w:rPr>
                <w:lang w:val="vi-VN"/>
              </w:rPr>
            </w:pPr>
          </w:p>
        </w:tc>
      </w:tr>
      <w:tr w:rsidR="00B606E3" w:rsidTr="006519B1">
        <w:trPr>
          <w:jc w:val="center"/>
        </w:trPr>
        <w:tc>
          <w:tcPr>
            <w:tcW w:w="3116" w:type="dxa"/>
          </w:tcPr>
          <w:p w:rsidR="00B606E3" w:rsidRDefault="00B606E3" w:rsidP="002568CB">
            <w:pPr>
              <w:rPr>
                <w:lang w:val="vi-VN"/>
              </w:rPr>
            </w:pPr>
          </w:p>
        </w:tc>
        <w:tc>
          <w:tcPr>
            <w:tcW w:w="3117" w:type="dxa"/>
          </w:tcPr>
          <w:p w:rsidR="00B606E3" w:rsidRDefault="00B606E3" w:rsidP="002568CB">
            <w:pPr>
              <w:rPr>
                <w:lang w:val="vi-VN"/>
              </w:rPr>
            </w:pPr>
          </w:p>
        </w:tc>
        <w:tc>
          <w:tcPr>
            <w:tcW w:w="3117" w:type="dxa"/>
          </w:tcPr>
          <w:p w:rsidR="00B606E3" w:rsidRDefault="00B606E3" w:rsidP="002568CB">
            <w:pPr>
              <w:rPr>
                <w:lang w:val="vi-VN"/>
              </w:rPr>
            </w:pPr>
          </w:p>
        </w:tc>
      </w:tr>
      <w:tr w:rsidR="00B606E3" w:rsidTr="006519B1">
        <w:trPr>
          <w:jc w:val="center"/>
        </w:trPr>
        <w:tc>
          <w:tcPr>
            <w:tcW w:w="3116" w:type="dxa"/>
          </w:tcPr>
          <w:p w:rsidR="00B606E3" w:rsidRDefault="00B606E3" w:rsidP="002568CB">
            <w:pPr>
              <w:rPr>
                <w:lang w:val="vi-VN"/>
              </w:rPr>
            </w:pPr>
          </w:p>
        </w:tc>
        <w:tc>
          <w:tcPr>
            <w:tcW w:w="3117" w:type="dxa"/>
          </w:tcPr>
          <w:p w:rsidR="00B606E3" w:rsidRDefault="00B606E3" w:rsidP="002568CB">
            <w:pPr>
              <w:rPr>
                <w:lang w:val="vi-VN"/>
              </w:rPr>
            </w:pPr>
          </w:p>
        </w:tc>
        <w:tc>
          <w:tcPr>
            <w:tcW w:w="3117" w:type="dxa"/>
          </w:tcPr>
          <w:p w:rsidR="00B606E3" w:rsidRDefault="00B606E3" w:rsidP="002568CB">
            <w:pPr>
              <w:rPr>
                <w:lang w:val="vi-VN"/>
              </w:rPr>
            </w:pPr>
          </w:p>
        </w:tc>
      </w:tr>
    </w:tbl>
    <w:p w:rsidR="001B105F" w:rsidRDefault="001B105F" w:rsidP="002568CB">
      <w:pPr>
        <w:rPr>
          <w:lang w:val="vi-VN"/>
        </w:rPr>
      </w:pPr>
    </w:p>
    <w:p w:rsidR="00B606E3" w:rsidRDefault="00B606E3" w:rsidP="002568CB">
      <w:pPr>
        <w:rPr>
          <w:rFonts w:cs="Arial"/>
          <w:kern w:val="32"/>
          <w:szCs w:val="32"/>
          <w:lang w:val="vi-VN"/>
        </w:rPr>
      </w:pPr>
      <w:r>
        <w:rPr>
          <w:lang w:val="vi-VN"/>
        </w:rPr>
        <w:br w:type="page"/>
      </w:r>
    </w:p>
    <w:p w:rsidR="006E2E29" w:rsidRPr="007B3D8A" w:rsidRDefault="002774FF" w:rsidP="002568CB">
      <w:pPr>
        <w:pStyle w:val="Heading1"/>
      </w:pPr>
      <w:bookmarkStart w:id="1" w:name="_Toc534927753"/>
      <w:r>
        <w:lastRenderedPageBreak/>
        <w:t xml:space="preserve">CHƯƠNG 1: </w:t>
      </w:r>
      <w:r w:rsidR="00E80CAB">
        <w:t>TÌM HIỂU VỀ LINUX</w:t>
      </w:r>
      <w:bookmarkEnd w:id="1"/>
    </w:p>
    <w:p w:rsidR="006E2E29" w:rsidRDefault="006519B1" w:rsidP="009165CB">
      <w:pPr>
        <w:pStyle w:val="Heading2"/>
      </w:pPr>
      <w:bookmarkStart w:id="2" w:name="_Toc534927755"/>
      <w:r>
        <w:t>Giới thiệu về Linux</w:t>
      </w:r>
      <w:bookmarkEnd w:id="2"/>
    </w:p>
    <w:p w:rsidR="006519B1" w:rsidRDefault="006519B1" w:rsidP="002774FF">
      <w:pPr>
        <w:spacing w:line="240" w:lineRule="auto"/>
      </w:pPr>
      <w:r>
        <w:t>Linux là tên gọi của một hệ điều hành máy tính và cũng là tên hạt nhân của hệ điều hành. Nó có lẽ là một ví dụ nổi tiếng nhất của phần mềm tự do và c</w:t>
      </w:r>
      <w:r w:rsidR="00E80CAB">
        <w:t>ủa việc phát triển mã nguồn mở.</w:t>
      </w:r>
    </w:p>
    <w:p w:rsidR="006519B1" w:rsidRDefault="006519B1" w:rsidP="002568CB">
      <w:r>
        <w:t>Phiên bản Linux đầu tiên do Linus Torvalds viết vào năm 1991, lúc ông còn là một sinh viên của Đại học Helsinki tại Phần Lan. Ông làm việc một cách hăng say trong vòng 3 năm liên tục và cho ra đời phiên bản Linux 1.0 vào năm 1994. Bộ phận chủ yếu này được phát triển và tung ra trên thị trường dưới bản quyền GNU General Public License. Do đó mà bất cứ ai cũng có thể</w:t>
      </w:r>
      <w:r w:rsidR="00E80CAB">
        <w:t xml:space="preserve"> tải và xem mã nguồn của Linux.</w:t>
      </w:r>
    </w:p>
    <w:p w:rsidR="00E80CAB" w:rsidRDefault="006519B1" w:rsidP="002568CB">
      <w:r>
        <w:t>Một cách chính xác, thuật ngữ "Linux" được sử dụng để chỉ Nhân Linux, nhưng tên này được sử dụng một cách rộng rãi để miêu tả tổng thể một hệ điều hành tương tự Unix (còn được biết đến dưới tên GNU/Linux) được tạo ra bởi việc đóng gói nhân Linux cùng với các thư viện và công cụ GNU, cũng như là các bản phân phối Linux. Thực tế thì đó là tập hợp một số lượng lớn các phần mềm như máy chủ web, các ngôn ngữ lập trình, các hệ quản trị cơ sở dữ liệu, các môi trường desktop như GNOME và KDE, và các ứng dụng thích hợp cho công việc văn phòng như OpenOffice, LibreOffice.</w:t>
      </w:r>
    </w:p>
    <w:p w:rsidR="006E2E29" w:rsidRDefault="00DA3A72" w:rsidP="009165CB">
      <w:pPr>
        <w:pStyle w:val="Heading2"/>
      </w:pPr>
      <w:bookmarkStart w:id="3" w:name="_Toc534927756"/>
      <w:r>
        <w:t xml:space="preserve"> </w:t>
      </w:r>
      <w:r w:rsidR="00E80CAB">
        <w:t>K</w:t>
      </w:r>
      <w:r w:rsidR="00E80CAB" w:rsidRPr="00E80CAB">
        <w:t>iến trúc hệ điều hành Linux</w:t>
      </w:r>
      <w:bookmarkEnd w:id="3"/>
    </w:p>
    <w:p w:rsidR="006F2024" w:rsidRPr="006F2024" w:rsidRDefault="006F2024" w:rsidP="002774FF">
      <w:pPr>
        <w:pStyle w:val="ListParagraph"/>
        <w:numPr>
          <w:ilvl w:val="2"/>
          <w:numId w:val="18"/>
        </w:numPr>
        <w:spacing w:line="240" w:lineRule="auto"/>
        <w:outlineLvl w:val="2"/>
        <w:rPr>
          <w:b/>
        </w:rPr>
      </w:pPr>
      <w:r w:rsidRPr="006F2024">
        <w:rPr>
          <w:b/>
        </w:rPr>
        <w:t>Linux kernel</w:t>
      </w:r>
    </w:p>
    <w:p w:rsidR="0047695E" w:rsidRDefault="0047695E" w:rsidP="002568CB">
      <w:r>
        <w:t xml:space="preserve">Vào năm 1991, dựa trên UNIX kernel, Linus Torvalds đã tạo ra Linux kernel chạy trên máy tính của ông ấy. Dựa vào chức năng của hệ điều hành, Linux kernel được </w:t>
      </w:r>
      <w:r w:rsidR="0033735C">
        <w:t>chia làm 6 thành phần:</w:t>
      </w:r>
    </w:p>
    <w:p w:rsidR="0047695E" w:rsidRDefault="0047695E" w:rsidP="002568CB">
      <w:pPr>
        <w:pStyle w:val="ListParagraph"/>
        <w:numPr>
          <w:ilvl w:val="0"/>
          <w:numId w:val="14"/>
        </w:numPr>
      </w:pPr>
      <w:r w:rsidRPr="002568CB">
        <w:rPr>
          <w:b/>
        </w:rPr>
        <w:t>Process management</w:t>
      </w:r>
      <w:r>
        <w:t>: có nhiệm vụ quản lý các tiến trình, bao gồm các công việc:</w:t>
      </w:r>
    </w:p>
    <w:p w:rsidR="0047695E" w:rsidRDefault="0047695E" w:rsidP="002568CB">
      <w:pPr>
        <w:pStyle w:val="ListParagraph"/>
        <w:numPr>
          <w:ilvl w:val="0"/>
          <w:numId w:val="13"/>
        </w:numPr>
      </w:pPr>
      <w:r>
        <w:t>Tạo/hủy các tiến trình.</w:t>
      </w:r>
    </w:p>
    <w:p w:rsidR="0047695E" w:rsidRDefault="0047695E" w:rsidP="002568CB">
      <w:pPr>
        <w:pStyle w:val="ListParagraph"/>
        <w:numPr>
          <w:ilvl w:val="0"/>
          <w:numId w:val="13"/>
        </w:numPr>
      </w:pPr>
      <w:r>
        <w:t>Lập lịch cho các tiến trình. Đây thực chất là lên kế hoạch: CPU sẽ thực thi chương trình khi nào, thực thi trong bao lâu, tiếp theo là chương trình nào.</w:t>
      </w:r>
    </w:p>
    <w:p w:rsidR="0047695E" w:rsidRDefault="0047695E" w:rsidP="002568CB">
      <w:pPr>
        <w:pStyle w:val="ListParagraph"/>
        <w:numPr>
          <w:ilvl w:val="0"/>
          <w:numId w:val="13"/>
        </w:numPr>
      </w:pPr>
      <w:r>
        <w:t>Hỗ trợ các tiến trình giao tiếp với nhau.</w:t>
      </w:r>
    </w:p>
    <w:p w:rsidR="0047695E" w:rsidRDefault="0047695E" w:rsidP="002568CB">
      <w:pPr>
        <w:pStyle w:val="ListParagraph"/>
        <w:numPr>
          <w:ilvl w:val="0"/>
          <w:numId w:val="13"/>
        </w:numPr>
      </w:pPr>
      <w:r>
        <w:t>Đồng bộ hoạt động của các tiến trình để tránh xảy ra tranh chấp tài nguyên.</w:t>
      </w:r>
    </w:p>
    <w:p w:rsidR="0047695E" w:rsidRPr="002568CB" w:rsidRDefault="0047695E" w:rsidP="002568CB">
      <w:pPr>
        <w:pStyle w:val="ListParagraph"/>
        <w:numPr>
          <w:ilvl w:val="0"/>
          <w:numId w:val="14"/>
        </w:numPr>
      </w:pPr>
      <w:r w:rsidRPr="002568CB">
        <w:rPr>
          <w:b/>
        </w:rPr>
        <w:t xml:space="preserve">Memory management: </w:t>
      </w:r>
      <w:r w:rsidRPr="002568CB">
        <w:t>có nhiệm vụ quản lý bộ nhớ, bao gồm các công việc:</w:t>
      </w:r>
    </w:p>
    <w:p w:rsidR="0047695E" w:rsidRDefault="0047695E" w:rsidP="002568CB">
      <w:pPr>
        <w:pStyle w:val="ListParagraph"/>
        <w:numPr>
          <w:ilvl w:val="0"/>
          <w:numId w:val="13"/>
        </w:numPr>
      </w:pPr>
      <w:r>
        <w:t>Cấp phát bộ nhớ trước khi đưa chương trình vào, thu hồi bộ nhớ khi tiến trình kết thúc.</w:t>
      </w:r>
    </w:p>
    <w:p w:rsidR="0047695E" w:rsidRDefault="0047695E" w:rsidP="002568CB">
      <w:pPr>
        <w:pStyle w:val="ListParagraph"/>
        <w:numPr>
          <w:ilvl w:val="0"/>
          <w:numId w:val="13"/>
        </w:numPr>
      </w:pPr>
      <w:r>
        <w:t>Đảm bảo chương trình nào cũng có cơ hội được đưa vào bộ nhớ.</w:t>
      </w:r>
    </w:p>
    <w:p w:rsidR="0047695E" w:rsidRDefault="0047695E" w:rsidP="002568CB">
      <w:pPr>
        <w:pStyle w:val="ListParagraph"/>
        <w:numPr>
          <w:ilvl w:val="0"/>
          <w:numId w:val="13"/>
        </w:numPr>
      </w:pPr>
      <w:r>
        <w:lastRenderedPageBreak/>
        <w:t>Bảo vệ vùng nhớ của mỗi tiến trình.</w:t>
      </w:r>
    </w:p>
    <w:p w:rsidR="0047695E" w:rsidRPr="002568CB" w:rsidRDefault="0047695E" w:rsidP="002568CB">
      <w:pPr>
        <w:pStyle w:val="ListParagraph"/>
        <w:numPr>
          <w:ilvl w:val="0"/>
          <w:numId w:val="14"/>
        </w:numPr>
      </w:pPr>
      <w:r w:rsidRPr="002568CB">
        <w:rPr>
          <w:b/>
        </w:rPr>
        <w:t xml:space="preserve">Device management: </w:t>
      </w:r>
      <w:r w:rsidRPr="002568CB">
        <w:t>có nhiệm vụ quản lý thiết bị, bao gồm các công việc:</w:t>
      </w:r>
    </w:p>
    <w:p w:rsidR="0047695E" w:rsidRDefault="0047695E" w:rsidP="002568CB">
      <w:pPr>
        <w:pStyle w:val="ListParagraph"/>
        <w:numPr>
          <w:ilvl w:val="0"/>
          <w:numId w:val="13"/>
        </w:numPr>
      </w:pPr>
      <w:r>
        <w:t>Điều khiển hoạt động của các thiết bị.</w:t>
      </w:r>
    </w:p>
    <w:p w:rsidR="0047695E" w:rsidRDefault="0047695E" w:rsidP="002568CB">
      <w:pPr>
        <w:pStyle w:val="ListParagraph"/>
        <w:numPr>
          <w:ilvl w:val="0"/>
          <w:numId w:val="13"/>
        </w:numPr>
      </w:pPr>
      <w:r>
        <w:t>Giám sát trạng thái của các thiết bị.</w:t>
      </w:r>
    </w:p>
    <w:p w:rsidR="0047695E" w:rsidRDefault="0047695E" w:rsidP="002568CB">
      <w:pPr>
        <w:pStyle w:val="ListParagraph"/>
        <w:numPr>
          <w:ilvl w:val="0"/>
          <w:numId w:val="13"/>
        </w:numPr>
      </w:pPr>
      <w:r>
        <w:t>Trao đổi dữ liệu với các thiết bị.</w:t>
      </w:r>
    </w:p>
    <w:p w:rsidR="0047695E" w:rsidRDefault="0047695E" w:rsidP="002568CB">
      <w:pPr>
        <w:pStyle w:val="ListParagraph"/>
        <w:numPr>
          <w:ilvl w:val="0"/>
          <w:numId w:val="13"/>
        </w:numPr>
      </w:pPr>
      <w:r>
        <w:t>Lập lịch sử dụng các thiết bị, đặc biệt là thiết bị lưu trữ (ví dụ ổ cứng).</w:t>
      </w:r>
    </w:p>
    <w:p w:rsidR="0047695E" w:rsidRPr="002568CB" w:rsidRDefault="0047695E" w:rsidP="002568CB">
      <w:pPr>
        <w:pStyle w:val="ListParagraph"/>
        <w:numPr>
          <w:ilvl w:val="0"/>
          <w:numId w:val="14"/>
        </w:numPr>
      </w:pPr>
      <w:r w:rsidRPr="002568CB">
        <w:rPr>
          <w:b/>
        </w:rPr>
        <w:t xml:space="preserve">File system management: </w:t>
      </w:r>
      <w:r w:rsidRPr="002568CB">
        <w:t>có nhiệm vụ quản lý dữ liệu trên thiết bị lưu trữ (như ổ cứng, thẻ nhớ). Quản lý dữ liệu gồm các công việc: thêm, tìm kiếm, sửa, xóa dữ liệu.</w:t>
      </w:r>
    </w:p>
    <w:p w:rsidR="0047695E" w:rsidRPr="002568CB" w:rsidRDefault="0047695E" w:rsidP="002568CB">
      <w:pPr>
        <w:pStyle w:val="ListParagraph"/>
        <w:numPr>
          <w:ilvl w:val="0"/>
          <w:numId w:val="14"/>
        </w:numPr>
      </w:pPr>
      <w:r w:rsidRPr="002568CB">
        <w:rPr>
          <w:b/>
        </w:rPr>
        <w:t xml:space="preserve">Networking management: </w:t>
      </w:r>
      <w:r w:rsidRPr="002568CB">
        <w:t>có nhiệm vụ quản lý các gói tin (packet) theo mô hình TCP/IP.</w:t>
      </w:r>
    </w:p>
    <w:p w:rsidR="0047695E" w:rsidRDefault="0047695E" w:rsidP="002568CB">
      <w:pPr>
        <w:pStyle w:val="ListParagraph"/>
        <w:numPr>
          <w:ilvl w:val="0"/>
          <w:numId w:val="14"/>
        </w:numPr>
      </w:pPr>
      <w:r w:rsidRPr="002568CB">
        <w:rPr>
          <w:b/>
        </w:rPr>
        <w:t>System call Interface</w:t>
      </w:r>
      <w:r w:rsidRPr="002568CB">
        <w:t>: có nhiệm vụ cung cấp các dịch vụ sử dụng phần cứng cho các tiến trình. Mỗi dịch vụ được gọi là một system call.</w:t>
      </w:r>
    </w:p>
    <w:p w:rsidR="002774FF" w:rsidRDefault="002774FF" w:rsidP="002774FF">
      <w:r>
        <w:rPr>
          <w:noProof/>
        </w:rPr>
        <w:drawing>
          <wp:inline distT="0" distB="0" distL="0" distR="0">
            <wp:extent cx="5943600" cy="3693484"/>
            <wp:effectExtent l="0" t="0" r="0" b="2540"/>
            <wp:docPr id="1" name="Picture 1" descr="https://vimentor.com/storage/upload/ckeditor/30-11-2018-08-21-1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mentor.com/storage/upload/ckeditor/30-11-2018-08-21-17-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93484"/>
                    </a:xfrm>
                    <a:prstGeom prst="rect">
                      <a:avLst/>
                    </a:prstGeom>
                    <a:noFill/>
                    <a:ln>
                      <a:noFill/>
                    </a:ln>
                  </pic:spPr>
                </pic:pic>
              </a:graphicData>
            </a:graphic>
          </wp:inline>
        </w:drawing>
      </w:r>
    </w:p>
    <w:p w:rsidR="002774FF" w:rsidRDefault="002774FF" w:rsidP="002774FF">
      <w:r>
        <w:t>Hình 1:</w:t>
      </w:r>
      <w:r w:rsidRPr="002774FF">
        <w:t xml:space="preserve"> Kiến trúc của Linux kernel đứng ở góc độ quản lý (management point of view)</w:t>
      </w:r>
    </w:p>
    <w:tbl>
      <w:tblPr>
        <w:tblpPr w:leftFromText="180" w:rightFromText="180" w:vertAnchor="text" w:horzAnchor="page" w:tblpX="2181" w:tblpY="336"/>
        <w:tblW w:w="906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13"/>
        <w:gridCol w:w="8055"/>
      </w:tblGrid>
      <w:tr w:rsidR="002774FF" w:rsidRPr="006F2024" w:rsidTr="00E2086F">
        <w:trPr>
          <w:trHeight w:val="216"/>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jc w:val="center"/>
              <w:rPr>
                <w:rFonts w:ascii="Roboto-Regular" w:hAnsi="Roboto-Regular"/>
                <w:color w:val="4A4A4A"/>
                <w:sz w:val="27"/>
                <w:szCs w:val="27"/>
              </w:rPr>
            </w:pPr>
            <w:r w:rsidRPr="006F2024">
              <w:rPr>
                <w:b/>
              </w:rPr>
              <w:t>Thư mục</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jc w:val="center"/>
              <w:rPr>
                <w:b/>
              </w:rPr>
            </w:pPr>
            <w:r w:rsidRPr="006F2024">
              <w:rPr>
                <w:b/>
              </w:rPr>
              <w:t>Vai trò</w:t>
            </w:r>
          </w:p>
        </w:tc>
      </w:tr>
      <w:tr w:rsidR="002774FF" w:rsidRPr="006F2024" w:rsidTr="00E2086F">
        <w:trPr>
          <w:trHeight w:val="473"/>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jc w:val="center"/>
              <w:rPr>
                <w:lang w:val="vi-VN"/>
              </w:rPr>
            </w:pPr>
            <w:r w:rsidRPr="006F2024">
              <w:rPr>
                <w:lang w:val="vi-VN"/>
              </w:rPr>
              <w:t>/arch</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rPr>
                <w:lang w:val="vi-VN"/>
              </w:rPr>
            </w:pPr>
            <w:r w:rsidRPr="006F2024">
              <w:rPr>
                <w:lang w:val="vi-VN"/>
              </w:rPr>
              <w:t>Chứa mã nguồn giúp Linux kernel có thể thực thi được trên nhiều kiến trúc CPU khác nhau như x86, alpha, arm, mips, mk68, powerpc, sparc,…</w:t>
            </w:r>
          </w:p>
        </w:tc>
      </w:tr>
      <w:tr w:rsidR="002774FF" w:rsidRPr="006F2024" w:rsidTr="00E2086F">
        <w:trPr>
          <w:trHeight w:val="240"/>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jc w:val="center"/>
              <w:rPr>
                <w:lang w:val="vi-VN"/>
              </w:rPr>
            </w:pPr>
            <w:r w:rsidRPr="006F2024">
              <w:rPr>
                <w:lang w:val="vi-VN"/>
              </w:rPr>
              <w:lastRenderedPageBreak/>
              <w:t>/block</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rPr>
                <w:lang w:val="vi-VN"/>
              </w:rPr>
            </w:pPr>
            <w:r w:rsidRPr="006F2024">
              <w:rPr>
                <w:lang w:val="vi-VN"/>
              </w:rPr>
              <w:t>Chứa mã nguồn triển khai nhiệm vụ lập lịch cho các thiết bị lưu trữ.</w:t>
            </w:r>
          </w:p>
        </w:tc>
      </w:tr>
      <w:tr w:rsidR="002774FF" w:rsidRPr="006F2024" w:rsidTr="00E2086F">
        <w:trPr>
          <w:trHeight w:val="232"/>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jc w:val="center"/>
              <w:rPr>
                <w:lang w:val="vi-VN"/>
              </w:rPr>
            </w:pPr>
            <w:r w:rsidRPr="006F2024">
              <w:rPr>
                <w:lang w:val="vi-VN"/>
              </w:rPr>
              <w:t>/drivers</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rPr>
                <w:lang w:val="vi-VN"/>
              </w:rPr>
            </w:pPr>
            <w:r w:rsidRPr="006F2024">
              <w:rPr>
                <w:lang w:val="vi-VN"/>
              </w:rPr>
              <w:t>Chứa mã nguồn để triển khai nhiệm vụ điều khiển, giám sát, trao đổi dữ liệu với các thiết bị.</w:t>
            </w:r>
          </w:p>
        </w:tc>
      </w:tr>
      <w:tr w:rsidR="002774FF" w:rsidRPr="006F2024" w:rsidTr="00E2086F">
        <w:trPr>
          <w:trHeight w:val="240"/>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jc w:val="center"/>
              <w:rPr>
                <w:lang w:val="vi-VN"/>
              </w:rPr>
            </w:pPr>
            <w:r w:rsidRPr="006F2024">
              <w:rPr>
                <w:lang w:val="vi-VN"/>
              </w:rPr>
              <w:t>/fs</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rPr>
                <w:lang w:val="vi-VN"/>
              </w:rPr>
            </w:pPr>
            <w:r w:rsidRPr="006F2024">
              <w:rPr>
                <w:lang w:val="vi-VN"/>
              </w:rPr>
              <w:t>Chứa mã nguồn triển khai nhiệm vụ quản lý dữ liệu trên các thiết bị lưu trữ.</w:t>
            </w:r>
          </w:p>
        </w:tc>
      </w:tr>
      <w:tr w:rsidR="002774FF" w:rsidRPr="006F2024" w:rsidTr="00E2086F">
        <w:trPr>
          <w:trHeight w:val="232"/>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jc w:val="center"/>
              <w:rPr>
                <w:lang w:val="vi-VN"/>
              </w:rPr>
            </w:pPr>
            <w:r w:rsidRPr="006F2024">
              <w:rPr>
                <w:lang w:val="vi-VN"/>
              </w:rPr>
              <w:t>/ipc</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rPr>
                <w:lang w:val="vi-VN"/>
              </w:rPr>
            </w:pPr>
            <w:r w:rsidRPr="006F2024">
              <w:rPr>
                <w:lang w:val="vi-VN"/>
              </w:rPr>
              <w:t>Chứa mã nguồn triển khai nhiệm vụ giao tiếp giữa các tiến trình</w:t>
            </w:r>
          </w:p>
        </w:tc>
      </w:tr>
      <w:tr w:rsidR="002774FF" w:rsidRPr="006F2024" w:rsidTr="00E2086F">
        <w:trPr>
          <w:trHeight w:val="232"/>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jc w:val="center"/>
              <w:rPr>
                <w:lang w:val="vi-VN"/>
              </w:rPr>
            </w:pPr>
            <w:r w:rsidRPr="006F2024">
              <w:rPr>
                <w:lang w:val="vi-VN"/>
              </w:rPr>
              <w:t>/kernel</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rPr>
                <w:lang w:val="vi-VN"/>
              </w:rPr>
            </w:pPr>
            <w:r w:rsidRPr="006F2024">
              <w:rPr>
                <w:lang w:val="vi-VN"/>
              </w:rPr>
              <w:t>Chứa mã nguồn triển khai nhiệm vụ lập lịch và đồng bộ hoạt động của các tiến trình.</w:t>
            </w:r>
          </w:p>
        </w:tc>
      </w:tr>
      <w:tr w:rsidR="002774FF" w:rsidRPr="006F2024" w:rsidTr="00E2086F">
        <w:trPr>
          <w:trHeight w:val="240"/>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jc w:val="center"/>
              <w:rPr>
                <w:lang w:val="vi-VN"/>
              </w:rPr>
            </w:pPr>
            <w:r w:rsidRPr="006F2024">
              <w:rPr>
                <w:lang w:val="vi-VN"/>
              </w:rPr>
              <w:t>/mm</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rPr>
                <w:lang w:val="vi-VN"/>
              </w:rPr>
            </w:pPr>
            <w:r w:rsidRPr="006F2024">
              <w:rPr>
                <w:lang w:val="vi-VN"/>
              </w:rPr>
              <w:t>Chứa mã nguồn triển khai nhiệm vụ quản lý bộ nhớ</w:t>
            </w:r>
          </w:p>
        </w:tc>
      </w:tr>
      <w:tr w:rsidR="002774FF" w:rsidRPr="006F2024" w:rsidTr="00E2086F">
        <w:trPr>
          <w:trHeight w:val="240"/>
        </w:trPr>
        <w:tc>
          <w:tcPr>
            <w:tcW w:w="1013"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jc w:val="center"/>
              <w:rPr>
                <w:lang w:val="vi-VN"/>
              </w:rPr>
            </w:pPr>
            <w:r w:rsidRPr="006F2024">
              <w:rPr>
                <w:lang w:val="vi-VN"/>
              </w:rPr>
              <w:t>/net</w:t>
            </w:r>
          </w:p>
        </w:tc>
        <w:tc>
          <w:tcPr>
            <w:tcW w:w="8055" w:type="dxa"/>
            <w:tcBorders>
              <w:top w:val="outset" w:sz="6" w:space="0" w:color="auto"/>
              <w:left w:val="outset" w:sz="6" w:space="0" w:color="auto"/>
              <w:bottom w:val="outset" w:sz="6" w:space="0" w:color="auto"/>
              <w:right w:val="outset" w:sz="6" w:space="0" w:color="auto"/>
            </w:tcBorders>
            <w:shd w:val="clear" w:color="auto" w:fill="FFFFFF"/>
            <w:hideMark/>
          </w:tcPr>
          <w:p w:rsidR="002774FF" w:rsidRPr="006F2024" w:rsidRDefault="002774FF" w:rsidP="00E2086F">
            <w:pPr>
              <w:spacing w:after="100" w:afterAutospacing="1" w:line="240" w:lineRule="auto"/>
              <w:ind w:left="0"/>
              <w:rPr>
                <w:lang w:val="vi-VN"/>
              </w:rPr>
            </w:pPr>
            <w:r w:rsidRPr="006F2024">
              <w:rPr>
                <w:lang w:val="vi-VN"/>
              </w:rPr>
              <w:t>Chứa mã nguồn triển khai nhiệm vụ xử lý các gói tin theo mô hình TCP/IP.</w:t>
            </w:r>
          </w:p>
        </w:tc>
      </w:tr>
    </w:tbl>
    <w:p w:rsidR="002774FF" w:rsidRDefault="002774FF" w:rsidP="002774FF">
      <w:pPr>
        <w:rPr>
          <w:lang w:val="vi-VN"/>
        </w:rPr>
      </w:pPr>
      <w:r w:rsidRPr="006F2024">
        <w:rPr>
          <w:lang w:val="vi-VN"/>
        </w:rPr>
        <w:t>Khi triển khai thực tế, mã nguồn của Linux kernel gồm các thư mục sau:</w:t>
      </w:r>
    </w:p>
    <w:p w:rsidR="002774FF" w:rsidRDefault="002774FF" w:rsidP="002774FF">
      <w:pPr>
        <w:rPr>
          <w:lang w:val="vi-VN"/>
        </w:rPr>
      </w:pPr>
    </w:p>
    <w:p w:rsidR="002774FF" w:rsidRPr="002774FF" w:rsidRDefault="002774FF" w:rsidP="002774FF">
      <w:pPr>
        <w:pStyle w:val="ListParagraph"/>
        <w:numPr>
          <w:ilvl w:val="2"/>
          <w:numId w:val="18"/>
        </w:numPr>
        <w:spacing w:line="240" w:lineRule="auto"/>
        <w:outlineLvl w:val="2"/>
        <w:rPr>
          <w:b/>
        </w:rPr>
      </w:pPr>
      <w:r>
        <w:rPr>
          <w:b/>
        </w:rPr>
        <w:t>Các khái niệm thường dùng</w:t>
      </w:r>
    </w:p>
    <w:p w:rsidR="00781C57" w:rsidRPr="00781C57" w:rsidRDefault="00781C57" w:rsidP="002568CB">
      <w:pPr>
        <w:rPr>
          <w:lang w:val="vi-VN"/>
        </w:rPr>
      </w:pPr>
      <w:r w:rsidRPr="00781C57">
        <w:rPr>
          <w:lang w:val="vi-VN"/>
        </w:rPr>
        <w:t xml:space="preserve">Bộ nhớ RAM chứa các lệnh/dữ liệu dạng nhị phân của Linux kernel và các tiến trình. </w:t>
      </w:r>
      <w:r w:rsidR="006E6702">
        <w:rPr>
          <w:lang w:val="vi-VN"/>
        </w:rPr>
        <w:t>RAM được chia làm 2 miền (hình 2</w:t>
      </w:r>
      <w:r w:rsidRPr="00781C57">
        <w:rPr>
          <w:lang w:val="vi-VN"/>
        </w:rPr>
        <w:t>):</w:t>
      </w:r>
    </w:p>
    <w:p w:rsidR="00781C57" w:rsidRPr="00781C57" w:rsidRDefault="00781C57" w:rsidP="002568CB">
      <w:pPr>
        <w:pStyle w:val="ListParagraph"/>
        <w:numPr>
          <w:ilvl w:val="0"/>
          <w:numId w:val="10"/>
        </w:numPr>
        <w:rPr>
          <w:lang w:val="vi-VN"/>
        </w:rPr>
      </w:pPr>
      <w:r w:rsidRPr="00781C57">
        <w:rPr>
          <w:lang w:val="vi-VN"/>
        </w:rPr>
        <w:t>Kernel space là vùng không gian chứa các lệnh và dữ liệu của kernel.</w:t>
      </w:r>
    </w:p>
    <w:p w:rsidR="00781C57" w:rsidRDefault="00781C57" w:rsidP="002568CB">
      <w:pPr>
        <w:pStyle w:val="ListParagraph"/>
        <w:numPr>
          <w:ilvl w:val="0"/>
          <w:numId w:val="10"/>
        </w:numPr>
        <w:rPr>
          <w:lang w:val="vi-VN"/>
        </w:rPr>
      </w:pPr>
      <w:r w:rsidRPr="00781C57">
        <w:rPr>
          <w:lang w:val="vi-VN"/>
        </w:rPr>
        <w:t>User space là vùng không gian chứa các lệnh và dữ liệu của các tiến trình.</w:t>
      </w:r>
    </w:p>
    <w:p w:rsidR="00D40FA7" w:rsidRDefault="00D40FA7" w:rsidP="002568CB">
      <w:pPr>
        <w:rPr>
          <w:lang w:val="vi-VN"/>
        </w:rPr>
      </w:pPr>
      <w:r>
        <w:rPr>
          <w:noProof/>
        </w:rPr>
        <w:drawing>
          <wp:inline distT="0" distB="0" distL="0" distR="0">
            <wp:extent cx="5943600" cy="3421803"/>
            <wp:effectExtent l="0" t="0" r="0" b="7620"/>
            <wp:docPr id="175" name="Picture 175" descr="https://vimentor.com/storage/upload/ckeditor/30-11-2018-09-54-2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mentor.com/storage/upload/ckeditor/30-11-2018-09-54-27-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1803"/>
                    </a:xfrm>
                    <a:prstGeom prst="rect">
                      <a:avLst/>
                    </a:prstGeom>
                    <a:noFill/>
                    <a:ln>
                      <a:noFill/>
                    </a:ln>
                  </pic:spPr>
                </pic:pic>
              </a:graphicData>
            </a:graphic>
          </wp:inline>
        </w:drawing>
      </w:r>
    </w:p>
    <w:p w:rsidR="008A15B7" w:rsidRPr="008A15B7" w:rsidRDefault="008A15B7" w:rsidP="008A15B7">
      <w:r>
        <w:t xml:space="preserve">Hình 2: </w:t>
      </w:r>
      <w:r w:rsidRPr="008A15B7">
        <w:t>Kiến trúc Linux kernel đứng ở góc độ thực thi củ</w:t>
      </w:r>
      <w:r>
        <w:t>a CPU (execution point of view)</w:t>
      </w:r>
    </w:p>
    <w:p w:rsidR="00E72356" w:rsidRDefault="00E72356" w:rsidP="002568CB">
      <w:pPr>
        <w:rPr>
          <w:lang w:val="vi-VN"/>
        </w:rPr>
      </w:pPr>
      <w:r w:rsidRPr="00D40FA7">
        <w:rPr>
          <w:lang w:val="vi-VN"/>
        </w:rPr>
        <w:t>CPU</w:t>
      </w:r>
      <w:r w:rsidR="00467711">
        <w:rPr>
          <w:lang w:val="vi-VN"/>
        </w:rPr>
        <w:t xml:space="preserve"> có 2 chế độ thực thi (hình 2</w:t>
      </w:r>
      <w:r>
        <w:rPr>
          <w:lang w:val="vi-VN"/>
        </w:rPr>
        <w:t>):</w:t>
      </w:r>
    </w:p>
    <w:p w:rsidR="00D40FA7" w:rsidRPr="00D40FA7" w:rsidRDefault="00D40FA7" w:rsidP="002568CB">
      <w:pPr>
        <w:pStyle w:val="ListParagraph"/>
        <w:numPr>
          <w:ilvl w:val="0"/>
          <w:numId w:val="10"/>
        </w:numPr>
        <w:rPr>
          <w:lang w:val="vi-VN"/>
        </w:rPr>
      </w:pPr>
      <w:r w:rsidRPr="00D40FA7">
        <w:rPr>
          <w:lang w:val="vi-VN"/>
        </w:rPr>
        <w:lastRenderedPageBreak/>
        <w:t>Khi CPU thực thi các lệnh của kernel, thì nó hoạt động ở chế độ kernel mode. Khi ở chế độ này, CPU sẽ thực hiện bất cứ lệnh nào trong tập lệnh của nó, và CPU có thể truy cập bất cứ địa chỉ nào trong không gian địa chỉ.</w:t>
      </w:r>
    </w:p>
    <w:p w:rsidR="00D40FA7" w:rsidRDefault="00D40FA7" w:rsidP="002568CB">
      <w:pPr>
        <w:pStyle w:val="ListParagraph"/>
        <w:numPr>
          <w:ilvl w:val="0"/>
          <w:numId w:val="10"/>
        </w:numPr>
        <w:rPr>
          <w:lang w:val="vi-VN"/>
        </w:rPr>
      </w:pPr>
      <w:r w:rsidRPr="00D40FA7">
        <w:rPr>
          <w:lang w:val="vi-VN"/>
        </w:rPr>
        <w:t>Khi CPU thực thi các lệnh của tiến trình, thì nó hoạt động ở chế độ user mode. Khi ở chế độ này, CPU chỉ thực hiện một phần tập lệnh của nó, và CPU cũng chỉ được phép truy cập một phần không gian địa chỉ.</w:t>
      </w:r>
    </w:p>
    <w:p w:rsidR="006F2024" w:rsidRDefault="008A15B7" w:rsidP="006F2024">
      <w:pPr>
        <w:rPr>
          <w:lang w:val="vi-VN"/>
        </w:rPr>
      </w:pPr>
      <w:r w:rsidRPr="008A15B7">
        <w:rPr>
          <w:lang w:val="vi-VN"/>
        </w:rPr>
        <w:t xml:space="preserve">Khi một tiến trình cần sử dụng một dịch vụ nào đó của kernel, tiến trình sẽ gọi một </w:t>
      </w:r>
      <w:r w:rsidR="00BA68BA" w:rsidRPr="00BA68BA">
        <w:rPr>
          <w:b/>
        </w:rPr>
        <w:t>S</w:t>
      </w:r>
      <w:r w:rsidRPr="00BA68BA">
        <w:rPr>
          <w:b/>
          <w:lang w:val="vi-VN"/>
        </w:rPr>
        <w:t xml:space="preserve">ystem </w:t>
      </w:r>
      <w:r w:rsidR="00BA68BA" w:rsidRPr="00BA68BA">
        <w:rPr>
          <w:b/>
        </w:rPr>
        <w:t>C</w:t>
      </w:r>
      <w:r w:rsidRPr="00BA68BA">
        <w:rPr>
          <w:b/>
          <w:lang w:val="vi-VN"/>
        </w:rPr>
        <w:t>all</w:t>
      </w:r>
      <w:r w:rsidRPr="008A15B7">
        <w:rPr>
          <w:lang w:val="vi-VN"/>
        </w:rPr>
        <w:t xml:space="preserve">. System call cũng tương tự như các hàm bình thường khác (library call). Chỉ có điều, các library call được cung cấp bởi các thư viện trong user space, còn các system call được cung cấp bởi kernel. Do đó, khi tiến trình gọi các library call, CPU vẫn giữ nguyên chế độ thực thi user mode. Còn khi tiến trình gọi các system call, CPU phải chuyển sang chế độ kernel mode </w:t>
      </w:r>
      <w:r w:rsidR="00B6672E">
        <w:rPr>
          <w:lang w:val="vi-VN"/>
        </w:rPr>
        <w:t xml:space="preserve">để thực thi các lệnh của kernel. </w:t>
      </w:r>
      <w:r w:rsidRPr="008A15B7">
        <w:rPr>
          <w:lang w:val="vi-VN"/>
        </w:rPr>
        <w:t>Lúc này, ta nói rằng, CPU đang thực thi ở chế độ kernel mode, trong ngữ cảnh process context. Sau khi kernel thực hiện xong yêu cầu, kernel gửi trả kết quả cho tiến trình. Lúc này, CPU lại chuyển sang chế độ user mode để thực thi tiếp các lệnh của tiến trình.</w:t>
      </w:r>
    </w:p>
    <w:p w:rsidR="00595EDE" w:rsidRDefault="00595EDE" w:rsidP="006F2024">
      <w:pPr>
        <w:rPr>
          <w:lang w:val="vi-VN"/>
        </w:rPr>
      </w:pPr>
      <w:r w:rsidRPr="00595EDE">
        <w:rPr>
          <w:lang w:val="vi-VN"/>
        </w:rPr>
        <w:t xml:space="preserve">Ngoài system call, </w:t>
      </w:r>
      <w:r w:rsidR="00BA68BA">
        <w:rPr>
          <w:b/>
          <w:lang w:val="vi-VN"/>
        </w:rPr>
        <w:t>N</w:t>
      </w:r>
      <w:r w:rsidRPr="00BA68BA">
        <w:rPr>
          <w:b/>
          <w:lang w:val="vi-VN"/>
        </w:rPr>
        <w:t>gắt</w:t>
      </w:r>
      <w:r w:rsidRPr="00595EDE">
        <w:rPr>
          <w:lang w:val="vi-VN"/>
        </w:rPr>
        <w:t xml:space="preserve"> cũng là một nguyên nhân khiến CPU chuyển chế độ t</w:t>
      </w:r>
      <w:r w:rsidR="00236496">
        <w:rPr>
          <w:lang w:val="vi-VN"/>
        </w:rPr>
        <w:t>hực thi sang kernel mode.</w:t>
      </w:r>
      <w:r w:rsidRPr="00595EDE">
        <w:rPr>
          <w:lang w:val="vi-VN"/>
        </w:rPr>
        <w:t xml:space="preserve"> Khi có một thiết bị muốn trao đổi dữ liệu với CPU, nó sẽ gửi một tín hiệu ngắt tới CPU bằng cách nâng điện áp trên chân INT của CPU. Khi đó, CPU sẽ ngừng thực thi các lệnh của tiến trình lại, chuyển sang chế độ kernel mode rồi thực thi một chương trình đặc biệt của kernel để xử lý tín hiệu ngắt đó. Lúc này, ta nói CPU đang thực thi ở chế độ kernel mode, trong ngữ cảnh interrupt context. Sau khi xử lý xong, CPU trở lại chế độ user mode và tiếp tục thực hiện các lệnh tiếp theo của tiến trình.</w:t>
      </w:r>
    </w:p>
    <w:p w:rsidR="00DA3A72" w:rsidRDefault="00DA3A72" w:rsidP="009165CB">
      <w:pPr>
        <w:pStyle w:val="Heading2"/>
      </w:pPr>
      <w:r>
        <w:t xml:space="preserve"> </w:t>
      </w:r>
      <w:r w:rsidRPr="00DA3A72">
        <w:t>Giới thiệu về Linux driver</w:t>
      </w:r>
    </w:p>
    <w:p w:rsidR="00DA3A72" w:rsidRDefault="00DA3A72" w:rsidP="00DA3A72">
      <w:r>
        <w:t>Driver là một phần mềm, gồm các lệnh, hướng dẫn CPU cách tương tác với thiết bị. Các thiết bị có thể là chuột, bàn phím, ổ cứng, card mạng, loa, màn hình,… Tuy nhiên, các thiết bị này không được nối trực tiếp với CPU, bởi vì:</w:t>
      </w:r>
    </w:p>
    <w:p w:rsidR="00DA3A72" w:rsidRPr="00DA3A72" w:rsidRDefault="00DA3A72" w:rsidP="00DA3A72">
      <w:pPr>
        <w:pStyle w:val="ListParagraph"/>
        <w:numPr>
          <w:ilvl w:val="0"/>
          <w:numId w:val="10"/>
        </w:numPr>
        <w:rPr>
          <w:lang w:val="vi-VN"/>
        </w:rPr>
      </w:pPr>
      <w:r w:rsidRPr="00DA3A72">
        <w:rPr>
          <w:lang w:val="vi-VN"/>
        </w:rPr>
        <w:t>Hệ thống có nhiều thiết bị, nhưng số lượng chân của CPU hữu hạn.</w:t>
      </w:r>
    </w:p>
    <w:p w:rsidR="00DA3A72" w:rsidRDefault="00DA3A72" w:rsidP="00DA3A72">
      <w:pPr>
        <w:pStyle w:val="ListParagraph"/>
        <w:numPr>
          <w:ilvl w:val="0"/>
          <w:numId w:val="10"/>
        </w:numPr>
        <w:rPr>
          <w:lang w:val="vi-VN"/>
        </w:rPr>
      </w:pPr>
      <w:r w:rsidRPr="00DA3A72">
        <w:rPr>
          <w:lang w:val="vi-VN"/>
        </w:rPr>
        <w:t>Tốc độ làm việc của các thiết bị thấp hơn nhiều so với CPU.</w:t>
      </w:r>
    </w:p>
    <w:p w:rsidR="00DA3A72" w:rsidRDefault="00DA3A72" w:rsidP="00795C86">
      <w:pPr>
        <w:rPr>
          <w:lang w:val="vi-VN"/>
        </w:rPr>
      </w:pPr>
      <w:r w:rsidRPr="00DA3A72">
        <w:rPr>
          <w:lang w:val="vi-VN"/>
        </w:rPr>
        <w:t xml:space="preserve">Chính vì vậy, các thiết bị kết nối với CPU thông qua một thiết bị khác, gọi là bộ điều khiển (device controller). </w:t>
      </w:r>
    </w:p>
    <w:p w:rsidR="00DA3A72" w:rsidRDefault="00DA3A72" w:rsidP="00DA3A72">
      <w:r w:rsidRPr="00DA3A72">
        <w:rPr>
          <w:lang w:val="vi-VN"/>
        </w:rPr>
        <w:t>Đứng từ góc độ của CPU, bộ điều khiển cũng chỉ là một thiết bị. Do đó, cần có driver hướng dẫn CPU làm việc với bộ điều khiển. Driver này được gọi là bus driver. Còn driver hướng dẫn CPU làm việc với thiết bị thì được gọi là device driver</w:t>
      </w:r>
      <w:r>
        <w:t xml:space="preserve">. </w:t>
      </w:r>
    </w:p>
    <w:p w:rsidR="00795C86" w:rsidRDefault="00795C86" w:rsidP="00DA3A72">
      <w:r>
        <w:rPr>
          <w:noProof/>
        </w:rPr>
        <w:lastRenderedPageBreak/>
        <w:drawing>
          <wp:inline distT="0" distB="0" distL="0" distR="0">
            <wp:extent cx="5943600" cy="2567290"/>
            <wp:effectExtent l="0" t="0" r="0" b="5080"/>
            <wp:docPr id="2" name="Picture 2" descr="https://vimentor.com/storage/upload/ckeditor/08-12-2018-20-31-1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mentor.com/storage/upload/ckeditor/08-12-2018-20-31-18-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67290"/>
                    </a:xfrm>
                    <a:prstGeom prst="rect">
                      <a:avLst/>
                    </a:prstGeom>
                    <a:noFill/>
                    <a:ln>
                      <a:noFill/>
                    </a:ln>
                  </pic:spPr>
                </pic:pic>
              </a:graphicData>
            </a:graphic>
          </wp:inline>
        </w:drawing>
      </w:r>
    </w:p>
    <w:p w:rsidR="00795C86" w:rsidRDefault="00795C86" w:rsidP="00DA3A72">
      <w:r>
        <w:t>Trong khuôn khổ bản báo cáo này, chúng ta sẽ chỉ nghiên cứu về device driver.</w:t>
      </w:r>
    </w:p>
    <w:p w:rsidR="00795C86" w:rsidRDefault="00795C86" w:rsidP="009165CB">
      <w:pPr>
        <w:pStyle w:val="Heading2"/>
      </w:pPr>
      <w:r w:rsidRPr="00795C86">
        <w:t>Giới thiệu về Linux device driver</w:t>
      </w:r>
    </w:p>
    <w:p w:rsidR="00795C86" w:rsidRDefault="00795C86" w:rsidP="00795C86">
      <w:r>
        <w:t>Device driver gồm 2 phần:</w:t>
      </w:r>
    </w:p>
    <w:p w:rsidR="00795C86" w:rsidRPr="00795C86" w:rsidRDefault="00795C86" w:rsidP="00795C86">
      <w:pPr>
        <w:pStyle w:val="ListParagraph"/>
        <w:numPr>
          <w:ilvl w:val="0"/>
          <w:numId w:val="10"/>
        </w:numPr>
        <w:rPr>
          <w:lang w:val="vi-VN"/>
        </w:rPr>
      </w:pPr>
      <w:r w:rsidRPr="00795C86">
        <w:rPr>
          <w:lang w:val="vi-VN"/>
        </w:rPr>
        <w:t>Thành phần OS specific. Thành phần này cung cấp cho hệ điều hành các dịch vụ đọc/ghi dữ liệu của thiết bị. Điều này cho phép chúng ta xây dựng hệ điều hành không bị phụ thuộc vào cấu trúc của thiết bị.</w:t>
      </w:r>
    </w:p>
    <w:p w:rsidR="00795C86" w:rsidRDefault="00795C86" w:rsidP="00795C86">
      <w:pPr>
        <w:pStyle w:val="ListParagraph"/>
        <w:numPr>
          <w:ilvl w:val="0"/>
          <w:numId w:val="10"/>
        </w:numPr>
        <w:rPr>
          <w:lang w:val="vi-VN"/>
        </w:rPr>
      </w:pPr>
      <w:r w:rsidRPr="00795C86">
        <w:rPr>
          <w:lang w:val="vi-VN"/>
        </w:rPr>
        <w:t>Thành phần device specific. Thành phần này chứa các lệnh hướng dẫn CPU điều khiển thiết bị, giám sát thiết bị, trao đổi dữ liệu với thiết bị. Chúng ta sử dụng datasheet của thiết bị để xây dựng thành phần này. Datasheet là một tài liệu được cung cấp bởi nhà sản xuất thiết bị. Nó mô tả sơ đồ khối chức năng, nguyên lý hoạt động, hiệu suất hoạt động, đặc tính điện của thiết bị và đặc biệt là bản đồ thanh ghi (register map).</w:t>
      </w:r>
    </w:p>
    <w:p w:rsidR="00795C86" w:rsidRDefault="00795C86" w:rsidP="00795C86">
      <w:r>
        <w:t>Trên Linux, các thiết bị được phân thành hai dạng chính:</w:t>
      </w:r>
    </w:p>
    <w:p w:rsidR="00795C86" w:rsidRPr="00795C86" w:rsidRDefault="00795C86" w:rsidP="00795C86">
      <w:pPr>
        <w:pStyle w:val="ListParagraph"/>
        <w:numPr>
          <w:ilvl w:val="0"/>
          <w:numId w:val="10"/>
        </w:numPr>
        <w:rPr>
          <w:lang w:val="vi-VN"/>
        </w:rPr>
      </w:pPr>
      <w:r w:rsidRPr="00795C86">
        <w:rPr>
          <w:lang w:val="vi-VN"/>
        </w:rPr>
        <w:t>Thiết bị kiểu kí tự (Character Device): là các thiết bị phần cứng mà đọc và ghi</w:t>
      </w:r>
      <w:r>
        <w:t xml:space="preserve"> </w:t>
      </w:r>
      <w:r w:rsidRPr="00795C86">
        <w:rPr>
          <w:lang w:val="vi-VN"/>
        </w:rPr>
        <w:t>dữ liệu theo một dòng các byte nối tiếp. Ví dụ: các thiết bị usb, cổng COM…</w:t>
      </w:r>
    </w:p>
    <w:p w:rsidR="00795C86" w:rsidRDefault="00795C86" w:rsidP="00722AC1">
      <w:pPr>
        <w:pStyle w:val="ListParagraph"/>
        <w:numPr>
          <w:ilvl w:val="0"/>
          <w:numId w:val="10"/>
        </w:numPr>
        <w:rPr>
          <w:lang w:val="vi-VN"/>
        </w:rPr>
      </w:pPr>
      <w:r w:rsidRPr="00795C86">
        <w:rPr>
          <w:lang w:val="vi-VN"/>
        </w:rPr>
        <w:t>Thiết bị kiểu khối (Block Device): là các thiết bị phần cứng mà đọc và ghi dữ</w:t>
      </w:r>
      <w:r w:rsidR="00722AC1">
        <w:t xml:space="preserve"> </w:t>
      </w:r>
      <w:r w:rsidRPr="00722AC1">
        <w:rPr>
          <w:lang w:val="vi-VN"/>
        </w:rPr>
        <w:t>liệu theo các khối có kích thước cố định. Khác với các thiết bị kiểu kí tự, thiết bị</w:t>
      </w:r>
      <w:r w:rsidR="00722AC1">
        <w:t xml:space="preserve"> </w:t>
      </w:r>
      <w:r w:rsidRPr="00722AC1">
        <w:rPr>
          <w:lang w:val="vi-VN"/>
        </w:rPr>
        <w:t xml:space="preserve">kiểu </w:t>
      </w:r>
      <w:r w:rsidR="00B37A88">
        <w:rPr>
          <w:lang w:val="vi-VN"/>
        </w:rPr>
        <w:t>khối cung cấp khả năng truy nhập</w:t>
      </w:r>
      <w:r w:rsidRPr="00722AC1">
        <w:rPr>
          <w:lang w:val="vi-VN"/>
        </w:rPr>
        <w:t xml:space="preserve"> ngẫu nhiên tới dữ liệu được lưu trữ trên</w:t>
      </w:r>
      <w:r w:rsidR="00722AC1">
        <w:t xml:space="preserve"> </w:t>
      </w:r>
      <w:r w:rsidRPr="00722AC1">
        <w:rPr>
          <w:lang w:val="vi-VN"/>
        </w:rPr>
        <w:t>thiết bị. Ví dụ: ổ đĩa cứng…</w:t>
      </w:r>
    </w:p>
    <w:p w:rsidR="006362CA" w:rsidRPr="00B37A88" w:rsidRDefault="006362CA" w:rsidP="006362CA"/>
    <w:p w:rsidR="009165CB" w:rsidRDefault="009165CB">
      <w:pPr>
        <w:ind w:left="0"/>
        <w:jc w:val="left"/>
        <w:rPr>
          <w:rFonts w:cs="Arial"/>
          <w:b/>
          <w:bCs/>
          <w:kern w:val="32"/>
          <w:sz w:val="32"/>
          <w:szCs w:val="32"/>
        </w:rPr>
      </w:pPr>
      <w:r>
        <w:br w:type="page"/>
      </w:r>
    </w:p>
    <w:p w:rsidR="00B37A88" w:rsidRPr="00B37A88" w:rsidRDefault="009165CB" w:rsidP="009165CB">
      <w:pPr>
        <w:pStyle w:val="Heading1"/>
      </w:pPr>
      <w:r>
        <w:lastRenderedPageBreak/>
        <w:t xml:space="preserve">CHƯƠNG 2: </w:t>
      </w:r>
      <w:bookmarkStart w:id="4" w:name="OLE_LINK3"/>
      <w:bookmarkStart w:id="5" w:name="OLE_LINK4"/>
      <w:r>
        <w:t>LẬP TRÌNH KERNEL MODULE</w:t>
      </w:r>
      <w:bookmarkEnd w:id="4"/>
      <w:bookmarkEnd w:id="5"/>
      <w:r>
        <w:t xml:space="preserve"> TRÊN LINUX</w:t>
      </w:r>
    </w:p>
    <w:p w:rsidR="009165CB" w:rsidRPr="009165CB" w:rsidRDefault="009165CB" w:rsidP="009165CB">
      <w:pPr>
        <w:pStyle w:val="ListParagraph"/>
        <w:keepNext/>
        <w:numPr>
          <w:ilvl w:val="0"/>
          <w:numId w:val="18"/>
        </w:numPr>
        <w:spacing w:before="120"/>
        <w:contextualSpacing w:val="0"/>
        <w:outlineLvl w:val="1"/>
        <w:rPr>
          <w:rFonts w:cs="Arial"/>
          <w:b/>
          <w:bCs/>
          <w:iCs/>
          <w:vanish/>
          <w:sz w:val="28"/>
          <w:szCs w:val="28"/>
        </w:rPr>
      </w:pPr>
    </w:p>
    <w:p w:rsidR="009165CB" w:rsidRDefault="009165CB" w:rsidP="009165CB">
      <w:pPr>
        <w:pStyle w:val="Heading2"/>
      </w:pPr>
      <w:r>
        <w:t xml:space="preserve"> </w:t>
      </w:r>
      <w:r w:rsidRPr="00B37A88">
        <w:t>Linux kernel module</w:t>
      </w:r>
    </w:p>
    <w:p w:rsidR="009165CB" w:rsidRDefault="009165CB" w:rsidP="009165CB">
      <w:r w:rsidRPr="00B37A88">
        <w:t>Linux kernel module là một file với tên mở rộng là (.ko). Nó sẽ được lắp vào hoặc tháo ra khỏi kernel khi cần thiết. Chính vì vậy, nó còn có một tên gọi khác là loadable kernel module. Một trong những kiểu loadable kernel module phổ biến đó là driver</w:t>
      </w:r>
    </w:p>
    <w:p w:rsidR="009165CB" w:rsidRDefault="009165CB" w:rsidP="009165CB">
      <w:r>
        <w:t>Việc thiết kế driver theo kiểu loadable module mang lại 3 lợi ích:</w:t>
      </w:r>
    </w:p>
    <w:p w:rsidR="009165CB" w:rsidRDefault="009165CB" w:rsidP="009165CB">
      <w:pPr>
        <w:pStyle w:val="ListParagraph"/>
        <w:numPr>
          <w:ilvl w:val="0"/>
          <w:numId w:val="19"/>
        </w:numPr>
      </w:pPr>
      <w:r>
        <w:t>Giúp giảm kích thước kernel. Do đó, giảm sự lãng phí bộ nhớ và giảm thời gian khởi động hệ thống.</w:t>
      </w:r>
    </w:p>
    <w:p w:rsidR="009165CB" w:rsidRDefault="009165CB" w:rsidP="009165CB">
      <w:pPr>
        <w:pStyle w:val="ListParagraph"/>
        <w:numPr>
          <w:ilvl w:val="0"/>
          <w:numId w:val="19"/>
        </w:numPr>
      </w:pPr>
      <w:r>
        <w:t>Không phải biên dịch lại kernel khi thêm mới driver hoặc khi thay đổi driver.</w:t>
      </w:r>
    </w:p>
    <w:p w:rsidR="009165CB" w:rsidRDefault="009165CB" w:rsidP="009165CB">
      <w:pPr>
        <w:pStyle w:val="ListParagraph"/>
        <w:numPr>
          <w:ilvl w:val="0"/>
          <w:numId w:val="19"/>
        </w:numPr>
      </w:pPr>
      <w:r>
        <w:t xml:space="preserve">Không cần phải khởi động lại hệ thống khi thêm mới driver. </w:t>
      </w:r>
    </w:p>
    <w:p w:rsidR="009165CB" w:rsidRPr="00B37A88" w:rsidRDefault="009165CB" w:rsidP="009165CB">
      <w:r w:rsidRPr="00B37A88">
        <w:t>Phần lớn các driver đều là các loadable kernel module, nhưng không phải là tất cả. Vẫn có một số driver được tích hợp luôn vào trong kernel, đặc biệt là các bus driver. Chúng được gọi là built-in driver. Các device driver thường sẽ là các loadable kernel module.</w:t>
      </w:r>
    </w:p>
    <w:p w:rsidR="009165CB" w:rsidRDefault="009165CB" w:rsidP="009165CB">
      <w:r w:rsidRPr="00B37A88">
        <w:t>Ngược lại, không phải loadable kernel module nào cũng là driver, ví dụ kvm.ko là loadable kernel module nhưng không phải là driver. Trên thực tế, loadable kernel module được chia làm 3 loại chính: device driver, system call và file system.</w:t>
      </w:r>
    </w:p>
    <w:p w:rsidR="009165CB" w:rsidRDefault="009165CB" w:rsidP="009165CB">
      <w:r>
        <w:t>Khi cần một module nhưng nó lại chưa có trong kernel space, kernel sẽ đưa module ấy vào. Quá trình này có thể diễn ra một cách tự động, với trình tự sau:</w:t>
      </w:r>
    </w:p>
    <w:p w:rsidR="009165CB" w:rsidRDefault="009165CB" w:rsidP="009165CB">
      <w:pPr>
        <w:pStyle w:val="ListParagraph"/>
        <w:numPr>
          <w:ilvl w:val="0"/>
          <w:numId w:val="19"/>
        </w:numPr>
      </w:pPr>
      <w:r>
        <w:t xml:space="preserve">Bước 1: Kernel kích hoạt tiến trình modrobe cùng với tham số truyền vào là tên của module (ví dụ </w:t>
      </w:r>
      <w:bookmarkStart w:id="6" w:name="OLE_LINK1"/>
      <w:bookmarkStart w:id="7" w:name="OLE_LINK2"/>
      <w:r>
        <w:t>usb_driver</w:t>
      </w:r>
      <w:bookmarkEnd w:id="6"/>
      <w:bookmarkEnd w:id="7"/>
      <w:r>
        <w:t>.ko).</w:t>
      </w:r>
    </w:p>
    <w:p w:rsidR="009165CB" w:rsidRDefault="009165CB" w:rsidP="009165CB">
      <w:pPr>
        <w:pStyle w:val="ListParagraph"/>
        <w:numPr>
          <w:ilvl w:val="0"/>
          <w:numId w:val="19"/>
        </w:numPr>
      </w:pPr>
      <w:r>
        <w:t xml:space="preserve">Bước 2: Tiến trình modprobe kiểm tra file /lib/modules/&lt;kernel-version&gt;/modules.dep xem usb_driver.ko có phụ thuộc vào module nào khác không. Giả sử </w:t>
      </w:r>
      <w:bookmarkStart w:id="8" w:name="OLE_LINK5"/>
      <w:bookmarkStart w:id="9" w:name="OLE_LINK6"/>
      <w:r>
        <w:t>usb_driver</w:t>
      </w:r>
      <w:bookmarkEnd w:id="8"/>
      <w:bookmarkEnd w:id="9"/>
      <w:r>
        <w:t xml:space="preserve">.ko phụ thuộc vào module </w:t>
      </w:r>
      <w:bookmarkStart w:id="10" w:name="OLE_LINK7"/>
      <w:bookmarkStart w:id="11" w:name="OLE_LINK8"/>
      <w:r>
        <w:t>management</w:t>
      </w:r>
      <w:bookmarkEnd w:id="10"/>
      <w:bookmarkEnd w:id="11"/>
      <w:r>
        <w:t>.ko.</w:t>
      </w:r>
    </w:p>
    <w:p w:rsidR="009165CB" w:rsidRDefault="009165CB" w:rsidP="009165CB">
      <w:pPr>
        <w:pStyle w:val="ListParagraph"/>
        <w:numPr>
          <w:ilvl w:val="0"/>
          <w:numId w:val="19"/>
        </w:numPr>
      </w:pPr>
      <w:r>
        <w:t>Bước 3: Tiến trình modprobe sẽ kích hoạt tiến trình insmod để đưa các module phụ thuộc vào trước (management.ko), rồi mới tới module cần thiết (usb_driver.ko).</w:t>
      </w:r>
    </w:p>
    <w:p w:rsidR="009165CB" w:rsidRDefault="009165CB" w:rsidP="009165CB">
      <w:r>
        <w:t>Như vậy, các module được đưa vào kernel space dưới sự giúp đỡ của tiến trình modprobe. Các cách kernel kích hoạt tiến trình modprobe:</w:t>
      </w:r>
    </w:p>
    <w:p w:rsidR="009165CB" w:rsidRDefault="009165CB" w:rsidP="009165CB">
      <w:pPr>
        <w:pStyle w:val="ListParagraph"/>
        <w:numPr>
          <w:ilvl w:val="0"/>
          <w:numId w:val="19"/>
        </w:numPr>
      </w:pPr>
      <w:r>
        <w:t xml:space="preserve">Cách 1 là sử dụng kmod. Đây là một thành phần của Linux kernel, hoạt động trong kernel space. Khi một thành phần nào đó của kernel cần đưa một module vào trong kernel space, nó sẽ truyền tên module cho hàm request_module của kmod. Hàm request_module sẽ gọi hàm </w:t>
      </w:r>
      <w:r>
        <w:lastRenderedPageBreak/>
        <w:t>call_usermodehelper_setup để sinh ra tiến trình modprobe. Các bạn có thể tham khảo mã nguồn của kmod tại /kernel/kmod.c.</w:t>
      </w:r>
    </w:p>
    <w:p w:rsidR="009165CB" w:rsidRDefault="009165CB" w:rsidP="009165CB">
      <w:pPr>
        <w:pStyle w:val="ListParagraph"/>
        <w:numPr>
          <w:ilvl w:val="0"/>
          <w:numId w:val="19"/>
        </w:numPr>
      </w:pPr>
      <w:r>
        <w:t>Cách 2 là sử dụng udevd (hình 1). Đây là một tiến trình hoạt động trong use space. Nếu một thiết bị cắm vào hệ thống máy tính, thì điện trở trên bus ngoại vi (ví dụ PCI bus hoặc USB bus) sẽ thay đổi và bộ điều khiển (controller) sẽ biết điều này. Khi đó, bus driver sẽ gửi một bản tin lên cho tiến trình udevd. Bản tin này chứa thông tin về thiết bị. Tiến trình udevd sẽ tra cứu  file /lib/modules/&lt;kernel-version&gt;/modules.alias để tìm ra driver nào tương thích với thiết bị. Sau đó, udevd sinh ra tiến trình modprobe.</w:t>
      </w:r>
    </w:p>
    <w:p w:rsidR="009165CB" w:rsidRDefault="009165CB" w:rsidP="009165CB">
      <w:r>
        <w:rPr>
          <w:noProof/>
        </w:rPr>
        <w:drawing>
          <wp:inline distT="0" distB="0" distL="0" distR="0" wp14:anchorId="04C24B2A" wp14:editId="2CCA3126">
            <wp:extent cx="5943600" cy="2900311"/>
            <wp:effectExtent l="0" t="0" r="0" b="0"/>
            <wp:docPr id="3" name="Picture 3" descr="https://vimentor.com/storage/upload/ckeditor/08-12-2018-21-50-2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mentor.com/storage/upload/ckeditor/08-12-2018-21-50-25-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00311"/>
                    </a:xfrm>
                    <a:prstGeom prst="rect">
                      <a:avLst/>
                    </a:prstGeom>
                    <a:noFill/>
                    <a:ln>
                      <a:noFill/>
                    </a:ln>
                  </pic:spPr>
                </pic:pic>
              </a:graphicData>
            </a:graphic>
          </wp:inline>
        </w:drawing>
      </w:r>
    </w:p>
    <w:p w:rsidR="009165CB" w:rsidRDefault="009165CB" w:rsidP="009165CB"/>
    <w:p w:rsidR="00DA3A72" w:rsidRDefault="009165CB" w:rsidP="009165CB">
      <w:pPr>
        <w:pStyle w:val="Heading2"/>
      </w:pPr>
      <w:r>
        <w:t xml:space="preserve"> Lập Trình Kernel Module</w:t>
      </w:r>
    </w:p>
    <w:p w:rsidR="009165CB" w:rsidRPr="005C2084" w:rsidRDefault="009165CB" w:rsidP="000E54A2">
      <w:pPr>
        <w:pStyle w:val="ListParagraph"/>
        <w:numPr>
          <w:ilvl w:val="2"/>
          <w:numId w:val="18"/>
        </w:numPr>
        <w:spacing w:line="240" w:lineRule="auto"/>
        <w:outlineLvl w:val="2"/>
        <w:rPr>
          <w:rStyle w:val="fontstyle01"/>
          <w:rFonts w:ascii="Times New Roman" w:hAnsi="Times New Roman"/>
          <w:b w:val="0"/>
          <w:bCs w:val="0"/>
          <w:color w:val="auto"/>
          <w:szCs w:val="24"/>
        </w:rPr>
      </w:pPr>
      <w:r>
        <w:rPr>
          <w:rStyle w:val="fontstyle01"/>
          <w:b w:val="0"/>
        </w:rPr>
        <w:t xml:space="preserve"> </w:t>
      </w:r>
      <w:r w:rsidR="00D61CF6">
        <w:rPr>
          <w:rStyle w:val="fontstyle01"/>
        </w:rPr>
        <w:t>Mã nguồn chương trình hello</w:t>
      </w:r>
      <w:r w:rsidRPr="009165CB">
        <w:rPr>
          <w:rStyle w:val="fontstyle01"/>
        </w:rPr>
        <w:t>.c</w:t>
      </w:r>
    </w:p>
    <w:p w:rsidR="005C2084" w:rsidRDefault="005C2084" w:rsidP="005C2084">
      <w:r>
        <w:rPr>
          <w:noProof/>
        </w:rPr>
        <w:lastRenderedPageBreak/>
        <w:drawing>
          <wp:inline distT="0" distB="0" distL="0" distR="0" wp14:anchorId="5A2425D1" wp14:editId="37CBA0BD">
            <wp:extent cx="5943600" cy="4245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5610"/>
                    </a:xfrm>
                    <a:prstGeom prst="rect">
                      <a:avLst/>
                    </a:prstGeom>
                  </pic:spPr>
                </pic:pic>
              </a:graphicData>
            </a:graphic>
          </wp:inline>
        </w:drawing>
      </w:r>
    </w:p>
    <w:p w:rsidR="0039062A" w:rsidRPr="005071C8" w:rsidRDefault="000E54A2" w:rsidP="005071C8">
      <w:pPr>
        <w:pStyle w:val="ListParagraph"/>
        <w:numPr>
          <w:ilvl w:val="2"/>
          <w:numId w:val="18"/>
        </w:numPr>
        <w:spacing w:line="240" w:lineRule="auto"/>
        <w:outlineLvl w:val="2"/>
        <w:rPr>
          <w:rStyle w:val="fontstyle01"/>
        </w:rPr>
      </w:pPr>
      <w:r w:rsidRPr="005071C8">
        <w:rPr>
          <w:rStyle w:val="fontstyle01"/>
        </w:rPr>
        <w:t>Phân tích chương trình</w:t>
      </w:r>
    </w:p>
    <w:p w:rsidR="003878DB" w:rsidRDefault="003878DB" w:rsidP="000E54A2">
      <w:r>
        <w:t>Do module hello cần dùng một số hàm hoặc macro của Linux kernel, nên chúng ta sẽ sử dụng từ khóa #include để chỉ rõ các file cần dùng. Điều này cũng tương tự như khi viết các chương trình ứng dụng trên user space, chúng ta cũng dùng #include cùng với tên của các thư viện. Do đó, có thể nói rằng, Linux kernel chính là một thư viện, cung cấp các hàm, các macro để chúng ta phát triển kernel module.</w:t>
      </w:r>
    </w:p>
    <w:p w:rsidR="003878DB" w:rsidRDefault="003878DB" w:rsidP="000E54A2">
      <w:r>
        <w:t xml:space="preserve">Trong ví dụ trên, ta chỉ cần tham chiếu tới file của Linux kernel là &lt;linux/module.h&gt;. File này chứa 2 macro quan trọng, là: module_init() và module_exit(). Do đó, dù viết bất cứ kernel module nào, ta cũng cần </w:t>
      </w:r>
      <w:r w:rsidR="0039062A">
        <w:t>tham chiếu tới &lt;linux/module.h&gt;</w:t>
      </w:r>
    </w:p>
    <w:p w:rsidR="003878DB" w:rsidRDefault="003878DB" w:rsidP="003878DB">
      <w:pPr>
        <w:pStyle w:val="ListParagraph"/>
        <w:numPr>
          <w:ilvl w:val="0"/>
          <w:numId w:val="19"/>
        </w:numPr>
      </w:pPr>
      <w:r>
        <w:t>module_init giúp xác định hàm nào sẽ được thực thi ngay sau khi lắp module vào kernel.</w:t>
      </w:r>
    </w:p>
    <w:p w:rsidR="003878DB" w:rsidRDefault="003878DB" w:rsidP="003878DB">
      <w:pPr>
        <w:pStyle w:val="ListParagraph"/>
        <w:numPr>
          <w:ilvl w:val="0"/>
          <w:numId w:val="19"/>
        </w:numPr>
      </w:pPr>
      <w:r>
        <w:t>module_exit giúp xác định hàm nào được thực thi ngay trước khi tháo module ra khỏi kernel.</w:t>
      </w:r>
    </w:p>
    <w:p w:rsidR="003878DB" w:rsidRDefault="003878DB" w:rsidP="000E54A2">
      <w:r>
        <w:t>Trong ví dụ trên, init_hello() là hàm được gọi ngay sau khi module hello được lắp vào, và exit_hello() là hàm được gọi ngay trước khi module hello bị tháo ra khỏi kernel.</w:t>
      </w:r>
    </w:p>
    <w:p w:rsidR="003878DB" w:rsidRDefault="003878DB" w:rsidP="000E54A2">
      <w:r>
        <w:lastRenderedPageBreak/>
        <w:t>Macro __init thường đi kèm với hàm khởi tạo. Trong ví dụ trên, macro __init xuất hiện trước tên hàm init_hello. Macro này giúp kernel biết rằng, hàm init_hello() chỉ phải thực thi lúc khởi tạo, nên vùng nhớ chứa hàm này có thể được giải phóng sau khi nó thực thi xong mà không ảnh hưởng gì.</w:t>
      </w:r>
    </w:p>
    <w:p w:rsidR="003878DB" w:rsidRDefault="003878DB" w:rsidP="000E54A2">
      <w:r>
        <w:t>Tương tự, macro __exit thường đi kèm với hàm kết thúc. Trong ví dụ trên, __exit xuất hiện trước tên hàm exit_hello. Macro này cho kernel biết, khi lắp module vào kernel thì chưa cần đưa hàm exit_hello vào trong bộ nhớ RAM. Chỉ khi chuẩn bị tháo module ra khỏi kernel, hàm exit_hello này mới cần được đưa vào RAM và thực thi.</w:t>
      </w:r>
    </w:p>
    <w:p w:rsidR="003878DB" w:rsidRDefault="003878DB" w:rsidP="000E54A2">
      <w:r>
        <w:t>Trong quá trình viết kernel module, các lập trình viên thường sử dụng hàm printk() để ghi lai quá trình hoạt động của module. Việc này được gọi là logging. Mục đích của việc logging là để phục vụ quá trình gỡ lỗi sau này (debug). Ta có thể sử dụng lệnh dmesg để xem quá trình hoạt động của kernel kể từ lúc nó khởi động.</w:t>
      </w:r>
    </w:p>
    <w:p w:rsidR="000E54A2" w:rsidRDefault="000E54A2" w:rsidP="000E54A2">
      <w:r>
        <w:t>Các macro nằm ở cuối ví dụ trên cung cấp các thông tin về module. Ta có thể sử dụng lệnh modinfo để xem các thông tin của một module:</w:t>
      </w:r>
    </w:p>
    <w:p w:rsidR="000E54A2" w:rsidRDefault="000E54A2" w:rsidP="000E54A2">
      <w:pPr>
        <w:pStyle w:val="ListParagraph"/>
        <w:numPr>
          <w:ilvl w:val="0"/>
          <w:numId w:val="19"/>
        </w:numPr>
      </w:pPr>
      <w:r>
        <w:t>Macro MODULE_AUTHOR cho biết ai là người tạo ra module.</w:t>
      </w:r>
    </w:p>
    <w:p w:rsidR="000E54A2" w:rsidRDefault="000E54A2" w:rsidP="000E54A2">
      <w:pPr>
        <w:pStyle w:val="ListParagraph"/>
        <w:numPr>
          <w:ilvl w:val="0"/>
          <w:numId w:val="19"/>
        </w:numPr>
      </w:pPr>
      <w:r>
        <w:t>Macro MODULE_DESCRIPTION() cho biết module làm được những gì.</w:t>
      </w:r>
    </w:p>
    <w:p w:rsidR="000E54A2" w:rsidRDefault="000E54A2" w:rsidP="000E54A2">
      <w:pPr>
        <w:pStyle w:val="ListParagraph"/>
        <w:numPr>
          <w:ilvl w:val="0"/>
          <w:numId w:val="19"/>
        </w:numPr>
      </w:pPr>
      <w:r>
        <w:t>Macro MODULE_SUPPORTED_DEVICE() cho biết module này hỗ trợ làm việc với những thiết bị nào.</w:t>
      </w:r>
    </w:p>
    <w:p w:rsidR="000E54A2" w:rsidRDefault="000E54A2" w:rsidP="000E54A2">
      <w:pPr>
        <w:pStyle w:val="ListParagraph"/>
        <w:numPr>
          <w:ilvl w:val="0"/>
          <w:numId w:val="19"/>
        </w:numPr>
      </w:pPr>
      <w:r>
        <w:t>MODULE_LICENSE cho biết người dùng có cần phải trả phí nếu sử dụng module hay không. Trong ví dụ trên, giấy phép sử dụng module thuộc loại GPL. Với giấy phép sử dụng GPL, người dùng có thể sử dụng module miễn phí. Ngoài GPL, còn có các loại license như GPL v2, BSD/GPL, MIT/GPL, MPL/GPL.</w:t>
      </w:r>
    </w:p>
    <w:p w:rsidR="005C2084" w:rsidRPr="005C2084" w:rsidRDefault="005C2084" w:rsidP="005C2084">
      <w:pPr>
        <w:pStyle w:val="ListParagraph"/>
        <w:numPr>
          <w:ilvl w:val="2"/>
          <w:numId w:val="18"/>
        </w:numPr>
        <w:spacing w:line="240" w:lineRule="auto"/>
        <w:outlineLvl w:val="2"/>
        <w:rPr>
          <w:rStyle w:val="fontstyle01"/>
        </w:rPr>
      </w:pPr>
      <w:r w:rsidRPr="005C2084">
        <w:rPr>
          <w:rStyle w:val="fontstyle01"/>
        </w:rPr>
        <w:t>Biên dịch kernel module</w:t>
      </w:r>
    </w:p>
    <w:p w:rsidR="006F2024" w:rsidRDefault="005C2084" w:rsidP="006F2024">
      <w:pPr>
        <w:rPr>
          <w:rStyle w:val="fontstyle01"/>
          <w:b w:val="0"/>
        </w:rPr>
      </w:pPr>
      <w:r>
        <w:t>Đ</w:t>
      </w:r>
      <w:r>
        <w:t>ể biên dịch cho các mô-đun nhân chúng ta sẽ</w:t>
      </w:r>
      <w:r>
        <w:t xml:space="preserve"> tạo ra các Makefile. Trong tài </w:t>
      </w:r>
      <w:r>
        <w:t>liệu hướng dẫn của mã nguồn nhân Linux: linux/Docu</w:t>
      </w:r>
      <w:r>
        <w:t xml:space="preserve">mentation/kbuild/modules.txt có </w:t>
      </w:r>
      <w:r>
        <w:t xml:space="preserve">hướng dẫn chi tiết cách viết Makefile. Dưới đây là Makefile của chương trình </w:t>
      </w:r>
      <w:r w:rsidR="001877AF" w:rsidRPr="001877AF">
        <w:rPr>
          <w:rStyle w:val="fontstyle01"/>
          <w:b w:val="0"/>
        </w:rPr>
        <w:t>hello.c</w:t>
      </w:r>
    </w:p>
    <w:p w:rsidR="001877AF" w:rsidRDefault="001877AF" w:rsidP="006F2024">
      <w:pPr>
        <w:rPr>
          <w:lang w:val="vi-VN"/>
        </w:rPr>
      </w:pPr>
      <w:r>
        <w:rPr>
          <w:noProof/>
        </w:rPr>
        <w:lastRenderedPageBreak/>
        <w:drawing>
          <wp:inline distT="0" distB="0" distL="0" distR="0" wp14:anchorId="175A2AED" wp14:editId="5E1D3232">
            <wp:extent cx="5943600" cy="421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15765"/>
                    </a:xfrm>
                    <a:prstGeom prst="rect">
                      <a:avLst/>
                    </a:prstGeom>
                  </pic:spPr>
                </pic:pic>
              </a:graphicData>
            </a:graphic>
          </wp:inline>
        </w:drawing>
      </w:r>
    </w:p>
    <w:p w:rsidR="00991AC2" w:rsidRPr="00991AC2" w:rsidRDefault="00991AC2" w:rsidP="00991AC2">
      <w:pPr>
        <w:rPr>
          <w:lang w:val="vi-VN"/>
        </w:rPr>
      </w:pPr>
      <w:r>
        <w:rPr>
          <w:lang w:val="vi-VN"/>
        </w:rPr>
        <w:t>Trong Makefile trên:</w:t>
      </w:r>
    </w:p>
    <w:p w:rsidR="00991AC2" w:rsidRPr="00991AC2" w:rsidRDefault="00991AC2" w:rsidP="00991AC2">
      <w:pPr>
        <w:pStyle w:val="ListParagraph"/>
        <w:numPr>
          <w:ilvl w:val="0"/>
          <w:numId w:val="22"/>
        </w:numPr>
        <w:rPr>
          <w:lang w:val="vi-VN"/>
        </w:rPr>
      </w:pPr>
      <w:r w:rsidRPr="00991AC2">
        <w:rPr>
          <w:lang w:val="vi-VN"/>
        </w:rPr>
        <w:t>Thẻ all chứa câu lệnh để biên dịch các module trong thư mục hiện tại.</w:t>
      </w:r>
    </w:p>
    <w:p w:rsidR="006F2024" w:rsidRDefault="00991AC2" w:rsidP="00991AC2">
      <w:pPr>
        <w:pStyle w:val="ListParagraph"/>
        <w:numPr>
          <w:ilvl w:val="0"/>
          <w:numId w:val="22"/>
        </w:numPr>
        <w:rPr>
          <w:lang w:val="vi-VN"/>
        </w:rPr>
      </w:pPr>
      <w:r w:rsidRPr="00991AC2">
        <w:rPr>
          <w:lang w:val="vi-VN"/>
        </w:rPr>
        <w:t>Thẻ clean chứa lệnh xóa tất cả các object file có trong thư mục hiện tại.</w:t>
      </w:r>
    </w:p>
    <w:p w:rsidR="00991AC2" w:rsidRDefault="00991AC2" w:rsidP="00991AC2">
      <w:pPr>
        <w:rPr>
          <w:lang w:val="vi-VN"/>
        </w:rPr>
      </w:pPr>
      <w:r w:rsidRPr="00991AC2">
        <w:rPr>
          <w:lang w:val="vi-VN"/>
        </w:rPr>
        <w:t xml:space="preserve">Để tạo ra kernel module, ta </w:t>
      </w:r>
      <w:r>
        <w:rPr>
          <w:lang w:val="vi-VN"/>
        </w:rPr>
        <w:t xml:space="preserve">gõ lệnh make hoặc make all. </w:t>
      </w:r>
      <w:r w:rsidRPr="00991AC2">
        <w:rPr>
          <w:lang w:val="vi-VN"/>
        </w:rPr>
        <w:t>Khi ta gõ lệnh "make", tiến trình make sẽ dựa vào Makefile để biên dịch mã nguồn, tạo ra kernel module.</w:t>
      </w:r>
    </w:p>
    <w:p w:rsidR="00C10625" w:rsidRPr="00991AC2" w:rsidRDefault="00C10625" w:rsidP="00991AC2">
      <w:pPr>
        <w:rPr>
          <w:lang w:val="vi-VN"/>
        </w:rPr>
      </w:pPr>
      <w:r>
        <w:rPr>
          <w:noProof/>
        </w:rPr>
        <w:drawing>
          <wp:inline distT="0" distB="0" distL="0" distR="0" wp14:anchorId="598DC3F4" wp14:editId="0F6F7646">
            <wp:extent cx="5943600" cy="213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4235"/>
                    </a:xfrm>
                    <a:prstGeom prst="rect">
                      <a:avLst/>
                    </a:prstGeom>
                  </pic:spPr>
                </pic:pic>
              </a:graphicData>
            </a:graphic>
          </wp:inline>
        </w:drawing>
      </w:r>
    </w:p>
    <w:p w:rsidR="006F2024" w:rsidRPr="006F2024" w:rsidRDefault="006F2024" w:rsidP="006F2024">
      <w:pPr>
        <w:rPr>
          <w:lang w:val="vi-VN"/>
        </w:rPr>
      </w:pPr>
    </w:p>
    <w:p w:rsidR="002568CB" w:rsidRDefault="00C10625" w:rsidP="002568CB">
      <w:pPr>
        <w:rPr>
          <w:lang w:val="vi-VN"/>
        </w:rPr>
      </w:pPr>
      <w:r w:rsidRPr="00C10625">
        <w:rPr>
          <w:lang w:val="vi-VN"/>
        </w:rPr>
        <w:lastRenderedPageBreak/>
        <w:t>Sau khi biên dịch xong, ta sẽ thấy xuất hiện môt file có tên mở rộng là .ko (ko là viết tắt của kernel object). Đây chính là kernel module. Để biết được các thông tin về module, ta sử dụng lệnh modinfo</w:t>
      </w:r>
    </w:p>
    <w:p w:rsidR="00C10625" w:rsidRDefault="00C10625" w:rsidP="002568CB">
      <w:pPr>
        <w:rPr>
          <w:lang w:val="vi-VN"/>
        </w:rPr>
      </w:pPr>
      <w:r>
        <w:rPr>
          <w:noProof/>
        </w:rPr>
        <w:drawing>
          <wp:inline distT="0" distB="0" distL="0" distR="0" wp14:anchorId="366E129F" wp14:editId="68D0CAF4">
            <wp:extent cx="5943600" cy="1617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17345"/>
                    </a:xfrm>
                    <a:prstGeom prst="rect">
                      <a:avLst/>
                    </a:prstGeom>
                  </pic:spPr>
                </pic:pic>
              </a:graphicData>
            </a:graphic>
          </wp:inline>
        </w:drawing>
      </w:r>
    </w:p>
    <w:p w:rsidR="00C10625" w:rsidRPr="005071C8" w:rsidRDefault="00C10625" w:rsidP="005071C8">
      <w:pPr>
        <w:pStyle w:val="ListParagraph"/>
        <w:numPr>
          <w:ilvl w:val="2"/>
          <w:numId w:val="18"/>
        </w:numPr>
        <w:spacing w:line="240" w:lineRule="auto"/>
        <w:outlineLvl w:val="2"/>
        <w:rPr>
          <w:rStyle w:val="fontstyle01"/>
        </w:rPr>
      </w:pPr>
      <w:r w:rsidRPr="005071C8">
        <w:rPr>
          <w:rStyle w:val="fontstyle01"/>
        </w:rPr>
        <w:t>Thêm</w:t>
      </w:r>
      <w:r w:rsidR="00E8560F" w:rsidRPr="005071C8">
        <w:rPr>
          <w:rStyle w:val="fontstyle01"/>
        </w:rPr>
        <w:t>/</w:t>
      </w:r>
      <w:r w:rsidRPr="005071C8">
        <w:rPr>
          <w:rStyle w:val="fontstyle01"/>
        </w:rPr>
        <w:t xml:space="preserve">Xóa </w:t>
      </w:r>
      <w:r w:rsidR="00E8560F" w:rsidRPr="005071C8">
        <w:rPr>
          <w:rStyle w:val="fontstyle01"/>
        </w:rPr>
        <w:t>Kernel Module</w:t>
      </w:r>
    </w:p>
    <w:p w:rsidR="00C10625" w:rsidRDefault="00E8560F" w:rsidP="002568CB">
      <w:pPr>
        <w:rPr>
          <w:lang w:val="vi-VN"/>
        </w:rPr>
      </w:pPr>
      <w:r w:rsidRPr="00E8560F">
        <w:rPr>
          <w:lang w:val="vi-VN"/>
        </w:rPr>
        <w:t>Để lắp module vào trong kernel, ta có thể thực hiện thủ công bằng cách gõ lệnh insmod. Sau khi lắp xong, ta sẽ dùng lệnh lsmod để kiểm tra xem module đã được load thành công chưa. Tiếp theo, ta sẽ dùng lệnh dmesg để theo dõi</w:t>
      </w:r>
      <w:r>
        <w:rPr>
          <w:lang w:val="vi-VN"/>
        </w:rPr>
        <w:t xml:space="preserve"> quá trình hoạt động của module. </w:t>
      </w:r>
      <w:r w:rsidRPr="00E8560F">
        <w:rPr>
          <w:lang w:val="vi-VN"/>
        </w:rPr>
        <w:t>Cuối cùng, chúng ta sẽ dùng lệnh rmmod để tháo module ra khỏi kernel</w:t>
      </w:r>
    </w:p>
    <w:p w:rsidR="00F04FF9" w:rsidRDefault="00F04FF9" w:rsidP="002568CB">
      <w:pPr>
        <w:rPr>
          <w:lang w:val="vi-VN"/>
        </w:rPr>
      </w:pPr>
      <w:r>
        <w:rPr>
          <w:noProof/>
        </w:rPr>
        <w:drawing>
          <wp:inline distT="0" distB="0" distL="0" distR="0" wp14:anchorId="6F53850C" wp14:editId="6E561ADE">
            <wp:extent cx="5943600" cy="1976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6120"/>
                    </a:xfrm>
                    <a:prstGeom prst="rect">
                      <a:avLst/>
                    </a:prstGeom>
                  </pic:spPr>
                </pic:pic>
              </a:graphicData>
            </a:graphic>
          </wp:inline>
        </w:drawing>
      </w:r>
    </w:p>
    <w:p w:rsidR="00F04FF9" w:rsidRDefault="00F04FF9">
      <w:pPr>
        <w:ind w:left="0"/>
        <w:jc w:val="left"/>
        <w:rPr>
          <w:lang w:val="vi-VN"/>
        </w:rPr>
      </w:pPr>
      <w:r>
        <w:rPr>
          <w:lang w:val="vi-VN"/>
        </w:rPr>
        <w:br w:type="page"/>
      </w:r>
    </w:p>
    <w:p w:rsidR="00C10625" w:rsidRDefault="00F04FF9" w:rsidP="005071C8">
      <w:pPr>
        <w:pStyle w:val="Heading1"/>
      </w:pPr>
      <w:r>
        <w:lastRenderedPageBreak/>
        <w:t>CH</w:t>
      </w:r>
      <w:r w:rsidR="005071C8">
        <w:t xml:space="preserve">ƯƠNG 3: LẬP TRÌNH USB DEVICE DRIVER CHO THIẾT BỊ </w:t>
      </w:r>
      <w:r w:rsidR="005071C8" w:rsidRPr="005071C8">
        <w:t>NANOPC-T3</w:t>
      </w:r>
    </w:p>
    <w:p w:rsidR="005071C8" w:rsidRPr="005071C8" w:rsidRDefault="005071C8" w:rsidP="005071C8">
      <w:pPr>
        <w:pStyle w:val="ListParagraph"/>
        <w:keepNext/>
        <w:numPr>
          <w:ilvl w:val="0"/>
          <w:numId w:val="18"/>
        </w:numPr>
        <w:spacing w:before="120"/>
        <w:contextualSpacing w:val="0"/>
        <w:outlineLvl w:val="1"/>
        <w:rPr>
          <w:rFonts w:cs="Arial"/>
          <w:b/>
          <w:bCs/>
          <w:iCs/>
          <w:vanish/>
          <w:sz w:val="28"/>
          <w:szCs w:val="28"/>
        </w:rPr>
      </w:pPr>
    </w:p>
    <w:p w:rsidR="00C10625" w:rsidRDefault="00C25D3A" w:rsidP="00C25D3A">
      <w:pPr>
        <w:pStyle w:val="Heading2"/>
      </w:pPr>
      <w:r>
        <w:t xml:space="preserve"> Lập trình USB Device Driver Cho </w:t>
      </w:r>
      <w:bookmarkStart w:id="12" w:name="OLE_LINK9"/>
      <w:bookmarkStart w:id="13" w:name="OLE_LINK10"/>
      <w:r>
        <w:t xml:space="preserve">Thiết Bị </w:t>
      </w:r>
      <w:r w:rsidRPr="005071C8">
        <w:t>Nanopc-T3</w:t>
      </w:r>
      <w:bookmarkEnd w:id="12"/>
      <w:bookmarkEnd w:id="13"/>
    </w:p>
    <w:p w:rsidR="00C25D3A" w:rsidRPr="00C641FA" w:rsidRDefault="00C25D3A" w:rsidP="00C641FA">
      <w:pPr>
        <w:pStyle w:val="ListParagraph"/>
        <w:numPr>
          <w:ilvl w:val="2"/>
          <w:numId w:val="18"/>
        </w:numPr>
        <w:spacing w:line="240" w:lineRule="auto"/>
        <w:outlineLvl w:val="2"/>
        <w:rPr>
          <w:rStyle w:val="fontstyle01"/>
        </w:rPr>
      </w:pPr>
      <w:r>
        <w:rPr>
          <w:rStyle w:val="fontstyle01"/>
        </w:rPr>
        <w:t>Nhận dạng thiết bị USB</w:t>
      </w:r>
      <w:r w:rsidRPr="00C25D3A">
        <w:rPr>
          <w:rStyle w:val="fontstyle01"/>
        </w:rPr>
        <w:t xml:space="preserve"> trên Linux </w:t>
      </w:r>
    </w:p>
    <w:p w:rsidR="00BC1732" w:rsidRDefault="00BC1732" w:rsidP="00BC1732">
      <w:r>
        <w:t>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w:t>
      </w:r>
    </w:p>
    <w:p w:rsidR="00BC1732" w:rsidRDefault="00BC1732" w:rsidP="00BC1732">
      <w: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BC1732" w:rsidRDefault="00BC1732" w:rsidP="00BC1732">
      <w:r>
        <w:rPr>
          <w:noProof/>
        </w:rPr>
        <w:drawing>
          <wp:inline distT="0" distB="0" distL="0" distR="0">
            <wp:extent cx="4724400" cy="3145155"/>
            <wp:effectExtent l="0" t="0" r="0" b="0"/>
            <wp:docPr id="10" name="Picture 10" descr="https://sites.google.com/site/embedded247/_/rsrc/1396577689875/ddcourse/usb-device-drivers-phan-1-usb-driver-tren-linux-1/KientrucUSBlayer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embedded247/_/rsrc/1396577689875/ddcourse/usb-device-drivers-phan-1-usb-driver-tren-linux-1/KientrucUSBlayerLinu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3145155"/>
                    </a:xfrm>
                    <a:prstGeom prst="rect">
                      <a:avLst/>
                    </a:prstGeom>
                    <a:noFill/>
                    <a:ln>
                      <a:noFill/>
                    </a:ln>
                  </pic:spPr>
                </pic:pic>
              </a:graphicData>
            </a:graphic>
          </wp:inline>
        </w:drawing>
      </w:r>
    </w:p>
    <w:p w:rsidR="00BC1732" w:rsidRDefault="00BC1732" w:rsidP="00BC1732">
      <w:r>
        <w:lastRenderedPageBreak/>
        <w:t>Trên hệ điều hành Linux ta chỉ việc kết nối thiết bị tới</w:t>
      </w:r>
      <w:r>
        <w:t xml:space="preserve"> máy tính, chạy lệnh lsusb trên </w:t>
      </w:r>
      <w:r>
        <w:t>terminal, tất cả các thiết bị USB đang kết nối với máy tính sẽ được liệt kê ra. Từ đó ta</w:t>
      </w:r>
      <w:r>
        <w:t xml:space="preserve"> </w:t>
      </w:r>
      <w:r>
        <w:t xml:space="preserve">có thể biết được idVendor và idProduct của thiết </w:t>
      </w:r>
      <w:r>
        <w:t xml:space="preserve">bị. Tiếp tục, gõ lệnh lsusb –vd </w:t>
      </w:r>
      <w:r>
        <w:t>&lt;idVendor&gt;:&lt;idProduct&gt; để hiển thị các thông tin về cấu hình USB của thiết bị</w:t>
      </w:r>
    </w:p>
    <w:p w:rsidR="00BC1732" w:rsidRDefault="00C641FA" w:rsidP="00BC1732">
      <w:r>
        <w:rPr>
          <w:noProof/>
        </w:rPr>
        <w:drawing>
          <wp:inline distT="0" distB="0" distL="0" distR="0" wp14:anchorId="20F203F2" wp14:editId="39D9F0D3">
            <wp:extent cx="5943600" cy="4716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16780"/>
                    </a:xfrm>
                    <a:prstGeom prst="rect">
                      <a:avLst/>
                    </a:prstGeom>
                  </pic:spPr>
                </pic:pic>
              </a:graphicData>
            </a:graphic>
          </wp:inline>
        </w:drawing>
      </w:r>
    </w:p>
    <w:p w:rsidR="00B8294F" w:rsidRPr="00B8294F" w:rsidRDefault="00B8294F" w:rsidP="00B8294F">
      <w:r w:rsidRPr="00B8294F">
        <w:t>Mô tả về phần cấu hình USB:</w:t>
      </w:r>
    </w:p>
    <w:p w:rsidR="00B8294F" w:rsidRPr="004970AD" w:rsidRDefault="004970AD" w:rsidP="00B8294F">
      <w:pPr>
        <w:pStyle w:val="ListParagraph"/>
        <w:numPr>
          <w:ilvl w:val="0"/>
          <w:numId w:val="22"/>
        </w:numPr>
        <w:rPr>
          <w:lang w:val="vi-VN"/>
        </w:rPr>
      </w:pPr>
      <w:r>
        <w:t>USB</w:t>
      </w:r>
      <w:r w:rsidR="00B8294F" w:rsidRPr="004970AD">
        <w:rPr>
          <w:lang w:val="vi-VN"/>
        </w:rPr>
        <w:t xml:space="preserve"> có một Configuration</w:t>
      </w:r>
    </w:p>
    <w:p w:rsidR="00B8294F" w:rsidRPr="004970AD" w:rsidRDefault="00B8294F" w:rsidP="00B8294F">
      <w:pPr>
        <w:pStyle w:val="ListParagraph"/>
        <w:numPr>
          <w:ilvl w:val="0"/>
          <w:numId w:val="22"/>
        </w:numPr>
        <w:rPr>
          <w:lang w:val="vi-VN"/>
        </w:rPr>
      </w:pPr>
      <w:r w:rsidRPr="004970AD">
        <w:rPr>
          <w:lang w:val="vi-VN"/>
        </w:rPr>
        <w:t>Configuration này có một Interface</w:t>
      </w:r>
    </w:p>
    <w:p w:rsidR="004970AD" w:rsidRDefault="004970AD" w:rsidP="004970AD">
      <w:pPr>
        <w:pStyle w:val="ListParagraph"/>
        <w:numPr>
          <w:ilvl w:val="0"/>
          <w:numId w:val="22"/>
        </w:numPr>
      </w:pPr>
      <w:r w:rsidRPr="004970AD">
        <w:t>Interface có 2</w:t>
      </w:r>
      <w:r w:rsidRPr="004970AD">
        <w:t xml:space="preserve"> </w:t>
      </w:r>
      <w:r w:rsidRPr="004970AD">
        <w:t>Endpoint là Bulk IN và Bulk OUT</w:t>
      </w:r>
    </w:p>
    <w:p w:rsidR="004970AD" w:rsidRPr="007D332B" w:rsidRDefault="00830FF9" w:rsidP="007D332B">
      <w:pPr>
        <w:pStyle w:val="ListParagraph"/>
        <w:numPr>
          <w:ilvl w:val="2"/>
          <w:numId w:val="18"/>
        </w:numPr>
        <w:spacing w:line="240" w:lineRule="auto"/>
        <w:outlineLvl w:val="2"/>
        <w:rPr>
          <w:rStyle w:val="fontstyle01"/>
        </w:rPr>
      </w:pPr>
      <w:r w:rsidRPr="007D332B">
        <w:rPr>
          <w:rStyle w:val="fontstyle01"/>
          <w:bCs w:val="0"/>
        </w:rPr>
        <w:t>Khai báo danh sách các thiết bị có thể được điều khiển bởi Driver</w:t>
      </w:r>
    </w:p>
    <w:p w:rsidR="00830FF9" w:rsidRDefault="00830FF9" w:rsidP="00830FF9">
      <w:r>
        <w:t>Khi viết một USB Driver người lập trình viên</w:t>
      </w:r>
      <w:r>
        <w:t xml:space="preserve"> cần chỉ định xem Driver này sẽ </w:t>
      </w:r>
      <w:r>
        <w:t>được sử dụng cho các thiết bị hoặc các lớp thiết bị nào. Cấu trúc usb_device_id cung</w:t>
      </w:r>
      <w:r>
        <w:t xml:space="preserve"> </w:t>
      </w:r>
      <w:r>
        <w:t>cấp một kiểu thiết bị, nó có thể là một thiết bị cụ thể cũng có thể là một lớp thiết bị. Có</w:t>
      </w:r>
      <w:r>
        <w:t xml:space="preserve"> </w:t>
      </w:r>
      <w:r>
        <w:t>các macro để khởi tạo cấu trúc này:</w:t>
      </w:r>
    </w:p>
    <w:tbl>
      <w:tblPr>
        <w:tblW w:w="9772" w:type="dxa"/>
        <w:tblInd w:w="4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10"/>
        <w:gridCol w:w="4362"/>
      </w:tblGrid>
      <w:tr w:rsidR="00830FF9" w:rsidRPr="00830FF9" w:rsidTr="0038044A">
        <w:trPr>
          <w:trHeight w:val="915"/>
        </w:trPr>
        <w:tc>
          <w:tcPr>
            <w:tcW w:w="5410"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830FF9">
            <w:pPr>
              <w:spacing w:after="0" w:line="240" w:lineRule="auto"/>
              <w:ind w:left="0"/>
              <w:jc w:val="left"/>
              <w:rPr>
                <w:sz w:val="24"/>
              </w:rPr>
            </w:pPr>
            <w:r w:rsidRPr="00830FF9">
              <w:lastRenderedPageBreak/>
              <w:t>Tạo ra một cấu trúc usb_device_id với IDvendor (số hiệu nhà sản xuất) và IDproduct (số hiệu sản phẩm)</w:t>
            </w:r>
          </w:p>
        </w:tc>
        <w:tc>
          <w:tcPr>
            <w:tcW w:w="4362"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830FF9">
            <w:pPr>
              <w:spacing w:after="0" w:line="240" w:lineRule="auto"/>
              <w:ind w:left="0"/>
              <w:jc w:val="left"/>
              <w:rPr>
                <w:sz w:val="24"/>
              </w:rPr>
            </w:pPr>
            <w:r w:rsidRPr="00830FF9">
              <w:t>USB_DEVICE (vendor, product)</w:t>
            </w:r>
          </w:p>
        </w:tc>
      </w:tr>
      <w:tr w:rsidR="00830FF9" w:rsidRPr="00830FF9" w:rsidTr="0038044A">
        <w:trPr>
          <w:trHeight w:val="915"/>
        </w:trPr>
        <w:tc>
          <w:tcPr>
            <w:tcW w:w="5410"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830FF9">
            <w:pPr>
              <w:spacing w:after="0" w:line="240" w:lineRule="auto"/>
              <w:ind w:left="0"/>
              <w:jc w:val="left"/>
              <w:rPr>
                <w:sz w:val="24"/>
              </w:rPr>
            </w:pPr>
            <w:r w:rsidRPr="00830FF9">
              <w:t>Tạo ra một cấu trúc usb_device_id với IDvendor, IDproduct và trong một dải phiên bản từ lo tới hi</w:t>
            </w:r>
          </w:p>
        </w:tc>
        <w:tc>
          <w:tcPr>
            <w:tcW w:w="4362"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830FF9">
            <w:pPr>
              <w:spacing w:after="0" w:line="240" w:lineRule="auto"/>
              <w:ind w:left="0"/>
              <w:jc w:val="left"/>
              <w:rPr>
                <w:sz w:val="24"/>
              </w:rPr>
            </w:pPr>
            <w:r w:rsidRPr="00830FF9">
              <w:t>USB_DEVICE_VER (vendor,</w:t>
            </w:r>
            <w:r>
              <w:t xml:space="preserve"> </w:t>
            </w:r>
            <w:r w:rsidRPr="00830FF9">
              <w:t>product, lo, hi)</w:t>
            </w:r>
          </w:p>
        </w:tc>
      </w:tr>
      <w:tr w:rsidR="00830FF9" w:rsidRPr="00830FF9" w:rsidTr="0038044A">
        <w:trPr>
          <w:trHeight w:val="1227"/>
        </w:trPr>
        <w:tc>
          <w:tcPr>
            <w:tcW w:w="5410"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830FF9">
            <w:pPr>
              <w:spacing w:after="0" w:line="240" w:lineRule="auto"/>
              <w:ind w:left="0"/>
              <w:jc w:val="left"/>
              <w:rPr>
                <w:sz w:val="24"/>
              </w:rPr>
            </w:pPr>
            <w:r w:rsidRPr="00830FF9">
              <w:t>Tạo ra một cấu trúc usb_device_id phù hợp với lớp thiết bị USB được chỉ định bởi: lớp class, lớp con subclass, giao thức protocol</w:t>
            </w:r>
          </w:p>
        </w:tc>
        <w:tc>
          <w:tcPr>
            <w:tcW w:w="4362"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830FF9">
            <w:pPr>
              <w:spacing w:after="0" w:line="240" w:lineRule="auto"/>
              <w:ind w:left="0"/>
              <w:jc w:val="left"/>
            </w:pPr>
            <w:r w:rsidRPr="00830FF9">
              <w:t>USB_DEVICE_INFO(class,</w:t>
            </w:r>
            <w:r>
              <w:t xml:space="preserve"> </w:t>
            </w:r>
            <w:r w:rsidRPr="00830FF9">
              <w:t>subclass, protocol)</w:t>
            </w:r>
          </w:p>
        </w:tc>
      </w:tr>
      <w:tr w:rsidR="00830FF9" w:rsidRPr="00830FF9" w:rsidTr="0038044A">
        <w:trPr>
          <w:trHeight w:val="1227"/>
        </w:trPr>
        <w:tc>
          <w:tcPr>
            <w:tcW w:w="5410" w:type="dxa"/>
            <w:tcBorders>
              <w:top w:val="single" w:sz="4" w:space="0" w:color="auto"/>
              <w:left w:val="single" w:sz="4" w:space="0" w:color="auto"/>
              <w:bottom w:val="single" w:sz="4" w:space="0" w:color="auto"/>
              <w:right w:val="single" w:sz="4" w:space="0" w:color="auto"/>
            </w:tcBorders>
            <w:vAlign w:val="center"/>
            <w:hideMark/>
          </w:tcPr>
          <w:p w:rsidR="00830FF9" w:rsidRPr="00830FF9" w:rsidRDefault="00830FF9" w:rsidP="00830FF9">
            <w:pPr>
              <w:spacing w:after="0" w:line="240" w:lineRule="auto"/>
              <w:ind w:left="0"/>
              <w:jc w:val="left"/>
              <w:rPr>
                <w:sz w:val="24"/>
              </w:rPr>
            </w:pPr>
            <w:r w:rsidRPr="00830FF9">
              <w:t>Tạo ra một cấu trúc usb_device_id phù hợp với một giao diện USB được chỉ định bởi: lớp class, lớp con</w:t>
            </w:r>
            <w:r>
              <w:t xml:space="preserve"> </w:t>
            </w:r>
            <w:r w:rsidRPr="00830FF9">
              <w:t>subclass, giao thức protocol</w:t>
            </w:r>
          </w:p>
        </w:tc>
        <w:tc>
          <w:tcPr>
            <w:tcW w:w="0" w:type="auto"/>
            <w:vAlign w:val="center"/>
            <w:hideMark/>
          </w:tcPr>
          <w:p w:rsidR="00830FF9" w:rsidRPr="00830FF9" w:rsidRDefault="00830FF9" w:rsidP="00830FF9">
            <w:pPr>
              <w:spacing w:after="0" w:line="240" w:lineRule="auto"/>
              <w:ind w:left="0"/>
              <w:jc w:val="left"/>
            </w:pPr>
            <w:r w:rsidRPr="00830FF9">
              <w:t>USB_INTERFACE_INFO(class,</w:t>
            </w:r>
          </w:p>
          <w:p w:rsidR="00830FF9" w:rsidRPr="00830FF9" w:rsidRDefault="00830FF9" w:rsidP="00830FF9">
            <w:pPr>
              <w:spacing w:after="0" w:line="240" w:lineRule="auto"/>
              <w:ind w:left="0"/>
              <w:jc w:val="left"/>
              <w:rPr>
                <w:sz w:val="20"/>
                <w:szCs w:val="20"/>
              </w:rPr>
            </w:pPr>
            <w:r w:rsidRPr="00830FF9">
              <w:t>subclass, protocol)</w:t>
            </w:r>
          </w:p>
        </w:tc>
      </w:tr>
    </w:tbl>
    <w:p w:rsidR="00830FF9" w:rsidRDefault="00830FF9" w:rsidP="00830FF9">
      <w:r w:rsidRPr="00830FF9">
        <w:rPr>
          <w:sz w:val="24"/>
        </w:rPr>
        <w:br/>
      </w:r>
      <w:r>
        <w:t>Sau khi đã tạo ra một cấu trúc usb_device_id ta cần</w:t>
      </w:r>
      <w:r>
        <w:t xml:space="preserve"> phải khai báo cấu trúc này với </w:t>
      </w:r>
      <w:r>
        <w:t>USB Core, để làm việc này ta sử dụng macro</w:t>
      </w:r>
      <w:r w:rsidR="00EA4846">
        <w:t xml:space="preserve">: </w:t>
      </w:r>
    </w:p>
    <w:p w:rsidR="00EA4846" w:rsidRDefault="00EA4846" w:rsidP="00EA4846">
      <w:r>
        <w:rPr>
          <w:rStyle w:val="fontstyle01"/>
        </w:rPr>
        <w:t>MODULE_DEVICE_TABLE(usb, usb_device_id[]);</w:t>
      </w:r>
    </w:p>
    <w:p w:rsidR="004970AD" w:rsidRDefault="006766E3" w:rsidP="004970AD">
      <w:r>
        <w:t>T</w:t>
      </w:r>
      <w:r w:rsidR="00645E0F" w:rsidRPr="00645E0F">
        <w:t>rong đó usb_device_id[] là một mảng các cấu trúc usb_device_id đã khởi tạo trư</w:t>
      </w:r>
      <w:r w:rsidR="00645E0F">
        <w:t xml:space="preserve">ớc </w:t>
      </w:r>
      <w:r w:rsidR="00645E0F" w:rsidRPr="00645E0F">
        <w:t>đó.</w:t>
      </w:r>
    </w:p>
    <w:p w:rsidR="007D332B" w:rsidRDefault="007D332B" w:rsidP="004970AD">
      <w:r>
        <w:t xml:space="preserve">Trong ví dụ lần này, ta có đoạn code như sau: </w:t>
      </w:r>
    </w:p>
    <w:p w:rsidR="007D332B" w:rsidRDefault="007D332B" w:rsidP="004970AD">
      <w:r>
        <w:rPr>
          <w:noProof/>
        </w:rPr>
        <w:drawing>
          <wp:inline distT="0" distB="0" distL="0" distR="0" wp14:anchorId="5C526ADA" wp14:editId="3DA90599">
            <wp:extent cx="5943600" cy="1942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2465"/>
                    </a:xfrm>
                    <a:prstGeom prst="rect">
                      <a:avLst/>
                    </a:prstGeom>
                  </pic:spPr>
                </pic:pic>
              </a:graphicData>
            </a:graphic>
          </wp:inline>
        </w:drawing>
      </w:r>
    </w:p>
    <w:p w:rsidR="007D332B" w:rsidRPr="00731DDB" w:rsidRDefault="007D332B" w:rsidP="00731DDB">
      <w:pPr>
        <w:pStyle w:val="ListParagraph"/>
        <w:numPr>
          <w:ilvl w:val="2"/>
          <w:numId w:val="18"/>
        </w:numPr>
        <w:spacing w:line="240" w:lineRule="auto"/>
        <w:outlineLvl w:val="2"/>
        <w:rPr>
          <w:rStyle w:val="fontstyle01"/>
        </w:rPr>
      </w:pPr>
      <w:r w:rsidRPr="00731DDB">
        <w:rPr>
          <w:rStyle w:val="fontstyle01"/>
        </w:rPr>
        <w:t>Hàm đăng kí và hủy đăng kí USB Device Driver</w:t>
      </w:r>
    </w:p>
    <w:p w:rsidR="007D332B" w:rsidRPr="007D332B" w:rsidRDefault="007D332B" w:rsidP="007D332B">
      <w:r w:rsidRPr="007D332B">
        <w:t xml:space="preserve">Việc xây dựng driver này cũng giống như bất kỳ một driver thiết bị nào khác trên Linux, cần sử dụng một khuôn mẫu chung (có hàm tạo, hàm hủy). Tuy nhiên, nội dung chi tiết sẽ rất khác vì đây là một driver cho lớp giao thức phần cứng không giống như một character driver thông thường. Thay vì thực hiện đăng ký và hủy đăng ký với hệ thống file ảo (VFS – virtual file system) như của character driver thì ở đây, USB device driver cần thực hiện công việc tương ứng với lớp giao thức USB </w:t>
      </w:r>
      <w:r w:rsidRPr="007D332B">
        <w:lastRenderedPageBreak/>
        <w:t>core; và thay vì cung cấp giao diện lên tầng người dùng (user space) giống như file thiết bị thì ở đây, usb driver cần thực hiện kết nối đến thiết bị thật trong tầng phần cứng (hard</w:t>
      </w:r>
      <w:r>
        <w:t>ware-space).</w:t>
      </w:r>
    </w:p>
    <w:p w:rsidR="007D332B" w:rsidRDefault="007D332B" w:rsidP="007D332B">
      <w:r w:rsidRPr="007D332B">
        <w:t>Các hàm API của tầng USB core để thực hiện đăng ký và hủy đăng ký thiết bị như sau (nằm trong tệp tiêu đề &lt;linux/usb.h&gt;):</w:t>
      </w:r>
    </w:p>
    <w:p w:rsidR="0038044A" w:rsidRDefault="0038044A" w:rsidP="007D332B">
      <w:r>
        <w:rPr>
          <w:noProof/>
        </w:rPr>
        <w:drawing>
          <wp:inline distT="0" distB="0" distL="0" distR="0" wp14:anchorId="66F6C0AF" wp14:editId="0F2B53FE">
            <wp:extent cx="4914900" cy="942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942975"/>
                    </a:xfrm>
                    <a:prstGeom prst="rect">
                      <a:avLst/>
                    </a:prstGeom>
                  </pic:spPr>
                </pic:pic>
              </a:graphicData>
            </a:graphic>
          </wp:inline>
        </w:drawing>
      </w:r>
    </w:p>
    <w:p w:rsidR="0038044A" w:rsidRDefault="0038044A" w:rsidP="0038044A">
      <w:r>
        <w:t>Hàm này thường được gọi trong hàm khởi tạo mô-đun Driver đang viết.Tham số cần</w:t>
      </w:r>
      <w:r>
        <w:t xml:space="preserve"> </w:t>
      </w:r>
      <w:r>
        <w:t>truyền cho hàm này là một con trỏ tới cấu trúc usb_driver. Cấu trúc này bao gồm các</w:t>
      </w:r>
      <w:r>
        <w:t xml:space="preserve"> </w:t>
      </w:r>
      <w:r>
        <w:t>thông tin về Driver đang viết. Cấu trúc này được định nghĩa như sau:</w:t>
      </w:r>
    </w:p>
    <w:p w:rsidR="00DB01DC" w:rsidRDefault="00731DDB" w:rsidP="0038044A">
      <w:r>
        <w:rPr>
          <w:noProof/>
        </w:rPr>
        <w:drawing>
          <wp:inline distT="0" distB="0" distL="0" distR="0" wp14:anchorId="1BC163A5" wp14:editId="1577C75A">
            <wp:extent cx="5943600" cy="2204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4720"/>
                    </a:xfrm>
                    <a:prstGeom prst="rect">
                      <a:avLst/>
                    </a:prstGeom>
                  </pic:spPr>
                </pic:pic>
              </a:graphicData>
            </a:graphic>
          </wp:inline>
        </w:drawing>
      </w:r>
    </w:p>
    <w:p w:rsidR="00731DDB" w:rsidRDefault="00731DDB" w:rsidP="00731DDB">
      <w:r>
        <w:t>Các thông tin quan trọng gồm:</w:t>
      </w:r>
    </w:p>
    <w:p w:rsidR="00731DDB" w:rsidRDefault="00731DDB" w:rsidP="00731DDB">
      <w:pPr>
        <w:pStyle w:val="ListParagraph"/>
        <w:numPr>
          <w:ilvl w:val="0"/>
          <w:numId w:val="22"/>
        </w:numPr>
      </w:pPr>
      <w:r>
        <w:t>const char* name : tên của Driver</w:t>
      </w:r>
    </w:p>
    <w:p w:rsidR="00731DDB" w:rsidRDefault="00731DDB" w:rsidP="00731DDB">
      <w:pPr>
        <w:pStyle w:val="ListParagraph"/>
        <w:numPr>
          <w:ilvl w:val="0"/>
          <w:numId w:val="22"/>
        </w:numPr>
      </w:pPr>
      <w:r>
        <w:t>const struct usb_device_id* id_table : con trỏ tới bảng chứa các thiết bị sẽ được điều khiển bởi Driver này và đã được khai báo bằng macro MODULE_DEVICE_TABLE().</w:t>
      </w:r>
    </w:p>
    <w:p w:rsidR="00731DDB" w:rsidRDefault="00731DDB" w:rsidP="00731DDB">
      <w:pPr>
        <w:pStyle w:val="ListParagraph"/>
        <w:numPr>
          <w:ilvl w:val="0"/>
          <w:numId w:val="22"/>
        </w:numPr>
      </w:pPr>
      <w: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731DDB" w:rsidRDefault="00731DDB" w:rsidP="00731DDB">
      <w:pPr>
        <w:pStyle w:val="ListParagraph"/>
        <w:numPr>
          <w:ilvl w:val="0"/>
          <w:numId w:val="22"/>
        </w:numPr>
      </w:pPr>
      <w:r>
        <w:t xml:space="preserve">void (*disconnect) (struct usb_interface* intf) : Một con trỏ tới một hàm (hàm ngắt kết nối), hàm này sẽ được gọi khi thiết bị được gỡ bỏ ra khỏi hệ </w:t>
      </w:r>
      <w:r>
        <w:lastRenderedPageBreak/>
        <w:t>thống. Trong hàm này lập trình viên cần phải thực hiện công tác dọn dẹp hệ thống như giải phóng bộ nhớ, hủy các công việc đang dở dang…</w:t>
      </w:r>
    </w:p>
    <w:p w:rsidR="00731DDB" w:rsidRDefault="00731DDB" w:rsidP="00731DDB">
      <w:pPr>
        <w:pStyle w:val="ListParagraph"/>
        <w:numPr>
          <w:ilvl w:val="2"/>
          <w:numId w:val="18"/>
        </w:numPr>
        <w:spacing w:line="240" w:lineRule="auto"/>
        <w:outlineLvl w:val="2"/>
        <w:rPr>
          <w:b/>
        </w:rPr>
      </w:pPr>
      <w:r w:rsidRPr="00731DDB">
        <w:rPr>
          <w:rStyle w:val="fontstyle01"/>
          <w:bCs w:val="0"/>
        </w:rPr>
        <w:t>Hàm thăm dò thiết bị (probe)</w:t>
      </w:r>
      <w:r w:rsidRPr="00731DDB">
        <w:rPr>
          <w:b/>
        </w:rPr>
        <w:t xml:space="preserve"> </w:t>
      </w:r>
    </w:p>
    <w:p w:rsidR="00731DDB" w:rsidRPr="00731DDB" w:rsidRDefault="00731DDB" w:rsidP="00731DDB">
      <w:r w:rsidRPr="00731DDB">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731DDB" w:rsidRDefault="00731DDB" w:rsidP="00731DDB">
      <w:r w:rsidRPr="00731DDB">
        <w:t>Nguyên mẫu hàm thăm dò như sau:</w:t>
      </w:r>
    </w:p>
    <w:p w:rsidR="00731DDB" w:rsidRDefault="00731DDB" w:rsidP="00731DDB">
      <w:r>
        <w:rPr>
          <w:noProof/>
        </w:rPr>
        <w:drawing>
          <wp:inline distT="0" distB="0" distL="0" distR="0" wp14:anchorId="55562F39" wp14:editId="6CA76C77">
            <wp:extent cx="5943600" cy="219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075"/>
                    </a:xfrm>
                    <a:prstGeom prst="rect">
                      <a:avLst/>
                    </a:prstGeom>
                  </pic:spPr>
                </pic:pic>
              </a:graphicData>
            </a:graphic>
          </wp:inline>
        </w:drawing>
      </w:r>
    </w:p>
    <w:p w:rsidR="00731DDB" w:rsidRPr="00731DDB" w:rsidRDefault="00731DDB" w:rsidP="00731DDB">
      <w:r w:rsidRPr="00731DDB">
        <w:t>Trong hàm thăm dò, Driver cần thực hiện một số công việc sau:</w:t>
      </w:r>
    </w:p>
    <w:p w:rsidR="00731DDB" w:rsidRPr="00731DDB" w:rsidRDefault="00731DDB" w:rsidP="00731DDB">
      <w:pPr>
        <w:pStyle w:val="ListParagraph"/>
        <w:numPr>
          <w:ilvl w:val="0"/>
          <w:numId w:val="22"/>
        </w:numPr>
      </w:pPr>
      <w:r w:rsidRPr="00731DDB">
        <w:t>Lấy ra địa chỉ các Endpoint cần dùng, lấy ra kích thước các bộ đệm cho thiết bị</w:t>
      </w:r>
    </w:p>
    <w:p w:rsidR="00731DDB" w:rsidRPr="00731DDB" w:rsidRDefault="00731DDB" w:rsidP="00731DDB">
      <w:pPr>
        <w:pStyle w:val="ListParagraph"/>
        <w:numPr>
          <w:ilvl w:val="0"/>
          <w:numId w:val="22"/>
        </w:numPr>
      </w:pPr>
      <w:r w:rsidRPr="00731DDB">
        <w:t>Cấp phát bộ đệm</w:t>
      </w:r>
    </w:p>
    <w:p w:rsidR="00731DDB" w:rsidRPr="00731DDB" w:rsidRDefault="00731DDB" w:rsidP="00731DDB">
      <w:pPr>
        <w:pStyle w:val="ListParagraph"/>
        <w:numPr>
          <w:ilvl w:val="0"/>
          <w:numId w:val="22"/>
        </w:numPr>
      </w:pPr>
      <w:r w:rsidRPr="00731DDB">
        <w:t> Lưu lại các thông tin (địa chỉ Endpoint, kích thước bộ đệm, địa chỉ bộ đệm…)</w:t>
      </w:r>
    </w:p>
    <w:p w:rsidR="00887E3C" w:rsidRPr="00731DDB" w:rsidRDefault="00731DDB" w:rsidP="00887E3C">
      <w:pPr>
        <w:pStyle w:val="ListParagraph"/>
        <w:numPr>
          <w:ilvl w:val="0"/>
          <w:numId w:val="22"/>
        </w:numPr>
      </w:pPr>
      <w:r w:rsidRPr="00731DDB">
        <w:t>Đăng kí lớp thiết bị cho Driver</w:t>
      </w:r>
    </w:p>
    <w:p w:rsidR="00887E3C" w:rsidRDefault="00887E3C" w:rsidP="00EE7107">
      <w:pPr>
        <w:pStyle w:val="ListParagraph"/>
        <w:numPr>
          <w:ilvl w:val="3"/>
          <w:numId w:val="28"/>
        </w:numPr>
        <w:spacing w:line="240" w:lineRule="auto"/>
        <w:outlineLvl w:val="2"/>
        <w:rPr>
          <w:b/>
        </w:rPr>
      </w:pPr>
      <w:r w:rsidRPr="00887E3C">
        <w:rPr>
          <w:b/>
        </w:rPr>
        <w:t>Truy nhập các thông tin về Endpoint</w:t>
      </w:r>
    </w:p>
    <w:p w:rsidR="00887E3C" w:rsidRDefault="00887E3C" w:rsidP="00887E3C">
      <w:r w:rsidRPr="00887E3C">
        <w:t>Đoạn mã sau thực hiện việc lấy các thông tin của một Endpoint Bulk IN và một Endpoint Bulk OUT:</w:t>
      </w:r>
    </w:p>
    <w:p w:rsidR="00887E3C" w:rsidRDefault="00887E3C" w:rsidP="00887E3C">
      <w:pPr>
        <w:rPr>
          <w:b/>
        </w:rPr>
      </w:pPr>
      <w:r>
        <w:rPr>
          <w:noProof/>
        </w:rPr>
        <w:drawing>
          <wp:inline distT="0" distB="0" distL="0" distR="0" wp14:anchorId="4235336A" wp14:editId="73DB571C">
            <wp:extent cx="5943600" cy="295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59100"/>
                    </a:xfrm>
                    <a:prstGeom prst="rect">
                      <a:avLst/>
                    </a:prstGeom>
                  </pic:spPr>
                </pic:pic>
              </a:graphicData>
            </a:graphic>
          </wp:inline>
        </w:drawing>
      </w:r>
    </w:p>
    <w:p w:rsidR="00887E3C" w:rsidRPr="00887E3C" w:rsidRDefault="00887E3C" w:rsidP="00EE7107">
      <w:pPr>
        <w:pStyle w:val="ListParagraph"/>
        <w:numPr>
          <w:ilvl w:val="3"/>
          <w:numId w:val="28"/>
        </w:numPr>
        <w:spacing w:line="240" w:lineRule="auto"/>
        <w:outlineLvl w:val="2"/>
        <w:rPr>
          <w:b/>
        </w:rPr>
      </w:pPr>
      <w:r w:rsidRPr="00887E3C">
        <w:rPr>
          <w:b/>
        </w:rPr>
        <w:t>Lưu lại các thông tin đã truy nhập và cấp phát</w:t>
      </w:r>
    </w:p>
    <w:p w:rsidR="00887E3C" w:rsidRPr="004F24A7" w:rsidRDefault="00887E3C" w:rsidP="004F24A7">
      <w:r w:rsidRPr="004F24A7">
        <w:t>Để lưu trữ các dữ liệu liên quan tới thiết bị nhằm mục đích sử dụng sau, ta sử dụng hàm sau:</w:t>
      </w:r>
    </w:p>
    <w:p w:rsidR="00887E3C" w:rsidRDefault="00887E3C" w:rsidP="004F24A7">
      <w:pPr>
        <w:shd w:val="clear" w:color="auto" w:fill="EFEFEF"/>
        <w:ind w:firstLine="720"/>
        <w:rPr>
          <w:rFonts w:ascii="Arial" w:hAnsi="Arial" w:cs="Arial"/>
          <w:color w:val="000000"/>
          <w:sz w:val="20"/>
          <w:szCs w:val="20"/>
        </w:rPr>
      </w:pPr>
      <w:r>
        <w:rPr>
          <w:rStyle w:val="HTMLCode"/>
          <w:color w:val="006000"/>
          <w:sz w:val="27"/>
          <w:szCs w:val="27"/>
        </w:rPr>
        <w:lastRenderedPageBreak/>
        <w:t>usb_set_intfdata(intf, dev);</w:t>
      </w:r>
    </w:p>
    <w:p w:rsidR="00887E3C" w:rsidRPr="004F24A7" w:rsidRDefault="00887E3C" w:rsidP="004F24A7">
      <w:r w:rsidRPr="004F24A7">
        <w:t>Trong đó dev là con trỏ tới cấu trúc dữ liệu ta cần lưu trữ. (cấu trúc dữ liệu giao tiếp với thiết bị được người lập trình khai báo thích hợp với dữ liệu thiết bị cung cấp)</w:t>
      </w:r>
    </w:p>
    <w:p w:rsidR="00887E3C" w:rsidRPr="00887E3C" w:rsidRDefault="00887E3C" w:rsidP="00EE7107">
      <w:pPr>
        <w:pStyle w:val="ListParagraph"/>
        <w:numPr>
          <w:ilvl w:val="3"/>
          <w:numId w:val="28"/>
        </w:numPr>
        <w:spacing w:line="240" w:lineRule="auto"/>
        <w:outlineLvl w:val="2"/>
        <w:rPr>
          <w:b/>
        </w:rPr>
      </w:pPr>
      <w:bookmarkStart w:id="14" w:name="TOC-5.3.-ng-k-l-p-thi-t-b-"/>
      <w:bookmarkEnd w:id="14"/>
      <w:r w:rsidRPr="00887E3C">
        <w:rPr>
          <w:b/>
        </w:rPr>
        <w:t>Đăng kí lớp thiết bị</w:t>
      </w:r>
    </w:p>
    <w:p w:rsidR="00887E3C" w:rsidRPr="004F24A7" w:rsidRDefault="00887E3C" w:rsidP="004F24A7">
      <w:r w:rsidRPr="004F24A7">
        <w:t>Như ta đã thấy trong mô hình phân lớp của hệ thống USB trên Linux, phía trên lớp USB Device Driver là lớp Các hệ thống con nhân Linux (hay Các lớp thiết bị), bao gồm: Char, Block, TTY, Mem… Các thiết bị USB có thể được đối xử theo một trong các hệ thống con đó, chẳng hạn như chuột, bàn phím có thể coi như thuộc lớp Input. Tức là các ứng dụng người dùng sẽ sử dụng các API lớp Input để thực hiện giao tiếp với chuột, bàn phím. Do đó Driver cũng cần đăng kí thực hiện đăng kí lớp thiết bị mà nó quản lý. Tùy theo từng lớp  có các hàm đăng kí khác nhau:</w:t>
      </w:r>
    </w:p>
    <w:p w:rsidR="00887E3C" w:rsidRPr="008D4A95" w:rsidRDefault="00887E3C" w:rsidP="008D4A95">
      <w:pPr>
        <w:pStyle w:val="ListParagraph"/>
        <w:numPr>
          <w:ilvl w:val="0"/>
          <w:numId w:val="22"/>
        </w:numPr>
      </w:pPr>
      <w:r w:rsidRPr="008D4A95">
        <w:t>Nếu Driver muốn đối xử với thiết bị như kiểu Input, ta sử dụng hàm:</w:t>
      </w:r>
    </w:p>
    <w:p w:rsidR="00887E3C" w:rsidRDefault="00887E3C" w:rsidP="008D4A95">
      <w:pPr>
        <w:shd w:val="clear" w:color="auto" w:fill="EFEFEF"/>
        <w:spacing w:after="0"/>
        <w:ind w:left="360" w:firstLine="720"/>
        <w:rPr>
          <w:rFonts w:ascii="Courier New" w:hAnsi="Courier New" w:cs="Courier New"/>
          <w:color w:val="006000"/>
          <w:sz w:val="36"/>
          <w:szCs w:val="36"/>
          <w:shd w:val="clear" w:color="auto" w:fill="EFEFEF"/>
        </w:rPr>
      </w:pPr>
      <w:r>
        <w:rPr>
          <w:rStyle w:val="HTMLCode"/>
          <w:color w:val="006000"/>
          <w:shd w:val="clear" w:color="auto" w:fill="EFEFEF"/>
        </w:rPr>
        <w:t>input_register_device(struct input_dev* )</w:t>
      </w:r>
    </w:p>
    <w:p w:rsidR="00887E3C" w:rsidRPr="008D4A95" w:rsidRDefault="00887E3C" w:rsidP="008D4A95">
      <w:pPr>
        <w:pStyle w:val="ListParagraph"/>
        <w:numPr>
          <w:ilvl w:val="0"/>
          <w:numId w:val="22"/>
        </w:numPr>
      </w:pPr>
      <w:r w:rsidRPr="008D4A95">
        <w:t>Nếu Driver muốn đối xử với thiết bị như một thiết bị kiểu kí tự thông thường ta sử dụng hàm:</w:t>
      </w:r>
    </w:p>
    <w:p w:rsidR="00887E3C" w:rsidRDefault="00887E3C" w:rsidP="008D4A95">
      <w:pPr>
        <w:shd w:val="clear" w:color="auto" w:fill="EFEFEF"/>
        <w:spacing w:after="0"/>
        <w:ind w:left="360" w:firstLine="720"/>
        <w:rPr>
          <w:rFonts w:ascii="Courier New" w:hAnsi="Courier New" w:cs="Courier New"/>
          <w:color w:val="006000"/>
          <w:sz w:val="36"/>
          <w:szCs w:val="36"/>
          <w:shd w:val="clear" w:color="auto" w:fill="EFEFEF"/>
        </w:rPr>
      </w:pPr>
      <w:r>
        <w:rPr>
          <w:rStyle w:val="HTMLCode"/>
          <w:color w:val="006000"/>
          <w:shd w:val="clear" w:color="auto" w:fill="EFEFEF"/>
        </w:rPr>
        <w:t>usb_register_dev(struct usb_interface*, struct usb_class_driver* )</w:t>
      </w:r>
    </w:p>
    <w:p w:rsidR="00887E3C" w:rsidRPr="004F24A7" w:rsidRDefault="00887E3C" w:rsidP="004F24A7">
      <w:r w:rsidRPr="004F24A7">
        <w:t>Tham số đầu tiên cần truyền cho hàm usb_register_dev là con trỏ tới cấu trúc chứa thông tin về Interface được chọn trên thiết bị, tham số thứ hai là con trỏ tới cấu trúc usb_class_driver. Cấu trúc này có một trường quan trọng là một con trỏ tới cấu trúc file_operations định nghĩa các thao tác trên thiết bị được Driver hỗ trợ. Hai cấu trúc này được định nghĩa như dưới đây:</w:t>
      </w:r>
    </w:p>
    <w:p w:rsidR="00887E3C" w:rsidRPr="004F24A7" w:rsidRDefault="008D4A95" w:rsidP="004F24A7">
      <w:r>
        <w:rPr>
          <w:noProof/>
        </w:rPr>
        <w:lastRenderedPageBreak/>
        <w:drawing>
          <wp:inline distT="0" distB="0" distL="0" distR="0" wp14:anchorId="4296C9E0" wp14:editId="03339479">
            <wp:extent cx="59436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0450"/>
                    </a:xfrm>
                    <a:prstGeom prst="rect">
                      <a:avLst/>
                    </a:prstGeom>
                  </pic:spPr>
                </pic:pic>
              </a:graphicData>
            </a:graphic>
          </wp:inline>
        </w:drawing>
      </w:r>
      <w:r w:rsidR="00887E3C" w:rsidRPr="004F24A7">
        <w:t>Trong cấu trúc file_operations các trường thông tin chính là các con trỏ hàm. Các con trỏ này trỏ tới các hàm tương ứng với các thao tác trên tệp tin như: mở, đọc,ghi, ioctl, xóa… Chúng ta cần cài đặt các hàm này để khi có hành động tương ứng trên tệp tin, hàm của chúng ta sẽ thực thi các công việc cần thiết như: chuẩn bị dữ liệu, chuyển dữ liệu từ không gian nhân sang</w:t>
      </w:r>
      <w:r w:rsidR="004F24A7">
        <w:t xml:space="preserve"> không gian người dùng và ngược </w:t>
      </w:r>
      <w:r w:rsidR="00887E3C" w:rsidRPr="004F24A7">
        <w:t>lại, giải phóng dữ liệu…</w:t>
      </w:r>
    </w:p>
    <w:p w:rsidR="00887E3C" w:rsidRPr="007A4424" w:rsidRDefault="00887E3C" w:rsidP="007A4424">
      <w:pPr>
        <w:pStyle w:val="ListParagraph"/>
        <w:numPr>
          <w:ilvl w:val="2"/>
          <w:numId w:val="18"/>
        </w:numPr>
        <w:spacing w:line="240" w:lineRule="auto"/>
        <w:outlineLvl w:val="2"/>
        <w:rPr>
          <w:rStyle w:val="fontstyle01"/>
          <w:bCs w:val="0"/>
        </w:rPr>
      </w:pPr>
      <w:bookmarkStart w:id="15" w:name="TOC-6.-H-m-ng-t-k-t-n-i-thi-t-b-"/>
      <w:bookmarkEnd w:id="15"/>
      <w:r w:rsidRPr="007A4424">
        <w:rPr>
          <w:rStyle w:val="fontstyle01"/>
          <w:bCs w:val="0"/>
        </w:rPr>
        <w:t>Hàm ngắt kết nối thiết bị</w:t>
      </w:r>
    </w:p>
    <w:p w:rsidR="00887E3C" w:rsidRPr="004F24A7" w:rsidRDefault="00887E3C" w:rsidP="004F24A7">
      <w:r w:rsidRPr="004F24A7">
        <w:t>Khi thiết bị được gỡ bỏ ra khỏi hệ thống, hàm ngắt kết nối được gọi. Nguyên mẫu hàm như sau:</w:t>
      </w:r>
    </w:p>
    <w:p w:rsidR="00887E3C" w:rsidRDefault="00887E3C" w:rsidP="00887E3C">
      <w:pPr>
        <w:shd w:val="clear" w:color="auto" w:fill="EFEFEF"/>
        <w:rPr>
          <w:rFonts w:ascii="Arial" w:hAnsi="Arial" w:cs="Arial"/>
          <w:color w:val="000000"/>
          <w:sz w:val="20"/>
          <w:szCs w:val="20"/>
        </w:rPr>
      </w:pPr>
      <w:r>
        <w:rPr>
          <w:rStyle w:val="HTMLCode"/>
          <w:b/>
          <w:bCs/>
          <w:color w:val="006000"/>
          <w:sz w:val="27"/>
          <w:szCs w:val="27"/>
        </w:rPr>
        <w:t>void (*disconnect) (struct usb_interface* intf);</w:t>
      </w:r>
    </w:p>
    <w:p w:rsidR="00887E3C" w:rsidRPr="004F24A7" w:rsidRDefault="00887E3C" w:rsidP="004F24A7">
      <w:r w:rsidRPr="004F24A7">
        <w:t>Trong hàm disconnect cần thực hiện hai công việc sau:</w:t>
      </w:r>
    </w:p>
    <w:p w:rsidR="00887E3C" w:rsidRPr="00D20EC2" w:rsidRDefault="00887E3C" w:rsidP="00D20EC2">
      <w:pPr>
        <w:pStyle w:val="ListParagraph"/>
        <w:numPr>
          <w:ilvl w:val="0"/>
          <w:numId w:val="22"/>
        </w:numPr>
      </w:pPr>
      <w:r w:rsidRPr="00D20EC2">
        <w:t>Hủy các dữ liệu về thiết bị đã lưu trữ từ hàm thăm dò, để làm điều này ta sẽ thiết lập dữ liệu NULL cho interface intf:</w:t>
      </w:r>
    </w:p>
    <w:p w:rsidR="00887E3C" w:rsidRPr="00D20EC2" w:rsidRDefault="00887E3C" w:rsidP="00D20EC2">
      <w:pPr>
        <w:pStyle w:val="ListParagraph"/>
        <w:numPr>
          <w:ilvl w:val="0"/>
          <w:numId w:val="22"/>
        </w:numPr>
      </w:pPr>
      <w:r w:rsidRPr="00D20EC2">
        <w:t>usb_set_intfdata(intf, NULL);</w:t>
      </w:r>
    </w:p>
    <w:p w:rsidR="00887E3C" w:rsidRPr="00D20EC2" w:rsidRDefault="00887E3C" w:rsidP="00D20EC2">
      <w:pPr>
        <w:pStyle w:val="ListParagraph"/>
        <w:numPr>
          <w:ilvl w:val="0"/>
          <w:numId w:val="22"/>
        </w:numPr>
      </w:pPr>
      <w:r w:rsidRPr="00D20EC2">
        <w:t> Hủy đăng kí lớp thiết bị:</w:t>
      </w:r>
    </w:p>
    <w:p w:rsidR="00887E3C" w:rsidRPr="00D20EC2" w:rsidRDefault="00887E3C" w:rsidP="00D20EC2">
      <w:pPr>
        <w:pStyle w:val="ListParagraph"/>
        <w:numPr>
          <w:ilvl w:val="0"/>
          <w:numId w:val="22"/>
        </w:numPr>
      </w:pPr>
      <w:r w:rsidRPr="00D20EC2">
        <w:t>usb_deregister_dev(struct usb_interface* , struct usb_class_driver* );</w:t>
      </w:r>
    </w:p>
    <w:p w:rsidR="00887E3C" w:rsidRPr="007A4424" w:rsidRDefault="007A4424" w:rsidP="007A4424">
      <w:pPr>
        <w:pStyle w:val="ListParagraph"/>
        <w:numPr>
          <w:ilvl w:val="2"/>
          <w:numId w:val="18"/>
        </w:numPr>
        <w:spacing w:line="240" w:lineRule="auto"/>
        <w:outlineLvl w:val="2"/>
        <w:rPr>
          <w:rStyle w:val="fontstyle01"/>
        </w:rPr>
      </w:pPr>
      <w:bookmarkStart w:id="16" w:name="TOC-7.-C-c-h-m-m-c-ghi-thi-t-b-"/>
      <w:bookmarkEnd w:id="16"/>
      <w:r>
        <w:rPr>
          <w:rStyle w:val="fontstyle01"/>
        </w:rPr>
        <w:t>Các hàm mở/đọc/</w:t>
      </w:r>
      <w:r w:rsidR="00887E3C" w:rsidRPr="007A4424">
        <w:rPr>
          <w:rStyle w:val="fontstyle01"/>
        </w:rPr>
        <w:t>ghi thiết bị</w:t>
      </w:r>
    </w:p>
    <w:p w:rsidR="00887E3C" w:rsidRPr="007A4424" w:rsidRDefault="00887E3C" w:rsidP="007A4424">
      <w:pPr>
        <w:pStyle w:val="ListParagraph"/>
        <w:numPr>
          <w:ilvl w:val="3"/>
          <w:numId w:val="28"/>
        </w:numPr>
        <w:spacing w:line="240" w:lineRule="auto"/>
        <w:outlineLvl w:val="2"/>
        <w:rPr>
          <w:b/>
        </w:rPr>
      </w:pPr>
      <w:bookmarkStart w:id="17" w:name="TOC-7.1.-H-nh-ng-m-t-p-tin-thi-t-b-"/>
      <w:bookmarkEnd w:id="17"/>
      <w:r w:rsidRPr="007A4424">
        <w:rPr>
          <w:b/>
        </w:rPr>
        <w:t xml:space="preserve"> Hành động mở tệp tin thiết bị</w:t>
      </w:r>
    </w:p>
    <w:p w:rsidR="00887E3C" w:rsidRDefault="00887E3C" w:rsidP="00887E3C">
      <w:pPr>
        <w:shd w:val="clear" w:color="auto" w:fill="EFEFEF"/>
        <w:rPr>
          <w:rFonts w:ascii="Arial" w:hAnsi="Arial" w:cs="Arial"/>
          <w:color w:val="000000"/>
          <w:sz w:val="20"/>
          <w:szCs w:val="20"/>
          <w:shd w:val="clear" w:color="auto" w:fill="F2F2F2"/>
        </w:rPr>
      </w:pPr>
      <w:r>
        <w:rPr>
          <w:rStyle w:val="HTMLCode"/>
          <w:b/>
          <w:bCs/>
          <w:color w:val="006000"/>
          <w:sz w:val="27"/>
          <w:szCs w:val="27"/>
          <w:shd w:val="clear" w:color="auto" w:fill="F2F2F2"/>
        </w:rPr>
        <w:lastRenderedPageBreak/>
        <w:t>static int mydevice_open(struct inode *inode, struct file *file);</w:t>
      </w:r>
    </w:p>
    <w:p w:rsidR="00887E3C" w:rsidRDefault="00887E3C" w:rsidP="00887E3C">
      <w:pPr>
        <w:rPr>
          <w:sz w:val="24"/>
        </w:rPr>
      </w:pPr>
      <w:r>
        <w:rPr>
          <w:rFonts w:ascii="Arial" w:hAnsi="Arial" w:cs="Arial"/>
          <w:color w:val="000000"/>
          <w:sz w:val="27"/>
          <w:szCs w:val="27"/>
          <w:shd w:val="clear" w:color="auto" w:fill="FFFFFF"/>
        </w:rPr>
        <w:br/>
      </w:r>
      <w:r w:rsidRPr="004F24A7">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887E3C" w:rsidRDefault="00887E3C" w:rsidP="00D20EC2">
      <w:pPr>
        <w:pStyle w:val="NormalWeb"/>
        <w:shd w:val="clear" w:color="auto" w:fill="F2F2F2"/>
        <w:ind w:firstLine="720"/>
        <w:rPr>
          <w:rFonts w:ascii="Arial" w:hAnsi="Arial" w:cs="Arial"/>
          <w:color w:val="000000"/>
          <w:sz w:val="20"/>
          <w:szCs w:val="20"/>
        </w:rPr>
      </w:pPr>
      <w:r>
        <w:rPr>
          <w:rStyle w:val="HTMLCode"/>
          <w:color w:val="006000"/>
          <w:sz w:val="27"/>
          <w:szCs w:val="27"/>
        </w:rPr>
        <w:t>dev = usb_get_intfdata(interface);</w:t>
      </w:r>
    </w:p>
    <w:p w:rsidR="00887E3C" w:rsidRDefault="00887E3C" w:rsidP="00D20EC2">
      <w:pPr>
        <w:pStyle w:val="NormalWeb"/>
        <w:shd w:val="clear" w:color="auto" w:fill="F2F2F2"/>
        <w:ind w:firstLine="720"/>
        <w:rPr>
          <w:rFonts w:ascii="Arial" w:hAnsi="Arial" w:cs="Arial"/>
          <w:color w:val="000000"/>
          <w:sz w:val="20"/>
          <w:szCs w:val="20"/>
        </w:rPr>
      </w:pPr>
      <w:r>
        <w:rPr>
          <w:rStyle w:val="HTMLCode"/>
          <w:color w:val="006000"/>
          <w:sz w:val="27"/>
          <w:szCs w:val="27"/>
        </w:rPr>
        <w:t>file-&gt;private_data = dev;</w:t>
      </w:r>
    </w:p>
    <w:p w:rsidR="00887E3C" w:rsidRDefault="00887E3C" w:rsidP="004F24A7">
      <w:pPr>
        <w:rPr>
          <w:rFonts w:ascii="Arial" w:hAnsi="Arial" w:cs="Arial"/>
          <w:color w:val="000000"/>
          <w:sz w:val="20"/>
          <w:szCs w:val="20"/>
        </w:rPr>
      </w:pPr>
      <w:r w:rsidRPr="004F24A7">
        <w:t>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r>
        <w:rPr>
          <w:rFonts w:ascii="Arial" w:hAnsi="Arial" w:cs="Arial"/>
          <w:color w:val="000000"/>
          <w:sz w:val="27"/>
          <w:szCs w:val="27"/>
        </w:rPr>
        <w:t> </w:t>
      </w:r>
    </w:p>
    <w:p w:rsidR="00887E3C" w:rsidRPr="00923C9C" w:rsidRDefault="00887E3C" w:rsidP="00923C9C">
      <w:pPr>
        <w:pStyle w:val="ListParagraph"/>
        <w:numPr>
          <w:ilvl w:val="3"/>
          <w:numId w:val="28"/>
        </w:numPr>
        <w:spacing w:line="240" w:lineRule="auto"/>
        <w:outlineLvl w:val="2"/>
        <w:rPr>
          <w:b/>
        </w:rPr>
      </w:pPr>
      <w:bookmarkStart w:id="18" w:name="TOC-7.2.-H-nh-ng-c-ghi"/>
      <w:bookmarkEnd w:id="18"/>
      <w:r w:rsidRPr="00923C9C">
        <w:rPr>
          <w:b/>
        </w:rPr>
        <w:t>Hành động đọc / ghi</w:t>
      </w:r>
    </w:p>
    <w:p w:rsidR="00887E3C" w:rsidRPr="00D20EC2" w:rsidRDefault="00887E3C" w:rsidP="00D20EC2">
      <w:pPr>
        <w:pStyle w:val="NormalWeb"/>
        <w:numPr>
          <w:ilvl w:val="0"/>
          <w:numId w:val="29"/>
        </w:numPr>
        <w:shd w:val="clear" w:color="auto" w:fill="FFFFFF"/>
        <w:spacing w:line="240" w:lineRule="atLeast"/>
        <w:rPr>
          <w:b/>
          <w:sz w:val="26"/>
        </w:rPr>
      </w:pPr>
      <w:r w:rsidRPr="00D20EC2">
        <w:rPr>
          <w:b/>
          <w:sz w:val="26"/>
        </w:rPr>
        <w:t>Hành động đọc</w:t>
      </w:r>
    </w:p>
    <w:p w:rsidR="00887E3C" w:rsidRDefault="00887E3C" w:rsidP="00887E3C">
      <w:pPr>
        <w:shd w:val="clear" w:color="auto" w:fill="EFEFEF"/>
        <w:rPr>
          <w:rFonts w:ascii="Arial" w:hAnsi="Arial" w:cs="Arial"/>
          <w:color w:val="000000"/>
          <w:sz w:val="20"/>
          <w:szCs w:val="20"/>
        </w:rPr>
      </w:pPr>
      <w:r>
        <w:rPr>
          <w:rStyle w:val="HTMLCode"/>
          <w:color w:val="006000"/>
          <w:shd w:val="clear" w:color="auto" w:fill="F2F2F2"/>
        </w:rPr>
        <w:t>static ssize_t mydevice_read(struct file *file, char __user *buffer, size_t count, loff_t *ppos);</w:t>
      </w:r>
    </w:p>
    <w:p w:rsidR="00887E3C" w:rsidRPr="004F24A7" w:rsidRDefault="00887E3C" w:rsidP="004F24A7">
      <w:r w:rsidRPr="004F24A7">
        <w:t>Hàm này có hai việc chính, đầu tiên là tạo ra các URB (USB request block) yêu cầu dữ liệu và xác nhận nó tới tầng USB Core, thứ hai là chuyển </w:t>
      </w:r>
      <w:r w:rsidR="004F24A7">
        <w:t xml:space="preserve"> </w:t>
      </w:r>
      <w:r w:rsidRPr="004F24A7">
        <w:t>dữ liệu nhận được từ các URB sang không gian người dùng bằng hàm:</w:t>
      </w:r>
    </w:p>
    <w:p w:rsidR="00887E3C" w:rsidRDefault="00887E3C" w:rsidP="00887E3C">
      <w:pPr>
        <w:shd w:val="clear" w:color="auto" w:fill="EFEFEF"/>
        <w:rPr>
          <w:rFonts w:ascii="Arial" w:hAnsi="Arial" w:cs="Arial"/>
          <w:color w:val="000000"/>
          <w:sz w:val="20"/>
          <w:szCs w:val="20"/>
        </w:rPr>
      </w:pPr>
      <w:r>
        <w:rPr>
          <w:rStyle w:val="HTMLCode"/>
          <w:color w:val="006000"/>
          <w:shd w:val="clear" w:color="auto" w:fill="F2F2F2"/>
        </w:rPr>
        <w:t>unsigned long copy_to_user(void __user * to, const void * from, unsigned long size);</w:t>
      </w:r>
    </w:p>
    <w:p w:rsidR="00887E3C" w:rsidRPr="00D20EC2" w:rsidRDefault="00887E3C" w:rsidP="00D20EC2">
      <w:pPr>
        <w:pStyle w:val="NormalWeb"/>
        <w:numPr>
          <w:ilvl w:val="0"/>
          <w:numId w:val="29"/>
        </w:numPr>
        <w:shd w:val="clear" w:color="auto" w:fill="FFFFFF"/>
        <w:spacing w:line="240" w:lineRule="atLeast"/>
        <w:rPr>
          <w:b/>
          <w:sz w:val="26"/>
        </w:rPr>
      </w:pPr>
      <w:r w:rsidRPr="00D20EC2">
        <w:rPr>
          <w:b/>
          <w:sz w:val="26"/>
        </w:rPr>
        <w:t>Hành động ghi</w:t>
      </w:r>
    </w:p>
    <w:p w:rsidR="00887E3C" w:rsidRDefault="00887E3C" w:rsidP="00887E3C">
      <w:pPr>
        <w:shd w:val="clear" w:color="auto" w:fill="EFEFEF"/>
        <w:rPr>
          <w:rFonts w:ascii="Arial" w:hAnsi="Arial" w:cs="Arial"/>
          <w:color w:val="000000"/>
          <w:sz w:val="20"/>
          <w:szCs w:val="20"/>
        </w:rPr>
      </w:pPr>
      <w:r>
        <w:rPr>
          <w:rStyle w:val="HTMLCode"/>
          <w:color w:val="006000"/>
          <w:shd w:val="clear" w:color="auto" w:fill="F2F2F2"/>
        </w:rPr>
        <w:t>static ssize_t my_device  write(struct file *file, const char __user *buffer, size_t count, loff_t *ppos);</w:t>
      </w:r>
    </w:p>
    <w:p w:rsidR="00887E3C" w:rsidRPr="004F24A7" w:rsidRDefault="00887E3C" w:rsidP="004F24A7">
      <w:r w:rsidRPr="004F24A7">
        <w:t>Hàm này sẽ thực hiện hai công việc ngược lại với hàm đọc. Đầu tiên nó phải chuyển dữ liệu từ không gian người dùng sang không gian nhân hệ </w:t>
      </w:r>
      <w:r w:rsidR="004F24A7">
        <w:t xml:space="preserve"> </w:t>
      </w:r>
      <w:r w:rsidRPr="004F24A7">
        <w:t>điều hành, sau đó nó cần đóng gói dữ liệu này trong các URB và xác nhận các URB này tới tầng USB Core.</w:t>
      </w:r>
    </w:p>
    <w:p w:rsidR="00887E3C" w:rsidRPr="008D4A95" w:rsidRDefault="00887E3C" w:rsidP="008D4A95">
      <w:r w:rsidRPr="008D4A95">
        <w:lastRenderedPageBreak/>
        <w:t>Để copy dữ liệu người dùng vào không gian nhân, ta sử dụng hàm:</w:t>
      </w:r>
    </w:p>
    <w:p w:rsidR="00887E3C" w:rsidRDefault="00887E3C" w:rsidP="00887E3C">
      <w:pPr>
        <w:shd w:val="clear" w:color="auto" w:fill="EFEFEF"/>
        <w:rPr>
          <w:rFonts w:ascii="Arial" w:hAnsi="Arial" w:cs="Arial"/>
          <w:color w:val="000000"/>
          <w:sz w:val="20"/>
          <w:szCs w:val="20"/>
        </w:rPr>
      </w:pPr>
      <w:r>
        <w:rPr>
          <w:rStyle w:val="HTMLCode"/>
          <w:color w:val="006000"/>
        </w:rPr>
        <w:t>unsigned long copy_from_user(void * to, const void __user * from, unsigned long size);</w:t>
      </w:r>
    </w:p>
    <w:p w:rsidR="0069000D" w:rsidRDefault="00D20EC2" w:rsidP="00D20EC2">
      <w:pPr>
        <w:pStyle w:val="Heading2"/>
        <w:numPr>
          <w:ilvl w:val="1"/>
          <w:numId w:val="28"/>
        </w:numPr>
      </w:pPr>
      <w:r>
        <w:t xml:space="preserve">Biên dịch module trên </w:t>
      </w:r>
      <w:r>
        <w:t xml:space="preserve">Thiết Bị </w:t>
      </w:r>
      <w:r w:rsidRPr="005071C8">
        <w:t>Nanopc-T3</w:t>
      </w:r>
    </w:p>
    <w:p w:rsidR="004970AD" w:rsidRPr="00D20EC2" w:rsidRDefault="00887E3C" w:rsidP="00D20EC2">
      <w:pPr>
        <w:pStyle w:val="Heading2"/>
        <w:numPr>
          <w:ilvl w:val="1"/>
          <w:numId w:val="28"/>
        </w:numPr>
      </w:pPr>
      <w:bookmarkStart w:id="19" w:name="_GoBack"/>
      <w:bookmarkEnd w:id="19"/>
      <w:r w:rsidRPr="00D20EC2">
        <w:br w:type="page"/>
      </w:r>
    </w:p>
    <w:p w:rsidR="002568CB" w:rsidRPr="004970AD" w:rsidRDefault="002568CB" w:rsidP="004970AD">
      <w:pPr>
        <w:pStyle w:val="Heading1"/>
        <w:rPr>
          <w:rFonts w:cs="Times New Roman"/>
          <w:b w:val="0"/>
          <w:bCs w:val="0"/>
          <w:kern w:val="0"/>
          <w:sz w:val="26"/>
          <w:szCs w:val="24"/>
          <w:lang w:val="vi-VN"/>
        </w:rPr>
      </w:pPr>
      <w:r w:rsidRPr="004970AD">
        <w:rPr>
          <w:rFonts w:cs="Times New Roman"/>
          <w:b w:val="0"/>
          <w:bCs w:val="0"/>
          <w:kern w:val="0"/>
          <w:sz w:val="26"/>
          <w:szCs w:val="24"/>
          <w:lang w:val="vi-VN"/>
        </w:rPr>
        <w:lastRenderedPageBreak/>
        <w:t>R</w:t>
      </w:r>
      <w:r>
        <w:t xml:space="preserve">efer: </w:t>
      </w:r>
      <w:r w:rsidRPr="002568CB">
        <w:t>https://vimentor.com/vi/lesson/gioi-thieu-ve-linux-kernel-1</w:t>
      </w:r>
    </w:p>
    <w:p w:rsidR="00E72356" w:rsidRDefault="00731DDB" w:rsidP="002568CB">
      <w:pPr>
        <w:rPr>
          <w:lang w:val="vi-VN"/>
        </w:rPr>
      </w:pPr>
      <w:hyperlink r:id="rId24" w:history="1">
        <w:r w:rsidRPr="00BD126C">
          <w:rPr>
            <w:rStyle w:val="Hyperlink"/>
            <w:lang w:val="vi-VN"/>
          </w:rPr>
          <w:t>https://sites.google.com/site/embedded247/ddcourse/usb-device-drivers-phan-1-usb-driver-tren-linux-1</w:t>
        </w:r>
      </w:hyperlink>
    </w:p>
    <w:p w:rsidR="00731DDB" w:rsidRPr="00E72356" w:rsidRDefault="00731DDB" w:rsidP="002568CB">
      <w:pPr>
        <w:rPr>
          <w:lang w:val="vi-VN"/>
        </w:rPr>
      </w:pPr>
      <w:r w:rsidRPr="00731DDB">
        <w:rPr>
          <w:lang w:val="vi-VN"/>
        </w:rPr>
        <w:t>https://sites.google.com/site/embedded247/ddcourse/qui-trinh-viet-usb-device-driver-tren-linux</w:t>
      </w:r>
    </w:p>
    <w:p w:rsidR="00C333FB" w:rsidRDefault="00E2499B" w:rsidP="002568CB"/>
    <w:sectPr w:rsidR="00C33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DejaVuSans">
    <w:altName w:val="MV Boli"/>
    <w:panose1 w:val="00000000000000000000"/>
    <w:charset w:val="00"/>
    <w:family w:val="roman"/>
    <w:notTrueType/>
    <w:pitch w:val="default"/>
  </w:font>
  <w:font w:name="Roboto-Regular">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D3627"/>
    <w:multiLevelType w:val="multilevel"/>
    <w:tmpl w:val="6046F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9F4B4C"/>
    <w:multiLevelType w:val="multilevel"/>
    <w:tmpl w:val="F01E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B7D64"/>
    <w:multiLevelType w:val="multilevel"/>
    <w:tmpl w:val="61B4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D7363"/>
    <w:multiLevelType w:val="multilevel"/>
    <w:tmpl w:val="C34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233D8"/>
    <w:multiLevelType w:val="multilevel"/>
    <w:tmpl w:val="3F365870"/>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1B41FF3"/>
    <w:multiLevelType w:val="hybridMultilevel"/>
    <w:tmpl w:val="D870F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2B5D79"/>
    <w:multiLevelType w:val="hybridMultilevel"/>
    <w:tmpl w:val="72CEA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91297D"/>
    <w:multiLevelType w:val="hybridMultilevel"/>
    <w:tmpl w:val="A63E3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9C4B4C"/>
    <w:multiLevelType w:val="hybridMultilevel"/>
    <w:tmpl w:val="D42891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ABF3B49"/>
    <w:multiLevelType w:val="hybridMultilevel"/>
    <w:tmpl w:val="35A0A9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28460D1"/>
    <w:multiLevelType w:val="multilevel"/>
    <w:tmpl w:val="3FC49FAE"/>
    <w:lvl w:ilvl="0">
      <w:start w:val="1"/>
      <w:numFmt w:val="decimal"/>
      <w:lvlText w:val="%1."/>
      <w:lvlJc w:val="left"/>
      <w:pPr>
        <w:ind w:left="360" w:hanging="360"/>
      </w:pPr>
      <w:rPr>
        <w:rFonts w:hint="default"/>
      </w:rPr>
    </w:lvl>
    <w:lvl w:ilvl="1">
      <w:start w:val="1"/>
      <w:numFmt w:val="decimal"/>
      <w:pStyle w:val="Heading2"/>
      <w:lvlText w:val="%1.%2."/>
      <w:lvlJc w:val="left"/>
      <w:pPr>
        <w:ind w:left="70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69D62E8"/>
    <w:multiLevelType w:val="multilevel"/>
    <w:tmpl w:val="5C64C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AB52F9"/>
    <w:multiLevelType w:val="hybridMultilevel"/>
    <w:tmpl w:val="EA1E2ED8"/>
    <w:lvl w:ilvl="0" w:tplc="A1583130">
      <w:start w:val="1"/>
      <w:numFmt w:val="lowerLetter"/>
      <w:lvlText w:val="%1."/>
      <w:lvlJc w:val="left"/>
      <w:pPr>
        <w:ind w:left="720" w:hanging="360"/>
      </w:pPr>
      <w:rPr>
        <w:rFonts w:hint="default"/>
        <w:b/>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74231B"/>
    <w:multiLevelType w:val="multilevel"/>
    <w:tmpl w:val="013CD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50076F"/>
    <w:multiLevelType w:val="multilevel"/>
    <w:tmpl w:val="D47E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0F4B71"/>
    <w:multiLevelType w:val="multilevel"/>
    <w:tmpl w:val="C6EE1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7822C0"/>
    <w:multiLevelType w:val="hybridMultilevel"/>
    <w:tmpl w:val="B07A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F3A1D11"/>
    <w:multiLevelType w:val="hybridMultilevel"/>
    <w:tmpl w:val="82406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0"/>
  </w:num>
  <w:num w:numId="3">
    <w:abstractNumId w:val="13"/>
  </w:num>
  <w:num w:numId="4">
    <w:abstractNumId w:val="0"/>
  </w:num>
  <w:num w:numId="5">
    <w:abstractNumId w:val="11"/>
  </w:num>
  <w:num w:numId="6">
    <w:abstractNumId w:val="15"/>
  </w:num>
  <w:num w:numId="7">
    <w:abstractNumId w:val="10"/>
  </w:num>
  <w:num w:numId="8">
    <w:abstractNumId w:val="10"/>
  </w:num>
  <w:num w:numId="9">
    <w:abstractNumId w:val="10"/>
  </w:num>
  <w:num w:numId="10">
    <w:abstractNumId w:val="17"/>
  </w:num>
  <w:num w:numId="11">
    <w:abstractNumId w:val="6"/>
  </w:num>
  <w:num w:numId="12">
    <w:abstractNumId w:val="9"/>
  </w:num>
  <w:num w:numId="13">
    <w:abstractNumId w:val="8"/>
  </w:num>
  <w:num w:numId="14">
    <w:abstractNumId w:val="5"/>
  </w:num>
  <w:num w:numId="15">
    <w:abstractNumId w:val="10"/>
  </w:num>
  <w:num w:numId="16">
    <w:abstractNumId w:val="10"/>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6"/>
  </w:num>
  <w:num w:numId="20">
    <w:abstractNumId w:val="4"/>
  </w:num>
  <w:num w:numId="21">
    <w:abstractNumId w:val="10"/>
    <w:lvlOverride w:ilvl="0">
      <w:startOverride w:val="2"/>
    </w:lvlOverride>
    <w:lvlOverride w:ilvl="1">
      <w:startOverride w:val="1"/>
    </w:lvlOverride>
  </w:num>
  <w:num w:numId="22">
    <w:abstractNumId w:val="7"/>
  </w:num>
  <w:num w:numId="23">
    <w:abstractNumId w:val="10"/>
  </w:num>
  <w:num w:numId="24">
    <w:abstractNumId w:val="2"/>
  </w:num>
  <w:num w:numId="25">
    <w:abstractNumId w:val="1"/>
  </w:num>
  <w:num w:numId="26">
    <w:abstractNumId w:val="14"/>
  </w:num>
  <w:num w:numId="27">
    <w:abstractNumId w:val="3"/>
  </w:num>
  <w:num w:numId="28">
    <w:abstractNumId w:val="10"/>
    <w:lvlOverride w:ilvl="0">
      <w:startOverride w:val="3"/>
    </w:lvlOverride>
    <w:lvlOverride w:ilvl="1">
      <w:startOverride w:val="1"/>
    </w:lvlOverride>
    <w:lvlOverride w:ilvl="2">
      <w:startOverride w:val="5"/>
    </w:lvlOverride>
    <w:lvlOverride w:ilvl="3">
      <w:startOverride w:val="1"/>
    </w:lvlOverride>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88A"/>
    <w:rsid w:val="000E54A2"/>
    <w:rsid w:val="0013388A"/>
    <w:rsid w:val="00145E3F"/>
    <w:rsid w:val="00182E69"/>
    <w:rsid w:val="001877AF"/>
    <w:rsid w:val="001B105F"/>
    <w:rsid w:val="001C45A2"/>
    <w:rsid w:val="00236496"/>
    <w:rsid w:val="002568CB"/>
    <w:rsid w:val="002774FF"/>
    <w:rsid w:val="0033735C"/>
    <w:rsid w:val="0038044A"/>
    <w:rsid w:val="003878DB"/>
    <w:rsid w:val="0039062A"/>
    <w:rsid w:val="00430D7B"/>
    <w:rsid w:val="00467711"/>
    <w:rsid w:val="0047695E"/>
    <w:rsid w:val="004970AD"/>
    <w:rsid w:val="004F24A7"/>
    <w:rsid w:val="005071C8"/>
    <w:rsid w:val="00595EDE"/>
    <w:rsid w:val="005C2084"/>
    <w:rsid w:val="005E7630"/>
    <w:rsid w:val="006362CA"/>
    <w:rsid w:val="00645E0F"/>
    <w:rsid w:val="006519B1"/>
    <w:rsid w:val="00674D80"/>
    <w:rsid w:val="006760FD"/>
    <w:rsid w:val="006766E3"/>
    <w:rsid w:val="0069000D"/>
    <w:rsid w:val="006E2E29"/>
    <w:rsid w:val="006E6702"/>
    <w:rsid w:val="006F2024"/>
    <w:rsid w:val="00716FC8"/>
    <w:rsid w:val="00722AC1"/>
    <w:rsid w:val="00731DDB"/>
    <w:rsid w:val="00781C57"/>
    <w:rsid w:val="00795C86"/>
    <w:rsid w:val="007A4424"/>
    <w:rsid w:val="007C4CB4"/>
    <w:rsid w:val="007D332B"/>
    <w:rsid w:val="00830FF9"/>
    <w:rsid w:val="00887E3C"/>
    <w:rsid w:val="008A15B7"/>
    <w:rsid w:val="008A676A"/>
    <w:rsid w:val="008D14B4"/>
    <w:rsid w:val="008D4A95"/>
    <w:rsid w:val="009165CB"/>
    <w:rsid w:val="00923C9C"/>
    <w:rsid w:val="00991AC2"/>
    <w:rsid w:val="00A63915"/>
    <w:rsid w:val="00B23102"/>
    <w:rsid w:val="00B37A88"/>
    <w:rsid w:val="00B606E3"/>
    <w:rsid w:val="00B6672E"/>
    <w:rsid w:val="00B8294F"/>
    <w:rsid w:val="00BA68BA"/>
    <w:rsid w:val="00BC1732"/>
    <w:rsid w:val="00BE4AE4"/>
    <w:rsid w:val="00BF0CD2"/>
    <w:rsid w:val="00C10625"/>
    <w:rsid w:val="00C25D3A"/>
    <w:rsid w:val="00C53884"/>
    <w:rsid w:val="00C641FA"/>
    <w:rsid w:val="00D20EC2"/>
    <w:rsid w:val="00D40FA7"/>
    <w:rsid w:val="00D61CF6"/>
    <w:rsid w:val="00DA3A72"/>
    <w:rsid w:val="00DB01DC"/>
    <w:rsid w:val="00DB6C7A"/>
    <w:rsid w:val="00DC690F"/>
    <w:rsid w:val="00DD27C0"/>
    <w:rsid w:val="00E2499B"/>
    <w:rsid w:val="00E72356"/>
    <w:rsid w:val="00E80CAB"/>
    <w:rsid w:val="00E8560F"/>
    <w:rsid w:val="00EA4846"/>
    <w:rsid w:val="00EE7107"/>
    <w:rsid w:val="00F01CA7"/>
    <w:rsid w:val="00F04FF9"/>
    <w:rsid w:val="00F56537"/>
    <w:rsid w:val="00FF4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26C7"/>
  <w15:chartTrackingRefBased/>
  <w15:docId w15:val="{320B4705-3ED5-45E8-841B-5176EE625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2568CB"/>
    <w:pPr>
      <w:ind w:left="720"/>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6E2E29"/>
    <w:pPr>
      <w:keepNext/>
      <w:spacing w:before="240" w:after="60"/>
      <w:ind w:left="0"/>
      <w:jc w:val="center"/>
      <w:outlineLvl w:val="0"/>
    </w:pPr>
    <w:rPr>
      <w:rFonts w:cs="Arial"/>
      <w:b/>
      <w:bCs/>
      <w:kern w:val="32"/>
      <w:sz w:val="32"/>
      <w:szCs w:val="32"/>
    </w:rPr>
  </w:style>
  <w:style w:type="paragraph" w:styleId="Heading2">
    <w:name w:val="heading 2"/>
    <w:basedOn w:val="Normal"/>
    <w:next w:val="Normal"/>
    <w:link w:val="Heading2Char"/>
    <w:autoRedefine/>
    <w:qFormat/>
    <w:rsid w:val="009165CB"/>
    <w:pPr>
      <w:keepNext/>
      <w:numPr>
        <w:ilvl w:val="1"/>
        <w:numId w:val="18"/>
      </w:numPr>
      <w:spacing w:before="120"/>
      <w:outlineLvl w:val="1"/>
    </w:pPr>
    <w:rPr>
      <w:rFonts w:cs="Arial"/>
      <w:b/>
      <w:bCs/>
      <w:iCs/>
      <w:sz w:val="28"/>
      <w:szCs w:val="28"/>
    </w:rPr>
  </w:style>
  <w:style w:type="paragraph" w:styleId="Heading3">
    <w:name w:val="heading 3"/>
    <w:basedOn w:val="Normal"/>
    <w:next w:val="Normal"/>
    <w:link w:val="Heading3Char"/>
    <w:autoRedefine/>
    <w:qFormat/>
    <w:rsid w:val="00E80CAB"/>
    <w:pPr>
      <w:keepNext/>
      <w:spacing w:line="480" w:lineRule="auto"/>
      <w:ind w:left="0"/>
      <w:outlineLvl w:val="2"/>
    </w:pPr>
    <w:rPr>
      <w:rFonts w:cs="Arial"/>
      <w:b/>
      <w:sz w:val="28"/>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E2E29"/>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rsid w:val="009165CB"/>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E80CAB"/>
    <w:rPr>
      <w:rFonts w:ascii="Times New Roman" w:eastAsia="Times New Roman" w:hAnsi="Times New Roman" w:cs="Arial"/>
      <w:b/>
      <w:sz w:val="28"/>
      <w:szCs w:val="26"/>
      <w:lang w:val="vi-VN"/>
    </w:rPr>
  </w:style>
  <w:style w:type="character" w:styleId="Hyperlink">
    <w:name w:val="Hyperlink"/>
    <w:uiPriority w:val="99"/>
    <w:rsid w:val="006E2E29"/>
    <w:rPr>
      <w:color w:val="0000FF"/>
      <w:u w:val="single"/>
    </w:rPr>
  </w:style>
  <w:style w:type="paragraph" w:styleId="TOC1">
    <w:name w:val="toc 1"/>
    <w:basedOn w:val="Normal"/>
    <w:next w:val="Normal"/>
    <w:autoRedefine/>
    <w:uiPriority w:val="39"/>
    <w:rsid w:val="00430D7B"/>
    <w:pPr>
      <w:tabs>
        <w:tab w:val="right" w:leader="dot" w:pos="9060"/>
      </w:tabs>
      <w:spacing w:after="0" w:line="360" w:lineRule="auto"/>
      <w:ind w:left="0"/>
      <w:jc w:val="left"/>
    </w:pPr>
  </w:style>
  <w:style w:type="paragraph" w:styleId="TOC2">
    <w:name w:val="toc 2"/>
    <w:basedOn w:val="Normal"/>
    <w:next w:val="Normal"/>
    <w:autoRedefine/>
    <w:uiPriority w:val="39"/>
    <w:rsid w:val="006E2E29"/>
    <w:pPr>
      <w:ind w:left="260"/>
    </w:pPr>
  </w:style>
  <w:style w:type="paragraph" w:styleId="TOC3">
    <w:name w:val="toc 3"/>
    <w:basedOn w:val="Normal"/>
    <w:next w:val="Normal"/>
    <w:autoRedefine/>
    <w:uiPriority w:val="39"/>
    <w:rsid w:val="006E2E29"/>
    <w:pPr>
      <w:ind w:left="520"/>
    </w:pPr>
  </w:style>
  <w:style w:type="paragraph" w:styleId="TOCHeading">
    <w:name w:val="TOC Heading"/>
    <w:basedOn w:val="Heading1"/>
    <w:next w:val="Normal"/>
    <w:uiPriority w:val="39"/>
    <w:unhideWhenUsed/>
    <w:qFormat/>
    <w:rsid w:val="006E2E29"/>
    <w:pPr>
      <w:keepLines/>
      <w:spacing w:before="480" w:after="0" w:line="276" w:lineRule="auto"/>
      <w:jc w:val="left"/>
      <w:outlineLvl w:val="9"/>
    </w:pPr>
    <w:rPr>
      <w:rFonts w:ascii="Cambria" w:eastAsia="MS Gothic" w:hAnsi="Cambria" w:cs="Times New Roman"/>
      <w:color w:val="365F91"/>
      <w:kern w:val="0"/>
      <w:sz w:val="28"/>
      <w:szCs w:val="28"/>
      <w:lang w:eastAsia="ja-JP"/>
    </w:rPr>
  </w:style>
  <w:style w:type="table" w:styleId="TableGrid">
    <w:name w:val="Table Grid"/>
    <w:basedOn w:val="TableNormal"/>
    <w:uiPriority w:val="39"/>
    <w:rsid w:val="00B60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19B1"/>
    <w:pPr>
      <w:contextualSpacing/>
    </w:pPr>
  </w:style>
  <w:style w:type="paragraph" w:styleId="NormalWeb">
    <w:name w:val="Normal (Web)"/>
    <w:basedOn w:val="Normal"/>
    <w:uiPriority w:val="99"/>
    <w:unhideWhenUsed/>
    <w:rsid w:val="006F2024"/>
    <w:pPr>
      <w:spacing w:before="100" w:beforeAutospacing="1" w:after="100" w:afterAutospacing="1" w:line="240" w:lineRule="auto"/>
      <w:ind w:left="0"/>
      <w:jc w:val="left"/>
    </w:pPr>
    <w:rPr>
      <w:sz w:val="24"/>
    </w:rPr>
  </w:style>
  <w:style w:type="character" w:styleId="Strong">
    <w:name w:val="Strong"/>
    <w:basedOn w:val="DefaultParagraphFont"/>
    <w:uiPriority w:val="22"/>
    <w:qFormat/>
    <w:rsid w:val="006F2024"/>
    <w:rPr>
      <w:b/>
      <w:bCs/>
    </w:rPr>
  </w:style>
  <w:style w:type="character" w:customStyle="1" w:styleId="fontstyle01">
    <w:name w:val="fontstyle01"/>
    <w:basedOn w:val="DefaultParagraphFont"/>
    <w:rsid w:val="009165CB"/>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830FF9"/>
    <w:rPr>
      <w:rFonts w:ascii="TimesNewRomanPS-ItalicMT" w:hAnsi="TimesNewRomanPS-ItalicMT" w:hint="default"/>
      <w:b w:val="0"/>
      <w:bCs w:val="0"/>
      <w:i/>
      <w:iCs/>
      <w:color w:val="000000"/>
      <w:sz w:val="26"/>
      <w:szCs w:val="26"/>
    </w:rPr>
  </w:style>
  <w:style w:type="character" w:customStyle="1" w:styleId="fontstyle31">
    <w:name w:val="fontstyle31"/>
    <w:basedOn w:val="DefaultParagraphFont"/>
    <w:rsid w:val="00830FF9"/>
    <w:rPr>
      <w:rFonts w:ascii="DejaVuSans" w:hAnsi="DejaVuSans" w:hint="default"/>
      <w:b w:val="0"/>
      <w:bCs w:val="0"/>
      <w:i w:val="0"/>
      <w:iCs w:val="0"/>
      <w:color w:val="000000"/>
      <w:sz w:val="22"/>
      <w:szCs w:val="22"/>
    </w:rPr>
  </w:style>
  <w:style w:type="character" w:styleId="HTMLCode">
    <w:name w:val="HTML Code"/>
    <w:basedOn w:val="DefaultParagraphFont"/>
    <w:uiPriority w:val="99"/>
    <w:semiHidden/>
    <w:unhideWhenUsed/>
    <w:rsid w:val="00887E3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87E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5961">
      <w:bodyDiv w:val="1"/>
      <w:marLeft w:val="0"/>
      <w:marRight w:val="0"/>
      <w:marTop w:val="0"/>
      <w:marBottom w:val="0"/>
      <w:divBdr>
        <w:top w:val="none" w:sz="0" w:space="0" w:color="auto"/>
        <w:left w:val="none" w:sz="0" w:space="0" w:color="auto"/>
        <w:bottom w:val="none" w:sz="0" w:space="0" w:color="auto"/>
        <w:right w:val="none" w:sz="0" w:space="0" w:color="auto"/>
      </w:divBdr>
    </w:div>
    <w:div w:id="65688942">
      <w:bodyDiv w:val="1"/>
      <w:marLeft w:val="0"/>
      <w:marRight w:val="0"/>
      <w:marTop w:val="0"/>
      <w:marBottom w:val="0"/>
      <w:divBdr>
        <w:top w:val="none" w:sz="0" w:space="0" w:color="auto"/>
        <w:left w:val="none" w:sz="0" w:space="0" w:color="auto"/>
        <w:bottom w:val="none" w:sz="0" w:space="0" w:color="auto"/>
        <w:right w:val="none" w:sz="0" w:space="0" w:color="auto"/>
      </w:divBdr>
    </w:div>
    <w:div w:id="69667184">
      <w:bodyDiv w:val="1"/>
      <w:marLeft w:val="0"/>
      <w:marRight w:val="0"/>
      <w:marTop w:val="0"/>
      <w:marBottom w:val="0"/>
      <w:divBdr>
        <w:top w:val="none" w:sz="0" w:space="0" w:color="auto"/>
        <w:left w:val="none" w:sz="0" w:space="0" w:color="auto"/>
        <w:bottom w:val="none" w:sz="0" w:space="0" w:color="auto"/>
        <w:right w:val="none" w:sz="0" w:space="0" w:color="auto"/>
      </w:divBdr>
    </w:div>
    <w:div w:id="96147363">
      <w:bodyDiv w:val="1"/>
      <w:marLeft w:val="0"/>
      <w:marRight w:val="0"/>
      <w:marTop w:val="0"/>
      <w:marBottom w:val="0"/>
      <w:divBdr>
        <w:top w:val="none" w:sz="0" w:space="0" w:color="auto"/>
        <w:left w:val="none" w:sz="0" w:space="0" w:color="auto"/>
        <w:bottom w:val="none" w:sz="0" w:space="0" w:color="auto"/>
        <w:right w:val="none" w:sz="0" w:space="0" w:color="auto"/>
      </w:divBdr>
    </w:div>
    <w:div w:id="99616575">
      <w:bodyDiv w:val="1"/>
      <w:marLeft w:val="0"/>
      <w:marRight w:val="0"/>
      <w:marTop w:val="0"/>
      <w:marBottom w:val="0"/>
      <w:divBdr>
        <w:top w:val="none" w:sz="0" w:space="0" w:color="auto"/>
        <w:left w:val="none" w:sz="0" w:space="0" w:color="auto"/>
        <w:bottom w:val="none" w:sz="0" w:space="0" w:color="auto"/>
        <w:right w:val="none" w:sz="0" w:space="0" w:color="auto"/>
      </w:divBdr>
    </w:div>
    <w:div w:id="150607616">
      <w:bodyDiv w:val="1"/>
      <w:marLeft w:val="0"/>
      <w:marRight w:val="0"/>
      <w:marTop w:val="0"/>
      <w:marBottom w:val="0"/>
      <w:divBdr>
        <w:top w:val="none" w:sz="0" w:space="0" w:color="auto"/>
        <w:left w:val="none" w:sz="0" w:space="0" w:color="auto"/>
        <w:bottom w:val="none" w:sz="0" w:space="0" w:color="auto"/>
        <w:right w:val="none" w:sz="0" w:space="0" w:color="auto"/>
      </w:divBdr>
    </w:div>
    <w:div w:id="163976501">
      <w:bodyDiv w:val="1"/>
      <w:marLeft w:val="0"/>
      <w:marRight w:val="0"/>
      <w:marTop w:val="0"/>
      <w:marBottom w:val="0"/>
      <w:divBdr>
        <w:top w:val="none" w:sz="0" w:space="0" w:color="auto"/>
        <w:left w:val="none" w:sz="0" w:space="0" w:color="auto"/>
        <w:bottom w:val="none" w:sz="0" w:space="0" w:color="auto"/>
        <w:right w:val="none" w:sz="0" w:space="0" w:color="auto"/>
      </w:divBdr>
      <w:divsChild>
        <w:div w:id="2100983115">
          <w:marLeft w:val="0"/>
          <w:marRight w:val="0"/>
          <w:marTop w:val="0"/>
          <w:marBottom w:val="0"/>
          <w:divBdr>
            <w:top w:val="single" w:sz="6" w:space="6" w:color="D3D3D3"/>
            <w:left w:val="single" w:sz="6" w:space="12" w:color="D3D3D3"/>
            <w:bottom w:val="single" w:sz="6" w:space="6" w:color="D3D3D3"/>
            <w:right w:val="single" w:sz="6" w:space="0" w:color="D3D3D3"/>
          </w:divBdr>
          <w:divsChild>
            <w:div w:id="1106463222">
              <w:marLeft w:val="0"/>
              <w:marRight w:val="0"/>
              <w:marTop w:val="0"/>
              <w:marBottom w:val="0"/>
              <w:divBdr>
                <w:top w:val="none" w:sz="0" w:space="0" w:color="auto"/>
                <w:left w:val="none" w:sz="0" w:space="0" w:color="auto"/>
                <w:bottom w:val="none" w:sz="0" w:space="0" w:color="auto"/>
                <w:right w:val="none" w:sz="0" w:space="0" w:color="auto"/>
              </w:divBdr>
            </w:div>
          </w:divsChild>
        </w:div>
        <w:div w:id="1449542252">
          <w:marLeft w:val="0"/>
          <w:marRight w:val="0"/>
          <w:marTop w:val="0"/>
          <w:marBottom w:val="0"/>
          <w:divBdr>
            <w:top w:val="none" w:sz="0" w:space="0" w:color="auto"/>
            <w:left w:val="none" w:sz="0" w:space="0" w:color="auto"/>
            <w:bottom w:val="none" w:sz="0" w:space="0" w:color="auto"/>
            <w:right w:val="none" w:sz="0" w:space="0" w:color="auto"/>
          </w:divBdr>
        </w:div>
      </w:divsChild>
    </w:div>
    <w:div w:id="224488647">
      <w:bodyDiv w:val="1"/>
      <w:marLeft w:val="0"/>
      <w:marRight w:val="0"/>
      <w:marTop w:val="0"/>
      <w:marBottom w:val="0"/>
      <w:divBdr>
        <w:top w:val="none" w:sz="0" w:space="0" w:color="auto"/>
        <w:left w:val="none" w:sz="0" w:space="0" w:color="auto"/>
        <w:bottom w:val="none" w:sz="0" w:space="0" w:color="auto"/>
        <w:right w:val="none" w:sz="0" w:space="0" w:color="auto"/>
      </w:divBdr>
    </w:div>
    <w:div w:id="251358047">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sChild>
        <w:div w:id="476606078">
          <w:marLeft w:val="0"/>
          <w:marRight w:val="0"/>
          <w:marTop w:val="0"/>
          <w:marBottom w:val="0"/>
          <w:divBdr>
            <w:top w:val="single" w:sz="6" w:space="6" w:color="D3D3D3"/>
            <w:left w:val="single" w:sz="6" w:space="12" w:color="D3D3D3"/>
            <w:bottom w:val="single" w:sz="6" w:space="6" w:color="D3D3D3"/>
            <w:right w:val="single" w:sz="6" w:space="0" w:color="D3D3D3"/>
          </w:divBdr>
        </w:div>
        <w:div w:id="310718921">
          <w:marLeft w:val="0"/>
          <w:marRight w:val="0"/>
          <w:marTop w:val="0"/>
          <w:marBottom w:val="0"/>
          <w:divBdr>
            <w:top w:val="single" w:sz="6" w:space="6" w:color="D3D3D3"/>
            <w:left w:val="single" w:sz="6" w:space="12" w:color="D3D3D3"/>
            <w:bottom w:val="single" w:sz="6" w:space="6" w:color="D3D3D3"/>
            <w:right w:val="single" w:sz="6" w:space="0" w:color="D3D3D3"/>
          </w:divBdr>
        </w:div>
        <w:div w:id="1902056974">
          <w:marLeft w:val="0"/>
          <w:marRight w:val="0"/>
          <w:marTop w:val="0"/>
          <w:marBottom w:val="0"/>
          <w:divBdr>
            <w:top w:val="single" w:sz="6" w:space="6" w:color="D3D3D3"/>
            <w:left w:val="single" w:sz="6" w:space="12" w:color="D3D3D3"/>
            <w:bottom w:val="single" w:sz="6" w:space="6" w:color="D3D3D3"/>
            <w:right w:val="single" w:sz="6" w:space="0" w:color="D3D3D3"/>
          </w:divBdr>
        </w:div>
        <w:div w:id="667289791">
          <w:marLeft w:val="0"/>
          <w:marRight w:val="0"/>
          <w:marTop w:val="0"/>
          <w:marBottom w:val="0"/>
          <w:divBdr>
            <w:top w:val="single" w:sz="6" w:space="6" w:color="D3D3D3"/>
            <w:left w:val="single" w:sz="6" w:space="12" w:color="D3D3D3"/>
            <w:bottom w:val="single" w:sz="6" w:space="6" w:color="D3D3D3"/>
            <w:right w:val="single" w:sz="6" w:space="0" w:color="D3D3D3"/>
          </w:divBdr>
        </w:div>
        <w:div w:id="355233840">
          <w:marLeft w:val="0"/>
          <w:marRight w:val="0"/>
          <w:marTop w:val="0"/>
          <w:marBottom w:val="0"/>
          <w:divBdr>
            <w:top w:val="single" w:sz="6" w:space="6" w:color="D3D3D3"/>
            <w:left w:val="single" w:sz="6" w:space="12" w:color="D3D3D3"/>
            <w:bottom w:val="single" w:sz="6" w:space="6" w:color="D3D3D3"/>
            <w:right w:val="single" w:sz="6" w:space="0" w:color="D3D3D3"/>
          </w:divBdr>
        </w:div>
        <w:div w:id="311953626">
          <w:marLeft w:val="0"/>
          <w:marRight w:val="0"/>
          <w:marTop w:val="0"/>
          <w:marBottom w:val="0"/>
          <w:divBdr>
            <w:top w:val="single" w:sz="6" w:space="6" w:color="D3D3D3"/>
            <w:left w:val="single" w:sz="6" w:space="12" w:color="D3D3D3"/>
            <w:bottom w:val="single" w:sz="6" w:space="6" w:color="D3D3D3"/>
            <w:right w:val="single" w:sz="6" w:space="0" w:color="D3D3D3"/>
          </w:divBdr>
        </w:div>
        <w:div w:id="1724793120">
          <w:marLeft w:val="0"/>
          <w:marRight w:val="0"/>
          <w:marTop w:val="0"/>
          <w:marBottom w:val="0"/>
          <w:divBdr>
            <w:top w:val="none" w:sz="0" w:space="0" w:color="auto"/>
            <w:left w:val="none" w:sz="0" w:space="0" w:color="auto"/>
            <w:bottom w:val="none" w:sz="0" w:space="0" w:color="auto"/>
            <w:right w:val="none" w:sz="0" w:space="0" w:color="auto"/>
          </w:divBdr>
          <w:divsChild>
            <w:div w:id="2054887265">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10785508">
          <w:marLeft w:val="0"/>
          <w:marRight w:val="0"/>
          <w:marTop w:val="0"/>
          <w:marBottom w:val="0"/>
          <w:divBdr>
            <w:top w:val="none" w:sz="0" w:space="0" w:color="auto"/>
            <w:left w:val="none" w:sz="0" w:space="0" w:color="auto"/>
            <w:bottom w:val="none" w:sz="0" w:space="0" w:color="auto"/>
            <w:right w:val="none" w:sz="0" w:space="0" w:color="auto"/>
          </w:divBdr>
        </w:div>
        <w:div w:id="1118257173">
          <w:marLeft w:val="0"/>
          <w:marRight w:val="0"/>
          <w:marTop w:val="0"/>
          <w:marBottom w:val="0"/>
          <w:divBdr>
            <w:top w:val="none" w:sz="0" w:space="0" w:color="auto"/>
            <w:left w:val="none" w:sz="0" w:space="0" w:color="auto"/>
            <w:bottom w:val="none" w:sz="0" w:space="0" w:color="auto"/>
            <w:right w:val="none" w:sz="0" w:space="0" w:color="auto"/>
          </w:divBdr>
          <w:divsChild>
            <w:div w:id="256209269">
              <w:marLeft w:val="0"/>
              <w:marRight w:val="0"/>
              <w:marTop w:val="0"/>
              <w:marBottom w:val="0"/>
              <w:divBdr>
                <w:top w:val="single" w:sz="6" w:space="6" w:color="D3D3D3"/>
                <w:left w:val="single" w:sz="6" w:space="12" w:color="D3D3D3"/>
                <w:bottom w:val="single" w:sz="6" w:space="6" w:color="D3D3D3"/>
                <w:right w:val="single" w:sz="6" w:space="0" w:color="D3D3D3"/>
              </w:divBdr>
            </w:div>
            <w:div w:id="1195190524">
              <w:marLeft w:val="0"/>
              <w:marRight w:val="0"/>
              <w:marTop w:val="0"/>
              <w:marBottom w:val="0"/>
              <w:divBdr>
                <w:top w:val="single" w:sz="6" w:space="6" w:color="D3D3D3"/>
                <w:left w:val="single" w:sz="6" w:space="12" w:color="D3D3D3"/>
                <w:bottom w:val="single" w:sz="6" w:space="6" w:color="D3D3D3"/>
                <w:right w:val="single" w:sz="6" w:space="0" w:color="D3D3D3"/>
              </w:divBdr>
            </w:div>
            <w:div w:id="1773209562">
              <w:marLeft w:val="0"/>
              <w:marRight w:val="0"/>
              <w:marTop w:val="0"/>
              <w:marBottom w:val="0"/>
              <w:divBdr>
                <w:top w:val="single" w:sz="6" w:space="6" w:color="D3D3D3"/>
                <w:left w:val="single" w:sz="6" w:space="12" w:color="D3D3D3"/>
                <w:bottom w:val="single" w:sz="6" w:space="6" w:color="D3D3D3"/>
                <w:right w:val="single" w:sz="6" w:space="0" w:color="D3D3D3"/>
              </w:divBdr>
            </w:div>
            <w:div w:id="994793969">
              <w:marLeft w:val="0"/>
              <w:marRight w:val="0"/>
              <w:marTop w:val="0"/>
              <w:marBottom w:val="0"/>
              <w:divBdr>
                <w:top w:val="single" w:sz="6" w:space="6" w:color="D3D3D3"/>
                <w:left w:val="single" w:sz="6" w:space="12" w:color="D3D3D3"/>
                <w:bottom w:val="single" w:sz="6" w:space="6" w:color="D3D3D3"/>
                <w:right w:val="single" w:sz="6" w:space="0" w:color="D3D3D3"/>
              </w:divBdr>
            </w:div>
            <w:div w:id="46478311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Child>
    </w:div>
    <w:div w:id="291712793">
      <w:bodyDiv w:val="1"/>
      <w:marLeft w:val="0"/>
      <w:marRight w:val="0"/>
      <w:marTop w:val="0"/>
      <w:marBottom w:val="0"/>
      <w:divBdr>
        <w:top w:val="none" w:sz="0" w:space="0" w:color="auto"/>
        <w:left w:val="none" w:sz="0" w:space="0" w:color="auto"/>
        <w:bottom w:val="none" w:sz="0" w:space="0" w:color="auto"/>
        <w:right w:val="none" w:sz="0" w:space="0" w:color="auto"/>
      </w:divBdr>
    </w:div>
    <w:div w:id="293144887">
      <w:bodyDiv w:val="1"/>
      <w:marLeft w:val="0"/>
      <w:marRight w:val="0"/>
      <w:marTop w:val="0"/>
      <w:marBottom w:val="0"/>
      <w:divBdr>
        <w:top w:val="none" w:sz="0" w:space="0" w:color="auto"/>
        <w:left w:val="none" w:sz="0" w:space="0" w:color="auto"/>
        <w:bottom w:val="none" w:sz="0" w:space="0" w:color="auto"/>
        <w:right w:val="none" w:sz="0" w:space="0" w:color="auto"/>
      </w:divBdr>
    </w:div>
    <w:div w:id="334773767">
      <w:bodyDiv w:val="1"/>
      <w:marLeft w:val="0"/>
      <w:marRight w:val="0"/>
      <w:marTop w:val="0"/>
      <w:marBottom w:val="0"/>
      <w:divBdr>
        <w:top w:val="none" w:sz="0" w:space="0" w:color="auto"/>
        <w:left w:val="none" w:sz="0" w:space="0" w:color="auto"/>
        <w:bottom w:val="none" w:sz="0" w:space="0" w:color="auto"/>
        <w:right w:val="none" w:sz="0" w:space="0" w:color="auto"/>
      </w:divBdr>
    </w:div>
    <w:div w:id="371006133">
      <w:bodyDiv w:val="1"/>
      <w:marLeft w:val="0"/>
      <w:marRight w:val="0"/>
      <w:marTop w:val="0"/>
      <w:marBottom w:val="0"/>
      <w:divBdr>
        <w:top w:val="none" w:sz="0" w:space="0" w:color="auto"/>
        <w:left w:val="none" w:sz="0" w:space="0" w:color="auto"/>
        <w:bottom w:val="none" w:sz="0" w:space="0" w:color="auto"/>
        <w:right w:val="none" w:sz="0" w:space="0" w:color="auto"/>
      </w:divBdr>
    </w:div>
    <w:div w:id="403382069">
      <w:bodyDiv w:val="1"/>
      <w:marLeft w:val="0"/>
      <w:marRight w:val="0"/>
      <w:marTop w:val="0"/>
      <w:marBottom w:val="0"/>
      <w:divBdr>
        <w:top w:val="none" w:sz="0" w:space="0" w:color="auto"/>
        <w:left w:val="none" w:sz="0" w:space="0" w:color="auto"/>
        <w:bottom w:val="none" w:sz="0" w:space="0" w:color="auto"/>
        <w:right w:val="none" w:sz="0" w:space="0" w:color="auto"/>
      </w:divBdr>
    </w:div>
    <w:div w:id="427967442">
      <w:bodyDiv w:val="1"/>
      <w:marLeft w:val="0"/>
      <w:marRight w:val="0"/>
      <w:marTop w:val="0"/>
      <w:marBottom w:val="0"/>
      <w:divBdr>
        <w:top w:val="none" w:sz="0" w:space="0" w:color="auto"/>
        <w:left w:val="none" w:sz="0" w:space="0" w:color="auto"/>
        <w:bottom w:val="none" w:sz="0" w:space="0" w:color="auto"/>
        <w:right w:val="none" w:sz="0" w:space="0" w:color="auto"/>
      </w:divBdr>
    </w:div>
    <w:div w:id="456025392">
      <w:bodyDiv w:val="1"/>
      <w:marLeft w:val="0"/>
      <w:marRight w:val="0"/>
      <w:marTop w:val="0"/>
      <w:marBottom w:val="0"/>
      <w:divBdr>
        <w:top w:val="none" w:sz="0" w:space="0" w:color="auto"/>
        <w:left w:val="none" w:sz="0" w:space="0" w:color="auto"/>
        <w:bottom w:val="none" w:sz="0" w:space="0" w:color="auto"/>
        <w:right w:val="none" w:sz="0" w:space="0" w:color="auto"/>
      </w:divBdr>
    </w:div>
    <w:div w:id="460850590">
      <w:bodyDiv w:val="1"/>
      <w:marLeft w:val="0"/>
      <w:marRight w:val="0"/>
      <w:marTop w:val="0"/>
      <w:marBottom w:val="0"/>
      <w:divBdr>
        <w:top w:val="none" w:sz="0" w:space="0" w:color="auto"/>
        <w:left w:val="none" w:sz="0" w:space="0" w:color="auto"/>
        <w:bottom w:val="none" w:sz="0" w:space="0" w:color="auto"/>
        <w:right w:val="none" w:sz="0" w:space="0" w:color="auto"/>
      </w:divBdr>
    </w:div>
    <w:div w:id="539126425">
      <w:bodyDiv w:val="1"/>
      <w:marLeft w:val="0"/>
      <w:marRight w:val="0"/>
      <w:marTop w:val="0"/>
      <w:marBottom w:val="0"/>
      <w:divBdr>
        <w:top w:val="none" w:sz="0" w:space="0" w:color="auto"/>
        <w:left w:val="none" w:sz="0" w:space="0" w:color="auto"/>
        <w:bottom w:val="none" w:sz="0" w:space="0" w:color="auto"/>
        <w:right w:val="none" w:sz="0" w:space="0" w:color="auto"/>
      </w:divBdr>
    </w:div>
    <w:div w:id="624383787">
      <w:bodyDiv w:val="1"/>
      <w:marLeft w:val="0"/>
      <w:marRight w:val="0"/>
      <w:marTop w:val="0"/>
      <w:marBottom w:val="0"/>
      <w:divBdr>
        <w:top w:val="none" w:sz="0" w:space="0" w:color="auto"/>
        <w:left w:val="none" w:sz="0" w:space="0" w:color="auto"/>
        <w:bottom w:val="none" w:sz="0" w:space="0" w:color="auto"/>
        <w:right w:val="none" w:sz="0" w:space="0" w:color="auto"/>
      </w:divBdr>
    </w:div>
    <w:div w:id="627274283">
      <w:bodyDiv w:val="1"/>
      <w:marLeft w:val="0"/>
      <w:marRight w:val="0"/>
      <w:marTop w:val="0"/>
      <w:marBottom w:val="0"/>
      <w:divBdr>
        <w:top w:val="none" w:sz="0" w:space="0" w:color="auto"/>
        <w:left w:val="none" w:sz="0" w:space="0" w:color="auto"/>
        <w:bottom w:val="none" w:sz="0" w:space="0" w:color="auto"/>
        <w:right w:val="none" w:sz="0" w:space="0" w:color="auto"/>
      </w:divBdr>
    </w:div>
    <w:div w:id="688217013">
      <w:bodyDiv w:val="1"/>
      <w:marLeft w:val="0"/>
      <w:marRight w:val="0"/>
      <w:marTop w:val="0"/>
      <w:marBottom w:val="0"/>
      <w:divBdr>
        <w:top w:val="none" w:sz="0" w:space="0" w:color="auto"/>
        <w:left w:val="none" w:sz="0" w:space="0" w:color="auto"/>
        <w:bottom w:val="none" w:sz="0" w:space="0" w:color="auto"/>
        <w:right w:val="none" w:sz="0" w:space="0" w:color="auto"/>
      </w:divBdr>
    </w:div>
    <w:div w:id="705369189">
      <w:bodyDiv w:val="1"/>
      <w:marLeft w:val="0"/>
      <w:marRight w:val="0"/>
      <w:marTop w:val="0"/>
      <w:marBottom w:val="0"/>
      <w:divBdr>
        <w:top w:val="none" w:sz="0" w:space="0" w:color="auto"/>
        <w:left w:val="none" w:sz="0" w:space="0" w:color="auto"/>
        <w:bottom w:val="none" w:sz="0" w:space="0" w:color="auto"/>
        <w:right w:val="none" w:sz="0" w:space="0" w:color="auto"/>
      </w:divBdr>
    </w:div>
    <w:div w:id="713312866">
      <w:bodyDiv w:val="1"/>
      <w:marLeft w:val="0"/>
      <w:marRight w:val="0"/>
      <w:marTop w:val="0"/>
      <w:marBottom w:val="0"/>
      <w:divBdr>
        <w:top w:val="none" w:sz="0" w:space="0" w:color="auto"/>
        <w:left w:val="none" w:sz="0" w:space="0" w:color="auto"/>
        <w:bottom w:val="none" w:sz="0" w:space="0" w:color="auto"/>
        <w:right w:val="none" w:sz="0" w:space="0" w:color="auto"/>
      </w:divBdr>
    </w:div>
    <w:div w:id="754860706">
      <w:bodyDiv w:val="1"/>
      <w:marLeft w:val="0"/>
      <w:marRight w:val="0"/>
      <w:marTop w:val="0"/>
      <w:marBottom w:val="0"/>
      <w:divBdr>
        <w:top w:val="none" w:sz="0" w:space="0" w:color="auto"/>
        <w:left w:val="none" w:sz="0" w:space="0" w:color="auto"/>
        <w:bottom w:val="none" w:sz="0" w:space="0" w:color="auto"/>
        <w:right w:val="none" w:sz="0" w:space="0" w:color="auto"/>
      </w:divBdr>
    </w:div>
    <w:div w:id="760642184">
      <w:bodyDiv w:val="1"/>
      <w:marLeft w:val="0"/>
      <w:marRight w:val="0"/>
      <w:marTop w:val="0"/>
      <w:marBottom w:val="0"/>
      <w:divBdr>
        <w:top w:val="none" w:sz="0" w:space="0" w:color="auto"/>
        <w:left w:val="none" w:sz="0" w:space="0" w:color="auto"/>
        <w:bottom w:val="none" w:sz="0" w:space="0" w:color="auto"/>
        <w:right w:val="none" w:sz="0" w:space="0" w:color="auto"/>
      </w:divBdr>
    </w:div>
    <w:div w:id="805121196">
      <w:bodyDiv w:val="1"/>
      <w:marLeft w:val="0"/>
      <w:marRight w:val="0"/>
      <w:marTop w:val="0"/>
      <w:marBottom w:val="0"/>
      <w:divBdr>
        <w:top w:val="none" w:sz="0" w:space="0" w:color="auto"/>
        <w:left w:val="none" w:sz="0" w:space="0" w:color="auto"/>
        <w:bottom w:val="none" w:sz="0" w:space="0" w:color="auto"/>
        <w:right w:val="none" w:sz="0" w:space="0" w:color="auto"/>
      </w:divBdr>
    </w:div>
    <w:div w:id="812259960">
      <w:bodyDiv w:val="1"/>
      <w:marLeft w:val="0"/>
      <w:marRight w:val="0"/>
      <w:marTop w:val="0"/>
      <w:marBottom w:val="0"/>
      <w:divBdr>
        <w:top w:val="none" w:sz="0" w:space="0" w:color="auto"/>
        <w:left w:val="none" w:sz="0" w:space="0" w:color="auto"/>
        <w:bottom w:val="none" w:sz="0" w:space="0" w:color="auto"/>
        <w:right w:val="none" w:sz="0" w:space="0" w:color="auto"/>
      </w:divBdr>
    </w:div>
    <w:div w:id="836844866">
      <w:bodyDiv w:val="1"/>
      <w:marLeft w:val="0"/>
      <w:marRight w:val="0"/>
      <w:marTop w:val="0"/>
      <w:marBottom w:val="0"/>
      <w:divBdr>
        <w:top w:val="none" w:sz="0" w:space="0" w:color="auto"/>
        <w:left w:val="none" w:sz="0" w:space="0" w:color="auto"/>
        <w:bottom w:val="none" w:sz="0" w:space="0" w:color="auto"/>
        <w:right w:val="none" w:sz="0" w:space="0" w:color="auto"/>
      </w:divBdr>
    </w:div>
    <w:div w:id="859858317">
      <w:bodyDiv w:val="1"/>
      <w:marLeft w:val="0"/>
      <w:marRight w:val="0"/>
      <w:marTop w:val="0"/>
      <w:marBottom w:val="0"/>
      <w:divBdr>
        <w:top w:val="none" w:sz="0" w:space="0" w:color="auto"/>
        <w:left w:val="none" w:sz="0" w:space="0" w:color="auto"/>
        <w:bottom w:val="none" w:sz="0" w:space="0" w:color="auto"/>
        <w:right w:val="none" w:sz="0" w:space="0" w:color="auto"/>
      </w:divBdr>
    </w:div>
    <w:div w:id="900558731">
      <w:bodyDiv w:val="1"/>
      <w:marLeft w:val="0"/>
      <w:marRight w:val="0"/>
      <w:marTop w:val="0"/>
      <w:marBottom w:val="0"/>
      <w:divBdr>
        <w:top w:val="none" w:sz="0" w:space="0" w:color="auto"/>
        <w:left w:val="none" w:sz="0" w:space="0" w:color="auto"/>
        <w:bottom w:val="none" w:sz="0" w:space="0" w:color="auto"/>
        <w:right w:val="none" w:sz="0" w:space="0" w:color="auto"/>
      </w:divBdr>
    </w:div>
    <w:div w:id="909462236">
      <w:bodyDiv w:val="1"/>
      <w:marLeft w:val="0"/>
      <w:marRight w:val="0"/>
      <w:marTop w:val="0"/>
      <w:marBottom w:val="0"/>
      <w:divBdr>
        <w:top w:val="none" w:sz="0" w:space="0" w:color="auto"/>
        <w:left w:val="none" w:sz="0" w:space="0" w:color="auto"/>
        <w:bottom w:val="none" w:sz="0" w:space="0" w:color="auto"/>
        <w:right w:val="none" w:sz="0" w:space="0" w:color="auto"/>
      </w:divBdr>
    </w:div>
    <w:div w:id="948780540">
      <w:bodyDiv w:val="1"/>
      <w:marLeft w:val="0"/>
      <w:marRight w:val="0"/>
      <w:marTop w:val="0"/>
      <w:marBottom w:val="0"/>
      <w:divBdr>
        <w:top w:val="none" w:sz="0" w:space="0" w:color="auto"/>
        <w:left w:val="none" w:sz="0" w:space="0" w:color="auto"/>
        <w:bottom w:val="none" w:sz="0" w:space="0" w:color="auto"/>
        <w:right w:val="none" w:sz="0" w:space="0" w:color="auto"/>
      </w:divBdr>
    </w:div>
    <w:div w:id="999969324">
      <w:bodyDiv w:val="1"/>
      <w:marLeft w:val="0"/>
      <w:marRight w:val="0"/>
      <w:marTop w:val="0"/>
      <w:marBottom w:val="0"/>
      <w:divBdr>
        <w:top w:val="none" w:sz="0" w:space="0" w:color="auto"/>
        <w:left w:val="none" w:sz="0" w:space="0" w:color="auto"/>
        <w:bottom w:val="none" w:sz="0" w:space="0" w:color="auto"/>
        <w:right w:val="none" w:sz="0" w:space="0" w:color="auto"/>
      </w:divBdr>
      <w:divsChild>
        <w:div w:id="731270237">
          <w:marLeft w:val="0"/>
          <w:marRight w:val="0"/>
          <w:marTop w:val="0"/>
          <w:marBottom w:val="0"/>
          <w:divBdr>
            <w:top w:val="none" w:sz="0" w:space="0" w:color="auto"/>
            <w:left w:val="none" w:sz="0" w:space="0" w:color="auto"/>
            <w:bottom w:val="none" w:sz="0" w:space="0" w:color="auto"/>
            <w:right w:val="none" w:sz="0" w:space="0" w:color="auto"/>
          </w:divBdr>
        </w:div>
        <w:div w:id="2041279998">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040133803">
      <w:bodyDiv w:val="1"/>
      <w:marLeft w:val="0"/>
      <w:marRight w:val="0"/>
      <w:marTop w:val="0"/>
      <w:marBottom w:val="0"/>
      <w:divBdr>
        <w:top w:val="none" w:sz="0" w:space="0" w:color="auto"/>
        <w:left w:val="none" w:sz="0" w:space="0" w:color="auto"/>
        <w:bottom w:val="none" w:sz="0" w:space="0" w:color="auto"/>
        <w:right w:val="none" w:sz="0" w:space="0" w:color="auto"/>
      </w:divBdr>
    </w:div>
    <w:div w:id="1256130144">
      <w:bodyDiv w:val="1"/>
      <w:marLeft w:val="0"/>
      <w:marRight w:val="0"/>
      <w:marTop w:val="0"/>
      <w:marBottom w:val="0"/>
      <w:divBdr>
        <w:top w:val="none" w:sz="0" w:space="0" w:color="auto"/>
        <w:left w:val="none" w:sz="0" w:space="0" w:color="auto"/>
        <w:bottom w:val="none" w:sz="0" w:space="0" w:color="auto"/>
        <w:right w:val="none" w:sz="0" w:space="0" w:color="auto"/>
      </w:divBdr>
    </w:div>
    <w:div w:id="1323046090">
      <w:bodyDiv w:val="1"/>
      <w:marLeft w:val="0"/>
      <w:marRight w:val="0"/>
      <w:marTop w:val="0"/>
      <w:marBottom w:val="0"/>
      <w:divBdr>
        <w:top w:val="none" w:sz="0" w:space="0" w:color="auto"/>
        <w:left w:val="none" w:sz="0" w:space="0" w:color="auto"/>
        <w:bottom w:val="none" w:sz="0" w:space="0" w:color="auto"/>
        <w:right w:val="none" w:sz="0" w:space="0" w:color="auto"/>
      </w:divBdr>
    </w:div>
    <w:div w:id="1336767014">
      <w:bodyDiv w:val="1"/>
      <w:marLeft w:val="0"/>
      <w:marRight w:val="0"/>
      <w:marTop w:val="0"/>
      <w:marBottom w:val="0"/>
      <w:divBdr>
        <w:top w:val="none" w:sz="0" w:space="0" w:color="auto"/>
        <w:left w:val="none" w:sz="0" w:space="0" w:color="auto"/>
        <w:bottom w:val="none" w:sz="0" w:space="0" w:color="auto"/>
        <w:right w:val="none" w:sz="0" w:space="0" w:color="auto"/>
      </w:divBdr>
    </w:div>
    <w:div w:id="1345203730">
      <w:bodyDiv w:val="1"/>
      <w:marLeft w:val="0"/>
      <w:marRight w:val="0"/>
      <w:marTop w:val="0"/>
      <w:marBottom w:val="0"/>
      <w:divBdr>
        <w:top w:val="none" w:sz="0" w:space="0" w:color="auto"/>
        <w:left w:val="none" w:sz="0" w:space="0" w:color="auto"/>
        <w:bottom w:val="none" w:sz="0" w:space="0" w:color="auto"/>
        <w:right w:val="none" w:sz="0" w:space="0" w:color="auto"/>
      </w:divBdr>
    </w:div>
    <w:div w:id="1365328489">
      <w:bodyDiv w:val="1"/>
      <w:marLeft w:val="0"/>
      <w:marRight w:val="0"/>
      <w:marTop w:val="0"/>
      <w:marBottom w:val="0"/>
      <w:divBdr>
        <w:top w:val="none" w:sz="0" w:space="0" w:color="auto"/>
        <w:left w:val="none" w:sz="0" w:space="0" w:color="auto"/>
        <w:bottom w:val="none" w:sz="0" w:space="0" w:color="auto"/>
        <w:right w:val="none" w:sz="0" w:space="0" w:color="auto"/>
      </w:divBdr>
    </w:div>
    <w:div w:id="1382707925">
      <w:bodyDiv w:val="1"/>
      <w:marLeft w:val="0"/>
      <w:marRight w:val="0"/>
      <w:marTop w:val="0"/>
      <w:marBottom w:val="0"/>
      <w:divBdr>
        <w:top w:val="none" w:sz="0" w:space="0" w:color="auto"/>
        <w:left w:val="none" w:sz="0" w:space="0" w:color="auto"/>
        <w:bottom w:val="none" w:sz="0" w:space="0" w:color="auto"/>
        <w:right w:val="none" w:sz="0" w:space="0" w:color="auto"/>
      </w:divBdr>
    </w:div>
    <w:div w:id="1393624688">
      <w:bodyDiv w:val="1"/>
      <w:marLeft w:val="0"/>
      <w:marRight w:val="0"/>
      <w:marTop w:val="0"/>
      <w:marBottom w:val="0"/>
      <w:divBdr>
        <w:top w:val="none" w:sz="0" w:space="0" w:color="auto"/>
        <w:left w:val="none" w:sz="0" w:space="0" w:color="auto"/>
        <w:bottom w:val="none" w:sz="0" w:space="0" w:color="auto"/>
        <w:right w:val="none" w:sz="0" w:space="0" w:color="auto"/>
      </w:divBdr>
    </w:div>
    <w:div w:id="1429236692">
      <w:bodyDiv w:val="1"/>
      <w:marLeft w:val="0"/>
      <w:marRight w:val="0"/>
      <w:marTop w:val="0"/>
      <w:marBottom w:val="0"/>
      <w:divBdr>
        <w:top w:val="none" w:sz="0" w:space="0" w:color="auto"/>
        <w:left w:val="none" w:sz="0" w:space="0" w:color="auto"/>
        <w:bottom w:val="none" w:sz="0" w:space="0" w:color="auto"/>
        <w:right w:val="none" w:sz="0" w:space="0" w:color="auto"/>
      </w:divBdr>
    </w:div>
    <w:div w:id="1502742453">
      <w:bodyDiv w:val="1"/>
      <w:marLeft w:val="0"/>
      <w:marRight w:val="0"/>
      <w:marTop w:val="0"/>
      <w:marBottom w:val="0"/>
      <w:divBdr>
        <w:top w:val="none" w:sz="0" w:space="0" w:color="auto"/>
        <w:left w:val="none" w:sz="0" w:space="0" w:color="auto"/>
        <w:bottom w:val="none" w:sz="0" w:space="0" w:color="auto"/>
        <w:right w:val="none" w:sz="0" w:space="0" w:color="auto"/>
      </w:divBdr>
    </w:div>
    <w:div w:id="1584487056">
      <w:bodyDiv w:val="1"/>
      <w:marLeft w:val="0"/>
      <w:marRight w:val="0"/>
      <w:marTop w:val="0"/>
      <w:marBottom w:val="0"/>
      <w:divBdr>
        <w:top w:val="none" w:sz="0" w:space="0" w:color="auto"/>
        <w:left w:val="none" w:sz="0" w:space="0" w:color="auto"/>
        <w:bottom w:val="none" w:sz="0" w:space="0" w:color="auto"/>
        <w:right w:val="none" w:sz="0" w:space="0" w:color="auto"/>
      </w:divBdr>
    </w:div>
    <w:div w:id="1602642320">
      <w:bodyDiv w:val="1"/>
      <w:marLeft w:val="0"/>
      <w:marRight w:val="0"/>
      <w:marTop w:val="0"/>
      <w:marBottom w:val="0"/>
      <w:divBdr>
        <w:top w:val="none" w:sz="0" w:space="0" w:color="auto"/>
        <w:left w:val="none" w:sz="0" w:space="0" w:color="auto"/>
        <w:bottom w:val="none" w:sz="0" w:space="0" w:color="auto"/>
        <w:right w:val="none" w:sz="0" w:space="0" w:color="auto"/>
      </w:divBdr>
    </w:div>
    <w:div w:id="1625188418">
      <w:bodyDiv w:val="1"/>
      <w:marLeft w:val="0"/>
      <w:marRight w:val="0"/>
      <w:marTop w:val="0"/>
      <w:marBottom w:val="0"/>
      <w:divBdr>
        <w:top w:val="none" w:sz="0" w:space="0" w:color="auto"/>
        <w:left w:val="none" w:sz="0" w:space="0" w:color="auto"/>
        <w:bottom w:val="none" w:sz="0" w:space="0" w:color="auto"/>
        <w:right w:val="none" w:sz="0" w:space="0" w:color="auto"/>
      </w:divBdr>
    </w:div>
    <w:div w:id="1660186359">
      <w:bodyDiv w:val="1"/>
      <w:marLeft w:val="0"/>
      <w:marRight w:val="0"/>
      <w:marTop w:val="0"/>
      <w:marBottom w:val="0"/>
      <w:divBdr>
        <w:top w:val="none" w:sz="0" w:space="0" w:color="auto"/>
        <w:left w:val="none" w:sz="0" w:space="0" w:color="auto"/>
        <w:bottom w:val="none" w:sz="0" w:space="0" w:color="auto"/>
        <w:right w:val="none" w:sz="0" w:space="0" w:color="auto"/>
      </w:divBdr>
    </w:div>
    <w:div w:id="1766339674">
      <w:bodyDiv w:val="1"/>
      <w:marLeft w:val="0"/>
      <w:marRight w:val="0"/>
      <w:marTop w:val="0"/>
      <w:marBottom w:val="0"/>
      <w:divBdr>
        <w:top w:val="none" w:sz="0" w:space="0" w:color="auto"/>
        <w:left w:val="none" w:sz="0" w:space="0" w:color="auto"/>
        <w:bottom w:val="none" w:sz="0" w:space="0" w:color="auto"/>
        <w:right w:val="none" w:sz="0" w:space="0" w:color="auto"/>
      </w:divBdr>
    </w:div>
    <w:div w:id="1782412809">
      <w:bodyDiv w:val="1"/>
      <w:marLeft w:val="0"/>
      <w:marRight w:val="0"/>
      <w:marTop w:val="0"/>
      <w:marBottom w:val="0"/>
      <w:divBdr>
        <w:top w:val="none" w:sz="0" w:space="0" w:color="auto"/>
        <w:left w:val="none" w:sz="0" w:space="0" w:color="auto"/>
        <w:bottom w:val="none" w:sz="0" w:space="0" w:color="auto"/>
        <w:right w:val="none" w:sz="0" w:space="0" w:color="auto"/>
      </w:divBdr>
    </w:div>
    <w:div w:id="1787580406">
      <w:bodyDiv w:val="1"/>
      <w:marLeft w:val="0"/>
      <w:marRight w:val="0"/>
      <w:marTop w:val="0"/>
      <w:marBottom w:val="0"/>
      <w:divBdr>
        <w:top w:val="none" w:sz="0" w:space="0" w:color="auto"/>
        <w:left w:val="none" w:sz="0" w:space="0" w:color="auto"/>
        <w:bottom w:val="none" w:sz="0" w:space="0" w:color="auto"/>
        <w:right w:val="none" w:sz="0" w:space="0" w:color="auto"/>
      </w:divBdr>
    </w:div>
    <w:div w:id="1790515489">
      <w:bodyDiv w:val="1"/>
      <w:marLeft w:val="0"/>
      <w:marRight w:val="0"/>
      <w:marTop w:val="0"/>
      <w:marBottom w:val="0"/>
      <w:divBdr>
        <w:top w:val="none" w:sz="0" w:space="0" w:color="auto"/>
        <w:left w:val="none" w:sz="0" w:space="0" w:color="auto"/>
        <w:bottom w:val="none" w:sz="0" w:space="0" w:color="auto"/>
        <w:right w:val="none" w:sz="0" w:space="0" w:color="auto"/>
      </w:divBdr>
    </w:div>
    <w:div w:id="1807039012">
      <w:bodyDiv w:val="1"/>
      <w:marLeft w:val="0"/>
      <w:marRight w:val="0"/>
      <w:marTop w:val="0"/>
      <w:marBottom w:val="0"/>
      <w:divBdr>
        <w:top w:val="none" w:sz="0" w:space="0" w:color="auto"/>
        <w:left w:val="none" w:sz="0" w:space="0" w:color="auto"/>
        <w:bottom w:val="none" w:sz="0" w:space="0" w:color="auto"/>
        <w:right w:val="none" w:sz="0" w:space="0" w:color="auto"/>
      </w:divBdr>
    </w:div>
    <w:div w:id="1861747271">
      <w:bodyDiv w:val="1"/>
      <w:marLeft w:val="0"/>
      <w:marRight w:val="0"/>
      <w:marTop w:val="0"/>
      <w:marBottom w:val="0"/>
      <w:divBdr>
        <w:top w:val="none" w:sz="0" w:space="0" w:color="auto"/>
        <w:left w:val="none" w:sz="0" w:space="0" w:color="auto"/>
        <w:bottom w:val="none" w:sz="0" w:space="0" w:color="auto"/>
        <w:right w:val="none" w:sz="0" w:space="0" w:color="auto"/>
      </w:divBdr>
    </w:div>
    <w:div w:id="1864897885">
      <w:bodyDiv w:val="1"/>
      <w:marLeft w:val="0"/>
      <w:marRight w:val="0"/>
      <w:marTop w:val="0"/>
      <w:marBottom w:val="0"/>
      <w:divBdr>
        <w:top w:val="none" w:sz="0" w:space="0" w:color="auto"/>
        <w:left w:val="none" w:sz="0" w:space="0" w:color="auto"/>
        <w:bottom w:val="none" w:sz="0" w:space="0" w:color="auto"/>
        <w:right w:val="none" w:sz="0" w:space="0" w:color="auto"/>
      </w:divBdr>
    </w:div>
    <w:div w:id="1968395599">
      <w:bodyDiv w:val="1"/>
      <w:marLeft w:val="0"/>
      <w:marRight w:val="0"/>
      <w:marTop w:val="0"/>
      <w:marBottom w:val="0"/>
      <w:divBdr>
        <w:top w:val="none" w:sz="0" w:space="0" w:color="auto"/>
        <w:left w:val="none" w:sz="0" w:space="0" w:color="auto"/>
        <w:bottom w:val="none" w:sz="0" w:space="0" w:color="auto"/>
        <w:right w:val="none" w:sz="0" w:space="0" w:color="auto"/>
      </w:divBdr>
    </w:div>
    <w:div w:id="2041737458">
      <w:bodyDiv w:val="1"/>
      <w:marLeft w:val="0"/>
      <w:marRight w:val="0"/>
      <w:marTop w:val="0"/>
      <w:marBottom w:val="0"/>
      <w:divBdr>
        <w:top w:val="none" w:sz="0" w:space="0" w:color="auto"/>
        <w:left w:val="none" w:sz="0" w:space="0" w:color="auto"/>
        <w:bottom w:val="none" w:sz="0" w:space="0" w:color="auto"/>
        <w:right w:val="none" w:sz="0" w:space="0" w:color="auto"/>
      </w:divBdr>
    </w:div>
    <w:div w:id="2045250201">
      <w:bodyDiv w:val="1"/>
      <w:marLeft w:val="0"/>
      <w:marRight w:val="0"/>
      <w:marTop w:val="0"/>
      <w:marBottom w:val="0"/>
      <w:divBdr>
        <w:top w:val="none" w:sz="0" w:space="0" w:color="auto"/>
        <w:left w:val="none" w:sz="0" w:space="0" w:color="auto"/>
        <w:bottom w:val="none" w:sz="0" w:space="0" w:color="auto"/>
        <w:right w:val="none" w:sz="0" w:space="0" w:color="auto"/>
      </w:divBdr>
    </w:div>
    <w:div w:id="2093162927">
      <w:bodyDiv w:val="1"/>
      <w:marLeft w:val="0"/>
      <w:marRight w:val="0"/>
      <w:marTop w:val="0"/>
      <w:marBottom w:val="0"/>
      <w:divBdr>
        <w:top w:val="none" w:sz="0" w:space="0" w:color="auto"/>
        <w:left w:val="none" w:sz="0" w:space="0" w:color="auto"/>
        <w:bottom w:val="none" w:sz="0" w:space="0" w:color="auto"/>
        <w:right w:val="none" w:sz="0" w:space="0" w:color="auto"/>
      </w:divBdr>
    </w:div>
    <w:div w:id="212503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sites.google.com/site/embedded247/ddcourse/usb-device-drivers-phan-1-usb-driver-tren-linux-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yHV\Documents\Custom%20Office%20Templates\TR&#431;&#7900;NG%20&#272;&#7840;I%20H&#7884;C%20B&#193;CH%20KHOA%20H&#192;%20N&#7896;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E32F3-316E-41F5-B284-8CDCF8728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TRƯỜNG ĐẠI HỌC BÁCH KHOA HÀ NỘI.dotx</Template>
  <TotalTime>2348</TotalTime>
  <Pages>1</Pages>
  <Words>3861</Words>
  <Characters>22011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HuyHV</dc:creator>
  <cp:keywords/>
  <dc:description/>
  <cp:lastModifiedBy>huy hoàng</cp:lastModifiedBy>
  <cp:revision>65</cp:revision>
  <dcterms:created xsi:type="dcterms:W3CDTF">2019-01-09T15:53:00Z</dcterms:created>
  <dcterms:modified xsi:type="dcterms:W3CDTF">2019-01-16T05:36:00Z</dcterms:modified>
</cp:coreProperties>
</file>